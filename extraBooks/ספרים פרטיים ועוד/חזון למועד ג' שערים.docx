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16A3" w14:textId="77777777" w:rsidR="00D14756" w:rsidRPr="00D37B81" w:rsidRDefault="00D14756" w:rsidP="00F575F2">
      <w:pPr>
        <w:pStyle w:val="1"/>
      </w:pPr>
    </w:p>
    <w:p w14:paraId="47394A26" w14:textId="77777777" w:rsidR="00F93591" w:rsidRPr="00C76CE1" w:rsidRDefault="00F93591" w:rsidP="00F93591">
      <w:pPr>
        <w:jc w:val="center"/>
        <w:rPr>
          <w:rFonts w:cs="VILNA מתוקן DP"/>
          <w:b/>
          <w:bCs/>
          <w:sz w:val="60"/>
          <w:szCs w:val="60"/>
          <w:rtl/>
        </w:rPr>
      </w:pPr>
      <w:bookmarkStart w:id="0" w:name="bookmark0"/>
    </w:p>
    <w:p w14:paraId="7BDE72F6" w14:textId="77777777" w:rsidR="00F93591" w:rsidRPr="00C76CE1" w:rsidRDefault="00F93591" w:rsidP="00F93591">
      <w:pPr>
        <w:jc w:val="center"/>
        <w:rPr>
          <w:rFonts w:cs="VILNA מתוקן DP"/>
          <w:b/>
          <w:bCs/>
          <w:sz w:val="60"/>
          <w:szCs w:val="60"/>
          <w:rtl/>
        </w:rPr>
      </w:pPr>
    </w:p>
    <w:p w14:paraId="1FED3B6F" w14:textId="77777777" w:rsidR="00F93591" w:rsidRPr="00C76CE1" w:rsidRDefault="00F93591" w:rsidP="00F93591">
      <w:pPr>
        <w:jc w:val="center"/>
        <w:rPr>
          <w:rFonts w:cs="VILNA מתוקן DP"/>
          <w:b/>
          <w:bCs/>
          <w:sz w:val="60"/>
          <w:szCs w:val="60"/>
          <w:rtl/>
        </w:rPr>
      </w:pPr>
    </w:p>
    <w:p w14:paraId="6B0DD2BC" w14:textId="77777777" w:rsidR="00F93591" w:rsidRPr="00C76CE1" w:rsidRDefault="00F93591" w:rsidP="00F93591">
      <w:pPr>
        <w:jc w:val="center"/>
        <w:rPr>
          <w:rFonts w:cs="VILNA מתוקן DP"/>
          <w:b/>
          <w:bCs/>
          <w:sz w:val="16"/>
          <w:szCs w:val="16"/>
          <w:rtl/>
        </w:rPr>
      </w:pPr>
    </w:p>
    <w:p w14:paraId="0C5A6618" w14:textId="77777777" w:rsidR="00F93591" w:rsidRPr="00C76CE1" w:rsidRDefault="00F93591" w:rsidP="001C3763">
      <w:pPr>
        <w:spacing w:line="360" w:lineRule="auto"/>
        <w:jc w:val="center"/>
        <w:rPr>
          <w:rFonts w:cs="VILNA מתוקן DP"/>
          <w:b/>
          <w:bCs/>
          <w:sz w:val="84"/>
          <w:szCs w:val="84"/>
          <w:rtl/>
        </w:rPr>
      </w:pPr>
      <w:r w:rsidRPr="00C76CE1">
        <w:rPr>
          <w:rFonts w:cs="VILNA מתוקן DP" w:hint="cs"/>
          <w:b/>
          <w:bCs/>
          <w:sz w:val="84"/>
          <w:szCs w:val="84"/>
          <w:rtl/>
        </w:rPr>
        <w:t>ספר</w:t>
      </w:r>
    </w:p>
    <w:p w14:paraId="030B5A80" w14:textId="77777777" w:rsidR="00F93591" w:rsidRPr="00C76CE1" w:rsidRDefault="00F93591" w:rsidP="001C3763">
      <w:pPr>
        <w:spacing w:line="360" w:lineRule="auto"/>
        <w:jc w:val="center"/>
        <w:rPr>
          <w:rFonts w:ascii="oprVilna" w:hAnsi="oprVilna" w:cs="VILNA מתוקן DP"/>
          <w:b/>
          <w:bCs/>
          <w:sz w:val="116"/>
          <w:szCs w:val="116"/>
          <w:rtl/>
        </w:rPr>
      </w:pPr>
      <w:r w:rsidRPr="00C76CE1">
        <w:rPr>
          <w:rFonts w:ascii="oprVilna" w:hAnsi="oprVilna" w:cs="VILNA מתוקן DP"/>
          <w:b/>
          <w:bCs/>
          <w:sz w:val="116"/>
          <w:szCs w:val="116"/>
          <w:rtl/>
        </w:rPr>
        <w:t>חזון למועד</w:t>
      </w:r>
      <w:bookmarkEnd w:id="0"/>
    </w:p>
    <w:p w14:paraId="659B8151" w14:textId="77BF219F" w:rsidR="00F93591" w:rsidRPr="00EF606C" w:rsidRDefault="00F93591" w:rsidP="001C3763">
      <w:pPr>
        <w:spacing w:line="360" w:lineRule="auto"/>
        <w:jc w:val="center"/>
        <w:rPr>
          <w:rFonts w:cs="Guttman Drogolin"/>
          <w:b/>
          <w:bCs/>
          <w:sz w:val="48"/>
          <w:szCs w:val="48"/>
        </w:rPr>
      </w:pPr>
      <w:r w:rsidRPr="00EF606C">
        <w:rPr>
          <w:rFonts w:cs="Guttman Drogolin" w:hint="cs"/>
          <w:b/>
          <w:bCs/>
          <w:sz w:val="72"/>
          <w:szCs w:val="72"/>
          <w:rtl/>
        </w:rPr>
        <w:t xml:space="preserve">ג' </w:t>
      </w:r>
      <w:r w:rsidR="00331691">
        <w:rPr>
          <w:rFonts w:cs="Guttman Drogolin" w:hint="cs"/>
          <w:b/>
          <w:bCs/>
          <w:sz w:val="72"/>
          <w:szCs w:val="72"/>
          <w:rtl/>
        </w:rPr>
        <w:t>שערים</w:t>
      </w:r>
    </w:p>
    <w:p w14:paraId="19BCEFB3" w14:textId="77777777" w:rsidR="004E38AC" w:rsidRDefault="004E38AC" w:rsidP="004E38AC">
      <w:pPr>
        <w:spacing w:line="360" w:lineRule="auto"/>
        <w:jc w:val="center"/>
        <w:rPr>
          <w:rtl/>
        </w:rPr>
      </w:pPr>
    </w:p>
    <w:p w14:paraId="00446665" w14:textId="77777777" w:rsidR="00781E47" w:rsidRPr="00781E47" w:rsidRDefault="00781E47" w:rsidP="004E38AC">
      <w:pPr>
        <w:spacing w:line="360" w:lineRule="auto"/>
        <w:jc w:val="center"/>
        <w:rPr>
          <w:sz w:val="20"/>
          <w:szCs w:val="20"/>
          <w:rtl/>
        </w:rPr>
      </w:pPr>
    </w:p>
    <w:p w14:paraId="5B18E54A" w14:textId="77777777" w:rsidR="004E38AC" w:rsidRDefault="004E38AC" w:rsidP="004E38AC">
      <w:pPr>
        <w:spacing w:line="360" w:lineRule="auto"/>
        <w:jc w:val="center"/>
        <w:rPr>
          <w:rtl/>
        </w:rPr>
      </w:pPr>
    </w:p>
    <w:p w14:paraId="6521355A" w14:textId="77777777" w:rsidR="004E38AC" w:rsidRPr="00F32117" w:rsidRDefault="004E38AC" w:rsidP="00382EE1">
      <w:pPr>
        <w:spacing w:line="360" w:lineRule="auto"/>
        <w:jc w:val="center"/>
        <w:rPr>
          <w:rFonts w:ascii="Aharoni" w:hAnsi="Aharoni" w:cs="Aharoni"/>
          <w:rtl/>
        </w:rPr>
      </w:pPr>
    </w:p>
    <w:p w14:paraId="4608B462" w14:textId="77777777" w:rsidR="007554F4" w:rsidRDefault="007554F4">
      <w:pPr>
        <w:rPr>
          <w:sz w:val="16"/>
          <w:szCs w:val="16"/>
        </w:rPr>
      </w:pPr>
      <w:r>
        <w:rPr>
          <w:sz w:val="16"/>
          <w:szCs w:val="16"/>
        </w:rPr>
        <w:br w:type="page"/>
      </w:r>
    </w:p>
    <w:p w14:paraId="56FCE2A6" w14:textId="59169506" w:rsidR="00F93591" w:rsidRDefault="00DF2AFE">
      <w:pPr>
        <w:bidi w:val="0"/>
        <w:rPr>
          <w:sz w:val="16"/>
          <w:szCs w:val="16"/>
          <w:rtl/>
        </w:rPr>
      </w:pPr>
      <w:r w:rsidRPr="00814C2E">
        <w:rPr>
          <w:rFonts w:ascii="oprVilna" w:hAnsi="oprVilna" w:cs="oprVilna"/>
          <w:noProof/>
          <w:sz w:val="48"/>
          <w:szCs w:val="48"/>
          <w:rtl/>
        </w:rPr>
        <w:lastRenderedPageBreak/>
        <mc:AlternateContent>
          <mc:Choice Requires="wps">
            <w:drawing>
              <wp:anchor distT="45720" distB="45720" distL="114300" distR="114300" simplePos="0" relativeHeight="251692032" behindDoc="1" locked="0" layoutInCell="1" allowOverlap="1" wp14:anchorId="132B35EB" wp14:editId="504F04F0">
                <wp:simplePos x="0" y="0"/>
                <wp:positionH relativeFrom="margin">
                  <wp:align>center</wp:align>
                </wp:positionH>
                <wp:positionV relativeFrom="margin">
                  <wp:align>bottom</wp:align>
                </wp:positionV>
                <wp:extent cx="3949700" cy="365760"/>
                <wp:effectExtent l="0" t="0" r="0" b="0"/>
                <wp:wrapSquare wrapText="bothSides"/>
                <wp:docPr id="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949700" cy="365760"/>
                        </a:xfrm>
                        <a:prstGeom prst="rect">
                          <a:avLst/>
                        </a:prstGeom>
                        <a:solidFill>
                          <a:srgbClr val="FFFFFF"/>
                        </a:solidFill>
                        <a:ln w="9525">
                          <a:noFill/>
                          <a:miter lim="800000"/>
                          <a:headEnd/>
                          <a:tailEnd/>
                        </a:ln>
                      </wps:spPr>
                      <wps:txbx>
                        <w:txbxContent>
                          <w:p w14:paraId="76187BBF" w14:textId="77777777" w:rsidR="0017106A" w:rsidRPr="005B6FE1" w:rsidRDefault="0017106A" w:rsidP="00814C2E">
                            <w:pPr>
                              <w:spacing w:line="300" w:lineRule="exact"/>
                              <w:jc w:val="center"/>
                              <w:rPr>
                                <w:rFonts w:cstheme="minorHAnsi"/>
                                <w:sz w:val="22"/>
                                <w:szCs w:val="22"/>
                                <w:rtl/>
                              </w:rPr>
                            </w:pPr>
                            <w:r w:rsidRPr="005B6FE1">
                              <w:rPr>
                                <w:rFonts w:cstheme="minorHAnsi"/>
                                <w:sz w:val="22"/>
                                <w:szCs w:val="22"/>
                                <w:rtl/>
                              </w:rPr>
                              <w:t>© כל הזכויות שמורות</w:t>
                            </w:r>
                          </w:p>
                          <w:p w14:paraId="0BDC35FB" w14:textId="16A70EEE" w:rsidR="0017106A" w:rsidRPr="005B6FE1" w:rsidRDefault="0017106A" w:rsidP="00814C2E">
                            <w:pPr>
                              <w:spacing w:line="300" w:lineRule="exact"/>
                              <w:jc w:val="cente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2B35EB" id="_x0000_t202" coordsize="21600,21600" o:spt="202" path="m,l,21600r21600,l21600,xe">
                <v:stroke joinstyle="miter"/>
                <v:path gradientshapeok="t" o:connecttype="rect"/>
              </v:shapetype>
              <v:shape id="תיבת טקסט 2" o:spid="_x0000_s1026" type="#_x0000_t202" style="position:absolute;left:0;text-align:left;margin-left:0;margin-top:0;width:311pt;height:28.8pt;flip:x;z-index:-251624448;visibility:visible;mso-wrap-style:square;mso-width-percent:0;mso-height-percent:0;mso-wrap-distance-left:9pt;mso-wrap-distance-top:3.6pt;mso-wrap-distance-right:9pt;mso-wrap-distance-bottom:3.6pt;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" stroked="f">
                <v:textbox>
                  <w:txbxContent>
                    <w:p w14:paraId="76187BBF" w14:textId="77777777" w:rsidR="0017106A" w:rsidRPr="005B6FE1" w:rsidRDefault="0017106A" w:rsidP="00814C2E">
                      <w:pPr>
                        <w:spacing w:line="300" w:lineRule="exact"/>
                        <w:jc w:val="center"/>
                        <w:rPr>
                          <w:rFonts w:cstheme="minorHAnsi"/>
                          <w:sz w:val="22"/>
                          <w:szCs w:val="22"/>
                          <w:rtl/>
                        </w:rPr>
                      </w:pPr>
                      <w:r w:rsidRPr="005B6FE1">
                        <w:rPr>
                          <w:rFonts w:cstheme="minorHAnsi"/>
                          <w:sz w:val="22"/>
                          <w:szCs w:val="22"/>
                          <w:rtl/>
                        </w:rPr>
                        <w:t>© כל הזכויות שמורות</w:t>
                      </w:r>
                    </w:p>
                    <w:p w14:paraId="0BDC35FB" w14:textId="16A70EEE" w:rsidR="0017106A" w:rsidRPr="005B6FE1" w:rsidRDefault="0017106A" w:rsidP="00814C2E">
                      <w:pPr>
                        <w:spacing w:line="300" w:lineRule="exact"/>
                        <w:jc w:val="center"/>
                        <w:rPr>
                          <w:sz w:val="22"/>
                          <w:szCs w:val="22"/>
                        </w:rPr>
                      </w:pPr>
                    </w:p>
                  </w:txbxContent>
                </v:textbox>
                <w10:wrap type="square" anchorx="margin" anchory="margin"/>
              </v:shape>
            </w:pict>
          </mc:Fallback>
        </mc:AlternateContent>
      </w:r>
      <w:r w:rsidR="007554F4" w:rsidRPr="00841233">
        <w:rPr>
          <w:noProof/>
          <w:sz w:val="28"/>
          <w:szCs w:val="28"/>
          <w:rtl/>
        </w:rPr>
        <mc:AlternateContent>
          <mc:Choice Requires="wps">
            <w:drawing>
              <wp:anchor distT="45720" distB="45720" distL="114300" distR="114300" simplePos="0" relativeHeight="251687936" behindDoc="0" locked="0" layoutInCell="1" allowOverlap="1" wp14:anchorId="75F9FB27" wp14:editId="1224F936">
                <wp:simplePos x="0" y="0"/>
                <wp:positionH relativeFrom="column">
                  <wp:posOffset>-198120</wp:posOffset>
                </wp:positionH>
                <wp:positionV relativeFrom="page">
                  <wp:posOffset>294005</wp:posOffset>
                </wp:positionV>
                <wp:extent cx="5730240" cy="472440"/>
                <wp:effectExtent l="0" t="0" r="3810" b="3810"/>
                <wp:wrapNone/>
                <wp:docPr id="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730240" cy="472440"/>
                        </a:xfrm>
                        <a:prstGeom prst="rect">
                          <a:avLst/>
                        </a:prstGeom>
                        <a:solidFill>
                          <a:srgbClr val="FFFFFF"/>
                        </a:solidFill>
                        <a:ln w="9525">
                          <a:noFill/>
                          <a:miter lim="800000"/>
                          <a:headEnd/>
                          <a:tailEnd/>
                        </a:ln>
                      </wps:spPr>
                      <wps:txbx>
                        <w:txbxContent>
                          <w:p w14:paraId="2F92DC36" w14:textId="77777777" w:rsidR="0017106A" w:rsidRDefault="0017106A" w:rsidP="007554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F9FB27" id="_x0000_s1027" type="#_x0000_t202" style="position:absolute;left:0;text-align:left;margin-left:-15.6pt;margin-top:23.15pt;width:451.2pt;height:37.2pt;flip:x;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" stroked="f">
                <v:textbox>
                  <w:txbxContent>
                    <w:p w14:paraId="2F92DC36" w14:textId="77777777" w:rsidR="0017106A" w:rsidRDefault="0017106A" w:rsidP="007554F4"/>
                  </w:txbxContent>
                </v:textbox>
                <w10:wrap anchory="page"/>
              </v:shape>
            </w:pict>
          </mc:Fallback>
        </mc:AlternateContent>
      </w:r>
      <w:r w:rsidR="00F93591">
        <w:rPr>
          <w:sz w:val="16"/>
          <w:szCs w:val="16"/>
          <w:rtl/>
        </w:rPr>
        <w:br w:type="page"/>
      </w:r>
    </w:p>
    <w:p w14:paraId="7162915D" w14:textId="02F52BA6" w:rsidR="0020653D" w:rsidRDefault="007554F4" w:rsidP="00DF2AFE">
      <w:pPr>
        <w:rPr>
          <w:sz w:val="28"/>
          <w:szCs w:val="28"/>
          <w:rtl/>
        </w:rPr>
      </w:pPr>
      <w:r w:rsidRPr="00841233">
        <w:rPr>
          <w:noProof/>
          <w:sz w:val="28"/>
          <w:szCs w:val="28"/>
          <w:rtl/>
        </w:rPr>
        <w:lastRenderedPageBreak/>
        <mc:AlternateContent>
          <mc:Choice Requires="wps">
            <w:drawing>
              <wp:anchor distT="45720" distB="45720" distL="114300" distR="114300" simplePos="0" relativeHeight="251689984" behindDoc="0" locked="0" layoutInCell="1" allowOverlap="1" wp14:anchorId="1661D561" wp14:editId="4DC4AC37">
                <wp:simplePos x="0" y="0"/>
                <wp:positionH relativeFrom="column">
                  <wp:posOffset>-236220</wp:posOffset>
                </wp:positionH>
                <wp:positionV relativeFrom="page">
                  <wp:posOffset>313690</wp:posOffset>
                </wp:positionV>
                <wp:extent cx="5730240" cy="472440"/>
                <wp:effectExtent l="0" t="0" r="3810" b="3810"/>
                <wp:wrapNone/>
                <wp:docPr id="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730240" cy="472440"/>
                        </a:xfrm>
                        <a:prstGeom prst="rect">
                          <a:avLst/>
                        </a:prstGeom>
                        <a:solidFill>
                          <a:srgbClr val="FFFFFF"/>
                        </a:solidFill>
                        <a:ln w="9525">
                          <a:noFill/>
                          <a:miter lim="800000"/>
                          <a:headEnd/>
                          <a:tailEnd/>
                        </a:ln>
                      </wps:spPr>
                      <wps:txbx>
                        <w:txbxContent>
                          <w:p w14:paraId="65AC6B86" w14:textId="77777777" w:rsidR="0017106A" w:rsidRDefault="0017106A" w:rsidP="007554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1D561" id="_x0000_s1028" type="#_x0000_t202" style="position:absolute;left:0;text-align:left;margin-left:-18.6pt;margin-top:24.7pt;width:451.2pt;height:37.2pt;flip:x;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" stroked="f">
                <v:textbox>
                  <w:txbxContent>
                    <w:p w14:paraId="65AC6B86" w14:textId="77777777" w:rsidR="0017106A" w:rsidRDefault="0017106A" w:rsidP="007554F4"/>
                  </w:txbxContent>
                </v:textbox>
                <w10:wrap anchory="page"/>
              </v:shape>
            </w:pict>
          </mc:Fallback>
        </mc:AlternateContent>
      </w:r>
      <w:r w:rsidR="006A4ECE" w:rsidRPr="00841233">
        <w:rPr>
          <w:noProof/>
          <w:sz w:val="28"/>
          <w:szCs w:val="28"/>
          <w:rtl/>
        </w:rPr>
        <mc:AlternateContent>
          <mc:Choice Requires="wps">
            <w:drawing>
              <wp:anchor distT="45720" distB="45720" distL="114300" distR="114300" simplePos="0" relativeHeight="251667456" behindDoc="0" locked="0" layoutInCell="1" allowOverlap="1" wp14:anchorId="3659CEEA" wp14:editId="2E63AB1E">
                <wp:simplePos x="0" y="0"/>
                <wp:positionH relativeFrom="column">
                  <wp:posOffset>-339090</wp:posOffset>
                </wp:positionH>
                <wp:positionV relativeFrom="page">
                  <wp:posOffset>289560</wp:posOffset>
                </wp:positionV>
                <wp:extent cx="5730240" cy="472440"/>
                <wp:effectExtent l="0" t="0" r="3810" b="3810"/>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730240" cy="472440"/>
                        </a:xfrm>
                        <a:prstGeom prst="rect">
                          <a:avLst/>
                        </a:prstGeom>
                        <a:solidFill>
                          <a:srgbClr val="FFFFFF"/>
                        </a:solidFill>
                        <a:ln w="9525">
                          <a:noFill/>
                          <a:miter lim="800000"/>
                          <a:headEnd/>
                          <a:tailEnd/>
                        </a:ln>
                      </wps:spPr>
                      <wps:txbx>
                        <w:txbxContent>
                          <w:p w14:paraId="53677853" w14:textId="77777777" w:rsidR="0017106A" w:rsidRDefault="0017106A" w:rsidP="002065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9CEEA" id="_x0000_s1029" type="#_x0000_t202" style="position:absolute;left:0;text-align:left;margin-left:-26.7pt;margin-top:22.8pt;width:451.2pt;height:37.2pt;flip:x;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" stroked="f">
                <v:textbox>
                  <w:txbxContent>
                    <w:p w14:paraId="53677853" w14:textId="77777777" w:rsidR="0017106A" w:rsidRDefault="0017106A" w:rsidP="0020653D"/>
                  </w:txbxContent>
                </v:textbox>
                <w10:wrap anchory="page"/>
              </v:shape>
            </w:pict>
          </mc:Fallback>
        </mc:AlternateContent>
      </w:r>
    </w:p>
    <w:p w14:paraId="6D6F8814" w14:textId="77777777" w:rsidR="0020653D" w:rsidRPr="00C76CE1" w:rsidRDefault="0020653D" w:rsidP="00345F67">
      <w:pPr>
        <w:spacing w:after="240" w:line="420" w:lineRule="exact"/>
        <w:ind w:left="-1"/>
        <w:jc w:val="center"/>
        <w:rPr>
          <w:rFonts w:ascii="oprVilna" w:hAnsi="oprVilna" w:cs="VILNA מתוקן DP"/>
          <w:sz w:val="38"/>
          <w:szCs w:val="38"/>
        </w:rPr>
      </w:pPr>
      <w:r w:rsidRPr="00C76CE1">
        <w:rPr>
          <w:rFonts w:ascii="oprVilna" w:hAnsi="oprVilna" w:cs="VILNA מתוקן DP"/>
          <w:sz w:val="38"/>
          <w:szCs w:val="38"/>
          <w:rtl/>
        </w:rPr>
        <w:t>קבוצת חזיונות</w:t>
      </w:r>
      <w:r w:rsidRPr="00C76CE1">
        <w:rPr>
          <w:rFonts w:ascii="oprVilna" w:hAnsi="oprVilna" w:cs="VILNA מתוקן DP"/>
          <w:b/>
          <w:bCs/>
          <w:noProof/>
          <w:sz w:val="34"/>
          <w:szCs w:val="34"/>
          <w:rtl/>
        </w:rPr>
        <w:t xml:space="preserve"> </w:t>
      </w:r>
      <w:r w:rsidRPr="00C76CE1">
        <w:rPr>
          <w:rFonts w:ascii="oprVilna" w:hAnsi="oprVilna" w:cs="VILNA מתוקן DP"/>
          <w:sz w:val="38"/>
          <w:szCs w:val="38"/>
          <w:rtl/>
        </w:rPr>
        <w:t>ומאמרים לשאלת הזמן הנאמרים בהקהל</w:t>
      </w:r>
    </w:p>
    <w:p w14:paraId="6AC46BA9" w14:textId="77777777" w:rsidR="0020653D" w:rsidRPr="00C76CE1" w:rsidRDefault="0020653D" w:rsidP="0017106A">
      <w:pPr>
        <w:spacing w:line="420" w:lineRule="exact"/>
        <w:ind w:left="-1"/>
        <w:jc w:val="center"/>
        <w:rPr>
          <w:rFonts w:ascii="oprVilna" w:hAnsi="oprVilna" w:cs="VILNA מתוקן DP"/>
          <w:b/>
          <w:bCs/>
          <w:sz w:val="38"/>
          <w:szCs w:val="38"/>
        </w:rPr>
      </w:pPr>
      <w:bookmarkStart w:id="1" w:name="bookmark2"/>
      <w:r w:rsidRPr="00C76CE1">
        <w:rPr>
          <w:rFonts w:ascii="oprVilna" w:hAnsi="oprVilna" w:cs="VILNA מתוקן DP"/>
          <w:b/>
          <w:bCs/>
          <w:sz w:val="38"/>
          <w:szCs w:val="38"/>
          <w:rtl/>
        </w:rPr>
        <w:t>כולל בתוכו ג' שערים</w:t>
      </w:r>
      <w:bookmarkEnd w:id="1"/>
      <w:r w:rsidR="00650588" w:rsidRPr="00C76CE1">
        <w:rPr>
          <w:rFonts w:ascii="oprVilna" w:hAnsi="oprVilna" w:cs="VILNA מתוקן DP" w:hint="cs"/>
          <w:b/>
          <w:bCs/>
          <w:sz w:val="38"/>
          <w:szCs w:val="38"/>
          <w:rtl/>
        </w:rPr>
        <w:t>:</w:t>
      </w:r>
    </w:p>
    <w:p w14:paraId="0C63311A" w14:textId="77777777" w:rsidR="0020653D" w:rsidRPr="00C76CE1" w:rsidRDefault="0020653D" w:rsidP="0017106A">
      <w:pPr>
        <w:pStyle w:val="aa"/>
        <w:numPr>
          <w:ilvl w:val="0"/>
          <w:numId w:val="1"/>
        </w:numPr>
        <w:spacing w:before="120" w:after="600" w:line="420" w:lineRule="exact"/>
        <w:ind w:left="714" w:hanging="357"/>
        <w:jc w:val="both"/>
        <w:rPr>
          <w:rFonts w:ascii="oprVilna" w:hAnsi="oprVilna" w:cs="VILNA מתוקן DP"/>
          <w:sz w:val="30"/>
          <w:szCs w:val="30"/>
        </w:rPr>
      </w:pPr>
      <w:r w:rsidRPr="00C76CE1">
        <w:rPr>
          <w:rFonts w:ascii="oprVilna" w:hAnsi="oprVilna" w:cs="VILNA מתוקן DP"/>
          <w:sz w:val="30"/>
          <w:szCs w:val="30"/>
          <w:rtl/>
        </w:rPr>
        <w:t xml:space="preserve">שער האורה: זו תורה, לחזק תורתנו הקדושה ודברים חריפים כלפי המסיתים והמדיחים, קושרי־קשר </w:t>
      </w:r>
      <w:r w:rsidRPr="00C76CE1">
        <w:rPr>
          <w:rFonts w:ascii="oprVilna" w:hAnsi="oprVilna" w:cs="VILNA מתוקן DP"/>
          <w:sz w:val="26"/>
          <w:szCs w:val="26"/>
          <w:rtl/>
        </w:rPr>
        <w:t>(בונדיסטים)</w:t>
      </w:r>
      <w:r w:rsidRPr="00C76CE1">
        <w:rPr>
          <w:rFonts w:ascii="oprVilna" w:hAnsi="oprVilna" w:cs="VILNA מתוקן DP"/>
          <w:sz w:val="34"/>
          <w:szCs w:val="34"/>
          <w:rtl/>
        </w:rPr>
        <w:t xml:space="preserve"> </w:t>
      </w:r>
      <w:r w:rsidRPr="00C76CE1">
        <w:rPr>
          <w:rFonts w:ascii="oprVilna" w:hAnsi="oprVilna" w:cs="VILNA מתוקן DP"/>
          <w:sz w:val="30"/>
          <w:szCs w:val="30"/>
          <w:rtl/>
        </w:rPr>
        <w:t xml:space="preserve">שנתרבו </w:t>
      </w:r>
      <w:r w:rsidR="006C690C" w:rsidRPr="00C76CE1">
        <w:rPr>
          <w:rFonts w:ascii="oprVilna" w:hAnsi="oprVilna" w:cs="VILNA מתוקן DP"/>
          <w:sz w:val="30"/>
          <w:szCs w:val="30"/>
          <w:rtl/>
        </w:rPr>
        <w:t>בעוונותינו הרבים</w:t>
      </w:r>
      <w:r w:rsidRPr="00C76CE1">
        <w:rPr>
          <w:rFonts w:ascii="oprVilna" w:hAnsi="oprVilna" w:cs="VILNA מתוקן DP"/>
          <w:sz w:val="30"/>
          <w:szCs w:val="30"/>
          <w:rtl/>
        </w:rPr>
        <w:t xml:space="preserve">. </w:t>
      </w:r>
      <w:r w:rsidRPr="00C76CE1">
        <w:rPr>
          <w:rFonts w:ascii="oprVilna" w:hAnsi="oprVilna" w:cs="VILNA מתוקן DP"/>
          <w:sz w:val="26"/>
          <w:szCs w:val="26"/>
          <w:rtl/>
        </w:rPr>
        <w:t>(מחזיון א' עד חזיון יו</w:t>
      </w:r>
      <w:r w:rsidR="00932F11" w:rsidRPr="00C76CE1">
        <w:rPr>
          <w:rFonts w:ascii="oprVilna" w:hAnsi="oprVilna" w:cs="VILNA מתוקן DP"/>
          <w:sz w:val="26"/>
          <w:szCs w:val="26"/>
          <w:rtl/>
        </w:rPr>
        <w:t>"</w:t>
      </w:r>
      <w:r w:rsidRPr="00C76CE1">
        <w:rPr>
          <w:rFonts w:ascii="oprVilna" w:hAnsi="oprVilna" w:cs="VILNA מתוקן DP"/>
          <w:sz w:val="26"/>
          <w:szCs w:val="26"/>
          <w:rtl/>
        </w:rPr>
        <w:t>ד)</w:t>
      </w:r>
      <w:r w:rsidRPr="00C76CE1">
        <w:rPr>
          <w:rFonts w:ascii="oprVilna" w:hAnsi="oprVilna" w:cs="VILNA מתוקן DP" w:hint="cs"/>
          <w:b/>
          <w:bCs/>
          <w:sz w:val="30"/>
          <w:szCs w:val="30"/>
          <w:rtl/>
        </w:rPr>
        <w:t>.</w:t>
      </w:r>
    </w:p>
    <w:p w14:paraId="545F6BEA" w14:textId="77777777" w:rsidR="0020653D" w:rsidRPr="00C76CE1" w:rsidRDefault="0020653D" w:rsidP="0017106A">
      <w:pPr>
        <w:pStyle w:val="aa"/>
        <w:numPr>
          <w:ilvl w:val="0"/>
          <w:numId w:val="1"/>
        </w:numPr>
        <w:spacing w:before="120" w:after="600" w:line="420" w:lineRule="exact"/>
        <w:ind w:left="714" w:hanging="357"/>
        <w:jc w:val="both"/>
        <w:rPr>
          <w:rFonts w:ascii="oprVilna" w:hAnsi="oprVilna" w:cs="VILNA מתוקן DP"/>
          <w:sz w:val="30"/>
          <w:szCs w:val="30"/>
        </w:rPr>
      </w:pPr>
      <w:r w:rsidRPr="00C76CE1">
        <w:rPr>
          <w:rFonts w:ascii="oprVilna" w:hAnsi="oprVilna" w:cs="VILNA מתוקן DP"/>
          <w:sz w:val="30"/>
          <w:szCs w:val="30"/>
          <w:rtl/>
        </w:rPr>
        <w:t>שער הרחמים: דברים שאמרתי על כל מיני פורעניות שעברו</w:t>
      </w:r>
      <w:r w:rsidRPr="00C76CE1">
        <w:rPr>
          <w:rFonts w:ascii="oprVilna" w:hAnsi="oprVilna" w:cs="VILNA מתוקן DP" w:hint="cs"/>
          <w:sz w:val="30"/>
          <w:szCs w:val="30"/>
          <w:rtl/>
        </w:rPr>
        <w:t xml:space="preserve"> </w:t>
      </w:r>
      <w:r w:rsidRPr="00C76CE1">
        <w:rPr>
          <w:rFonts w:ascii="oprVilna" w:hAnsi="oprVilna" w:cs="VILNA מתוקן DP"/>
          <w:sz w:val="30"/>
          <w:szCs w:val="30"/>
          <w:rtl/>
        </w:rPr>
        <w:t xml:space="preserve">עלינו </w:t>
      </w:r>
      <w:r w:rsidR="006C690C" w:rsidRPr="00C76CE1">
        <w:rPr>
          <w:rFonts w:ascii="oprVilna" w:hAnsi="oprVilna" w:cs="VILNA מתוקן DP"/>
          <w:sz w:val="30"/>
          <w:szCs w:val="30"/>
          <w:rtl/>
        </w:rPr>
        <w:t>בעוונותינו הרבים</w:t>
      </w:r>
      <w:r w:rsidRPr="00C76CE1">
        <w:rPr>
          <w:rFonts w:ascii="oprVilna" w:hAnsi="oprVilna" w:cs="VILNA מתוקן DP"/>
          <w:sz w:val="30"/>
          <w:szCs w:val="30"/>
          <w:rtl/>
        </w:rPr>
        <w:t xml:space="preserve">. </w:t>
      </w:r>
      <w:r w:rsidRPr="00C76CE1">
        <w:rPr>
          <w:rFonts w:ascii="oprVilna" w:hAnsi="oprVilna" w:cs="VILNA מתוקן DP"/>
          <w:sz w:val="26"/>
          <w:szCs w:val="26"/>
          <w:rtl/>
        </w:rPr>
        <w:t>(מחזיון י"א עד חזיון כ')</w:t>
      </w:r>
      <w:r w:rsidRPr="00C76CE1">
        <w:rPr>
          <w:rFonts w:ascii="oprVilna" w:hAnsi="oprVilna" w:cs="VILNA מתוקן DP" w:hint="cs"/>
          <w:sz w:val="30"/>
          <w:szCs w:val="30"/>
          <w:rtl/>
        </w:rPr>
        <w:t>.</w:t>
      </w:r>
    </w:p>
    <w:p w14:paraId="6BBBD60F" w14:textId="77777777" w:rsidR="0020653D" w:rsidRPr="00C76CE1" w:rsidRDefault="0020653D" w:rsidP="0017106A">
      <w:pPr>
        <w:pStyle w:val="aa"/>
        <w:numPr>
          <w:ilvl w:val="0"/>
          <w:numId w:val="1"/>
        </w:numPr>
        <w:spacing w:before="120" w:after="600" w:line="420" w:lineRule="exact"/>
        <w:ind w:left="714" w:hanging="357"/>
        <w:jc w:val="both"/>
        <w:rPr>
          <w:rFonts w:ascii="oprVilna" w:hAnsi="oprVilna" w:cs="VILNA מתוקן DP"/>
          <w:sz w:val="30"/>
          <w:szCs w:val="30"/>
        </w:rPr>
      </w:pPr>
      <w:r w:rsidRPr="00C76CE1">
        <w:rPr>
          <w:rFonts w:ascii="oprVilna" w:hAnsi="oprVilna" w:cs="VILNA מתוקן DP"/>
          <w:sz w:val="30"/>
          <w:szCs w:val="30"/>
          <w:rtl/>
        </w:rPr>
        <w:t>ש</w:t>
      </w:r>
      <w:r w:rsidRPr="00C76CE1">
        <w:rPr>
          <w:rFonts w:ascii="oprVilna" w:hAnsi="oprVilna" w:cs="VILNA מתוקן DP" w:hint="cs"/>
          <w:sz w:val="30"/>
          <w:szCs w:val="30"/>
          <w:rtl/>
        </w:rPr>
        <w:t>ע</w:t>
      </w:r>
      <w:r w:rsidRPr="00C76CE1">
        <w:rPr>
          <w:rFonts w:ascii="oprVilna" w:hAnsi="oprVilna" w:cs="VILNA מתוקן DP"/>
          <w:sz w:val="30"/>
          <w:szCs w:val="30"/>
          <w:rtl/>
        </w:rPr>
        <w:t xml:space="preserve">ר הרצון: מה שאמרתי, </w:t>
      </w:r>
      <w:r w:rsidR="006C690C" w:rsidRPr="00C76CE1">
        <w:rPr>
          <w:rFonts w:ascii="oprVilna" w:hAnsi="oprVilna" w:cs="VILNA מתוקן DP"/>
          <w:sz w:val="30"/>
          <w:szCs w:val="30"/>
          <w:rtl/>
        </w:rPr>
        <w:t>בעזרת ה' יתברך</w:t>
      </w:r>
      <w:r w:rsidRPr="00C76CE1">
        <w:rPr>
          <w:rFonts w:ascii="oprVilna" w:hAnsi="oprVilna" w:cs="VILNA מתוקן DP"/>
          <w:sz w:val="30"/>
          <w:szCs w:val="30"/>
          <w:rtl/>
        </w:rPr>
        <w:t xml:space="preserve">, בימים נוראים ובימים טובים בתקופה הלזו. </w:t>
      </w:r>
      <w:r w:rsidRPr="00C76CE1">
        <w:rPr>
          <w:rFonts w:ascii="oprVilna" w:hAnsi="oprVilna" w:cs="VILNA מתוקן DP"/>
          <w:sz w:val="26"/>
          <w:szCs w:val="26"/>
          <w:rtl/>
        </w:rPr>
        <w:t>(מחזיון כ"א עד סוף הספר)</w:t>
      </w:r>
      <w:r w:rsidRPr="00C76CE1">
        <w:rPr>
          <w:rFonts w:ascii="oprVilna" w:hAnsi="oprVilna" w:cs="VILNA מתוקן DP" w:hint="cs"/>
          <w:sz w:val="30"/>
          <w:szCs w:val="30"/>
          <w:rtl/>
        </w:rPr>
        <w:t>.</w:t>
      </w:r>
    </w:p>
    <w:p w14:paraId="200FE66D" w14:textId="77777777" w:rsidR="0020653D" w:rsidRPr="00C76CE1" w:rsidRDefault="0020653D" w:rsidP="0017106A">
      <w:pPr>
        <w:pStyle w:val="aa"/>
        <w:spacing w:after="0" w:line="420" w:lineRule="exact"/>
        <w:ind w:left="719"/>
        <w:jc w:val="both"/>
        <w:rPr>
          <w:rFonts w:ascii="oprVilna" w:hAnsi="oprVilna" w:cs="VILNA מתוקן DP"/>
          <w:sz w:val="30"/>
          <w:szCs w:val="30"/>
          <w:rtl/>
        </w:rPr>
      </w:pPr>
    </w:p>
    <w:p w14:paraId="1D07A982" w14:textId="357EB5F0" w:rsidR="0020653D" w:rsidRPr="00C76CE1" w:rsidRDefault="0020653D" w:rsidP="0017106A">
      <w:pPr>
        <w:pStyle w:val="aa"/>
        <w:spacing w:after="0" w:line="420" w:lineRule="exact"/>
        <w:ind w:left="112"/>
        <w:jc w:val="both"/>
        <w:rPr>
          <w:rFonts w:ascii="oprVilna" w:hAnsi="oprVilna" w:cs="VILNA מתוקן DP"/>
          <w:sz w:val="30"/>
          <w:szCs w:val="30"/>
        </w:rPr>
      </w:pPr>
      <w:r w:rsidRPr="00C76CE1">
        <w:rPr>
          <w:rFonts w:ascii="oprVilna" w:hAnsi="oprVilna" w:cs="VILNA מתוקן DP"/>
          <w:sz w:val="30"/>
          <w:szCs w:val="30"/>
          <w:rtl/>
        </w:rPr>
        <w:t xml:space="preserve">ובתוכם רצוף מוסר השכל בענין חילול שבת </w:t>
      </w:r>
      <w:r w:rsidR="006C690C" w:rsidRPr="00C76CE1">
        <w:rPr>
          <w:rFonts w:ascii="oprVilna" w:hAnsi="oprVilna" w:cs="VILNA מתוקן DP"/>
          <w:sz w:val="30"/>
          <w:szCs w:val="30"/>
          <w:rtl/>
        </w:rPr>
        <w:t>קודש</w:t>
      </w:r>
      <w:r w:rsidRPr="00C76CE1">
        <w:rPr>
          <w:rFonts w:ascii="oprVilna" w:hAnsi="oprVilna" w:cs="VILNA מתוקן DP"/>
          <w:sz w:val="30"/>
          <w:szCs w:val="30"/>
          <w:rtl/>
        </w:rPr>
        <w:t xml:space="preserve"> ובענין כל הדברים העומדים ברומו של עולם היהדות והאנושית. ומטרתם לקרב לבם של ישראל לאביהם שבשמים ולעבודה צבורית לתורה ולתעודה.</w:t>
      </w:r>
    </w:p>
    <w:p w14:paraId="49FEA5C2" w14:textId="444A4C5D" w:rsidR="0020653D" w:rsidRPr="00C76CE1" w:rsidRDefault="0020653D" w:rsidP="0017106A">
      <w:pPr>
        <w:spacing w:line="420" w:lineRule="exact"/>
        <w:ind w:left="-1"/>
        <w:jc w:val="center"/>
        <w:rPr>
          <w:rFonts w:ascii="oprVilna" w:hAnsi="oprVilna" w:cs="VILNA מתוקן DP"/>
          <w:sz w:val="30"/>
          <w:szCs w:val="30"/>
          <w:rtl/>
        </w:rPr>
      </w:pPr>
    </w:p>
    <w:p w14:paraId="4929F2E5" w14:textId="77777777" w:rsidR="0020653D" w:rsidRPr="00C76CE1" w:rsidRDefault="0020653D" w:rsidP="0017106A">
      <w:pPr>
        <w:spacing w:line="420" w:lineRule="exact"/>
        <w:ind w:left="-1"/>
        <w:jc w:val="center"/>
        <w:rPr>
          <w:rFonts w:ascii="oprVilna" w:hAnsi="oprVilna" w:cs="VILNA מתוקן DP"/>
          <w:sz w:val="30"/>
          <w:szCs w:val="30"/>
        </w:rPr>
      </w:pPr>
      <w:r w:rsidRPr="00C76CE1">
        <w:rPr>
          <w:rFonts w:ascii="oprVilna" w:hAnsi="oprVilna" w:cs="VILNA מתוקן DP"/>
          <w:sz w:val="30"/>
          <w:szCs w:val="30"/>
          <w:rtl/>
        </w:rPr>
        <w:t>הכינם וגם חקרם בעזר החונן לאדם דעת</w:t>
      </w:r>
    </w:p>
    <w:p w14:paraId="695818D9" w14:textId="77777777" w:rsidR="0020653D" w:rsidRPr="00C76CE1" w:rsidRDefault="0020653D" w:rsidP="0082649E">
      <w:pPr>
        <w:jc w:val="center"/>
        <w:rPr>
          <w:rFonts w:ascii="oprVilna" w:hAnsi="oprVilna" w:cs="VILNA מתוקן DP"/>
          <w:b/>
          <w:bCs/>
          <w:sz w:val="30"/>
          <w:szCs w:val="30"/>
          <w:rtl/>
        </w:rPr>
      </w:pPr>
    </w:p>
    <w:p w14:paraId="73BE3EFB" w14:textId="77777777" w:rsidR="0020653D" w:rsidRPr="00C76CE1" w:rsidRDefault="0020653D" w:rsidP="0082649E">
      <w:pPr>
        <w:spacing w:line="560" w:lineRule="exact"/>
        <w:jc w:val="center"/>
        <w:rPr>
          <w:rFonts w:ascii="oprVilna" w:hAnsi="oprVilna" w:cs="VILNA מתוקן DP"/>
          <w:sz w:val="30"/>
          <w:szCs w:val="30"/>
        </w:rPr>
      </w:pPr>
      <w:r w:rsidRPr="00C76CE1">
        <w:rPr>
          <w:rFonts w:ascii="oprVilna" w:hAnsi="oprVilna" w:cs="VILNA מתוקן DP"/>
          <w:sz w:val="30"/>
          <w:szCs w:val="30"/>
          <w:rtl/>
        </w:rPr>
        <w:t>- הצעיר -</w:t>
      </w:r>
    </w:p>
    <w:p w14:paraId="64831094" w14:textId="77777777" w:rsidR="0020653D" w:rsidRPr="00C76CE1" w:rsidRDefault="0020653D" w:rsidP="00B623C8">
      <w:pPr>
        <w:spacing w:after="240" w:line="560" w:lineRule="exact"/>
        <w:jc w:val="center"/>
        <w:rPr>
          <w:rFonts w:cs="VILNA מתוקן DP"/>
          <w:sz w:val="42"/>
          <w:szCs w:val="42"/>
          <w:rtl/>
        </w:rPr>
      </w:pPr>
      <w:bookmarkStart w:id="2" w:name="bookmark4"/>
      <w:r w:rsidRPr="00C76CE1">
        <w:rPr>
          <w:rFonts w:cs="VILNA מתוקן DP"/>
          <w:sz w:val="62"/>
          <w:szCs w:val="62"/>
          <w:rtl/>
        </w:rPr>
        <w:t xml:space="preserve">מרדכי דוב </w:t>
      </w:r>
      <w:r w:rsidRPr="00C76CE1">
        <w:rPr>
          <w:rFonts w:cs="VILNA מתוקן DP"/>
          <w:sz w:val="42"/>
          <w:szCs w:val="42"/>
          <w:rtl/>
        </w:rPr>
        <w:t>בהר</w:t>
      </w:r>
      <w:r w:rsidRPr="00C76CE1">
        <w:rPr>
          <w:rFonts w:cs="VILNA מתוקן DP" w:hint="cs"/>
          <w:sz w:val="42"/>
          <w:szCs w:val="42"/>
          <w:rtl/>
        </w:rPr>
        <w:t>"</w:t>
      </w:r>
      <w:r w:rsidRPr="00C76CE1">
        <w:rPr>
          <w:rFonts w:cs="VILNA מתוקן DP"/>
          <w:sz w:val="42"/>
          <w:szCs w:val="42"/>
          <w:rtl/>
        </w:rPr>
        <w:t xml:space="preserve">ר </w:t>
      </w:r>
      <w:r w:rsidRPr="00C76CE1">
        <w:rPr>
          <w:rFonts w:cs="VILNA מתוקן DP"/>
          <w:sz w:val="62"/>
          <w:szCs w:val="62"/>
          <w:rtl/>
        </w:rPr>
        <w:t xml:space="preserve">יצחק </w:t>
      </w:r>
      <w:r w:rsidRPr="00C76CE1">
        <w:rPr>
          <w:rFonts w:cs="VILNA מתוקן DP"/>
          <w:sz w:val="42"/>
          <w:szCs w:val="42"/>
          <w:rtl/>
        </w:rPr>
        <w:t>ז"ל</w:t>
      </w:r>
    </w:p>
    <w:p w14:paraId="131FDF1A" w14:textId="77777777" w:rsidR="0020653D" w:rsidRPr="00C76CE1" w:rsidRDefault="0020653D" w:rsidP="0082649E">
      <w:pPr>
        <w:spacing w:line="560" w:lineRule="exact"/>
        <w:jc w:val="center"/>
        <w:rPr>
          <w:rFonts w:cs="VILNA מתוקן DP"/>
          <w:sz w:val="42"/>
          <w:szCs w:val="42"/>
        </w:rPr>
      </w:pPr>
      <w:r w:rsidRPr="00C76CE1">
        <w:rPr>
          <w:rFonts w:cs="VILNA מתוקן DP"/>
          <w:sz w:val="62"/>
          <w:szCs w:val="62"/>
          <w:rtl/>
        </w:rPr>
        <w:t>איידעלבערג</w:t>
      </w:r>
      <w:bookmarkEnd w:id="2"/>
    </w:p>
    <w:p w14:paraId="48BE9A0C" w14:textId="77777777" w:rsidR="0020653D" w:rsidRPr="00C76CE1" w:rsidRDefault="0020653D" w:rsidP="0082649E">
      <w:pPr>
        <w:spacing w:line="560" w:lineRule="exact"/>
        <w:jc w:val="center"/>
        <w:rPr>
          <w:rFonts w:ascii="oprVilna" w:hAnsi="oprVilna" w:cs="VILNA מתוקן DP"/>
          <w:sz w:val="26"/>
          <w:szCs w:val="26"/>
        </w:rPr>
      </w:pPr>
      <w:r w:rsidRPr="00C76CE1">
        <w:rPr>
          <w:rFonts w:ascii="oprVilna" w:hAnsi="oprVilna" w:cs="VILNA מתוקן DP"/>
          <w:sz w:val="30"/>
          <w:szCs w:val="30"/>
          <w:rtl/>
        </w:rPr>
        <w:t xml:space="preserve">רב בעיר הפלך ניקאלאייעב </w:t>
      </w:r>
      <w:r w:rsidRPr="00C76CE1">
        <w:rPr>
          <w:rFonts w:ascii="oprVilna" w:hAnsi="oprVilna" w:cs="VILNA מתוקן DP"/>
          <w:sz w:val="26"/>
          <w:szCs w:val="26"/>
          <w:rtl/>
        </w:rPr>
        <w:t>(ברוסיא)</w:t>
      </w:r>
    </w:p>
    <w:p w14:paraId="5328A1A3" w14:textId="77777777" w:rsidR="0020653D" w:rsidRPr="00C76CE1" w:rsidRDefault="0020653D" w:rsidP="0082649E">
      <w:pPr>
        <w:spacing w:line="560" w:lineRule="exact"/>
        <w:jc w:val="center"/>
        <w:rPr>
          <w:rFonts w:ascii="oprVilna" w:hAnsi="oprVilna" w:cs="VILNA מתוקן DP"/>
          <w:sz w:val="30"/>
          <w:szCs w:val="30"/>
        </w:rPr>
      </w:pPr>
      <w:bookmarkStart w:id="3" w:name="bookmark6"/>
      <w:r w:rsidRPr="00C76CE1">
        <w:rPr>
          <w:rFonts w:ascii="oprVilna" w:hAnsi="oprVilna" w:cs="VILNA מתוקן DP"/>
          <w:sz w:val="30"/>
          <w:szCs w:val="30"/>
          <w:rtl/>
        </w:rPr>
        <w:t>ביאלי</w:t>
      </w:r>
      <w:r w:rsidRPr="00C76CE1">
        <w:rPr>
          <w:rFonts w:ascii="oprVilna" w:hAnsi="oprVilna" w:cs="VILNA מתוקן DP" w:hint="cs"/>
          <w:sz w:val="30"/>
          <w:szCs w:val="30"/>
          <w:rtl/>
        </w:rPr>
        <w:t>ס</w:t>
      </w:r>
      <w:r w:rsidRPr="00C76CE1">
        <w:rPr>
          <w:rFonts w:ascii="oprVilna" w:hAnsi="oprVilna" w:cs="VILNA מתוקן DP"/>
          <w:sz w:val="30"/>
          <w:szCs w:val="30"/>
          <w:rtl/>
        </w:rPr>
        <w:t>טאק</w:t>
      </w:r>
      <w:bookmarkEnd w:id="3"/>
    </w:p>
    <w:p w14:paraId="22788626" w14:textId="5573B666" w:rsidR="00F93591" w:rsidRDefault="0020653D" w:rsidP="000C1D1E">
      <w:pPr>
        <w:spacing w:line="560" w:lineRule="exact"/>
        <w:jc w:val="center"/>
        <w:rPr>
          <w:rFonts w:cstheme="minorHAnsi"/>
          <w:rtl/>
        </w:rPr>
      </w:pPr>
      <w:r w:rsidRPr="00C76CE1">
        <w:rPr>
          <w:rFonts w:ascii="oprVilna" w:hAnsi="oprVilna" w:cs="VILNA מתוקן DP"/>
          <w:sz w:val="30"/>
          <w:szCs w:val="30"/>
          <w:rtl/>
        </w:rPr>
        <w:t>שנת תרפ"ג</w:t>
      </w:r>
      <w:r w:rsidR="00F93591">
        <w:rPr>
          <w:rFonts w:cstheme="minorHAnsi"/>
          <w:rtl/>
        </w:rPr>
        <w:br w:type="page"/>
      </w:r>
    </w:p>
    <w:bookmarkStart w:id="4" w:name="_Toc121159814"/>
    <w:bookmarkStart w:id="5" w:name="_Toc121160129"/>
    <w:bookmarkStart w:id="6" w:name="_Toc121170346"/>
    <w:p w14:paraId="04BF15FB" w14:textId="4FC3734E" w:rsidR="0095251F" w:rsidRPr="00C76CE1" w:rsidRDefault="0095251F" w:rsidP="0095251F">
      <w:pPr>
        <w:rPr>
          <w:rFonts w:asciiTheme="majorHAnsi" w:eastAsiaTheme="majorEastAsia" w:hAnsiTheme="majorHAnsi" w:cs="VILNA מתוקן DP"/>
          <w:color w:val="000000" w:themeColor="text1"/>
          <w:sz w:val="32"/>
          <w:szCs w:val="32"/>
          <w:rtl/>
        </w:rPr>
      </w:pPr>
      <w:r w:rsidRPr="00841233">
        <w:rPr>
          <w:noProof/>
          <w:sz w:val="28"/>
          <w:szCs w:val="28"/>
          <w:rtl/>
        </w:rPr>
        <w:lastRenderedPageBreak/>
        <mc:AlternateContent>
          <mc:Choice Requires="wps">
            <w:drawing>
              <wp:anchor distT="45720" distB="45720" distL="114300" distR="114300" simplePos="0" relativeHeight="251679744" behindDoc="0" locked="0" layoutInCell="1" allowOverlap="1" wp14:anchorId="40A87C02" wp14:editId="1AAA37F7">
                <wp:simplePos x="0" y="0"/>
                <wp:positionH relativeFrom="column">
                  <wp:posOffset>1682750</wp:posOffset>
                </wp:positionH>
                <wp:positionV relativeFrom="page">
                  <wp:posOffset>400685</wp:posOffset>
                </wp:positionV>
                <wp:extent cx="2087880" cy="312420"/>
                <wp:effectExtent l="0" t="0" r="7620" b="0"/>
                <wp:wrapNone/>
                <wp:docPr id="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087880" cy="312420"/>
                        </a:xfrm>
                        <a:prstGeom prst="rect">
                          <a:avLst/>
                        </a:prstGeom>
                        <a:solidFill>
                          <a:srgbClr val="FFFFFF"/>
                        </a:solidFill>
                        <a:ln w="9525">
                          <a:noFill/>
                          <a:miter lim="800000"/>
                          <a:headEnd/>
                          <a:tailEnd/>
                        </a:ln>
                      </wps:spPr>
                      <wps:txbx>
                        <w:txbxContent>
                          <w:p w14:paraId="1DA5CC95" w14:textId="77777777" w:rsidR="0017106A" w:rsidRPr="006A0D12" w:rsidRDefault="0017106A" w:rsidP="00F575F2">
                            <w:pPr>
                              <w:pStyle w:val="2"/>
                              <w:rPr>
                                <w:noProof/>
                              </w:rPr>
                            </w:pPr>
                            <w:r w:rsidRPr="006A0D12">
                              <w:rPr>
                                <w:rFonts w:hint="cs"/>
                                <w:noProof/>
                                <w:rtl/>
                              </w:rPr>
                              <w:t>הסכמות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87C02" id="_x0000_s1030" type="#_x0000_t202" style="position:absolute;left:0;text-align:left;margin-left:132.5pt;margin-top:31.55pt;width:164.4pt;height:24.6pt;flip:x;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" stroked="f">
                <v:textbox>
                  <w:txbxContent>
                    <w:p w14:paraId="1DA5CC95" w14:textId="77777777" w:rsidR="0017106A" w:rsidRPr="006A0D12" w:rsidRDefault="0017106A" w:rsidP="00F575F2">
                      <w:pPr>
                        <w:pStyle w:val="2"/>
                        <w:rPr>
                          <w:noProof/>
                        </w:rPr>
                      </w:pPr>
                      <w:r w:rsidRPr="006A0D12">
                        <w:rPr>
                          <w:rFonts w:hint="cs"/>
                          <w:noProof/>
                          <w:rtl/>
                        </w:rPr>
                        <w:t>הסכמות</w:t>
                      </w:r>
                    </w:p>
                  </w:txbxContent>
                </v:textbox>
                <w10:wrap anchory="page"/>
              </v:shape>
            </w:pict>
          </mc:Fallback>
        </mc:AlternateContent>
      </w:r>
    </w:p>
    <w:p w14:paraId="0EA28435" w14:textId="77777777" w:rsidR="00F93591" w:rsidRPr="00D37B81" w:rsidRDefault="007E401F" w:rsidP="00F575F2">
      <w:pPr>
        <w:pStyle w:val="1"/>
      </w:pPr>
      <w:r w:rsidRPr="00D37B81">
        <w:rPr>
          <w:noProof/>
          <w:sz w:val="36"/>
          <w:szCs w:val="36"/>
          <w:rtl/>
        </w:rPr>
        <mc:AlternateContent>
          <mc:Choice Requires="wps">
            <w:drawing>
              <wp:anchor distT="45720" distB="45720" distL="114300" distR="114300" simplePos="0" relativeHeight="251681792" behindDoc="0" locked="0" layoutInCell="1" allowOverlap="1" wp14:anchorId="0F31AD0A" wp14:editId="7FC815D8">
                <wp:simplePos x="0" y="0"/>
                <wp:positionH relativeFrom="column">
                  <wp:posOffset>1480994</wp:posOffset>
                </wp:positionH>
                <wp:positionV relativeFrom="page">
                  <wp:posOffset>391160</wp:posOffset>
                </wp:positionV>
                <wp:extent cx="2087880" cy="312420"/>
                <wp:effectExtent l="0" t="0" r="7620" b="0"/>
                <wp:wrapNone/>
                <wp:docPr id="7" name="תיבת טקסט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087880" cy="312420"/>
                        </a:xfrm>
                        <a:prstGeom prst="rect">
                          <a:avLst/>
                        </a:prstGeom>
                        <a:solidFill>
                          <a:srgbClr val="FFFFFF"/>
                        </a:solidFill>
                        <a:ln w="9525">
                          <a:noFill/>
                          <a:miter lim="800000"/>
                          <a:headEnd/>
                          <a:tailEnd/>
                        </a:ln>
                      </wps:spPr>
                      <wps:txbx>
                        <w:txbxContent>
                          <w:p w14:paraId="10E9925B" w14:textId="77777777" w:rsidR="0017106A" w:rsidRPr="006A0D12" w:rsidRDefault="0017106A" w:rsidP="00F575F2">
                            <w:pPr>
                              <w:pStyle w:val="2"/>
                              <w:rPr>
                                <w:noProof/>
                              </w:rPr>
                            </w:pPr>
                            <w:r w:rsidRPr="006A0D12">
                              <w:rPr>
                                <w:noProof/>
                                <w:rtl/>
                              </w:rPr>
                              <w:t>פתיחה זעירא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1AD0A" id="תיבת טקסט 7" o:spid="_x0000_s1031" type="#_x0000_t202" style="position:absolute;left:0;text-align:left;margin-left:116.6pt;margin-top:30.8pt;width:164.4pt;height:24.6pt;flip:x;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" stroked="f">
                <v:textbox>
                  <w:txbxContent>
                    <w:p w14:paraId="10E9925B" w14:textId="77777777" w:rsidR="0017106A" w:rsidRPr="006A0D12" w:rsidRDefault="0017106A" w:rsidP="00F575F2">
                      <w:pPr>
                        <w:pStyle w:val="2"/>
                        <w:rPr>
                          <w:noProof/>
                        </w:rPr>
                      </w:pPr>
                      <w:r w:rsidRPr="006A0D12">
                        <w:rPr>
                          <w:noProof/>
                          <w:rtl/>
                        </w:rPr>
                        <w:t>פתיחה זעירא</w:t>
                      </w:r>
                    </w:p>
                  </w:txbxContent>
                </v:textbox>
                <w10:wrap anchory="page"/>
              </v:shape>
            </w:pict>
          </mc:Fallback>
        </mc:AlternateContent>
      </w:r>
      <w:r w:rsidR="00F93591" w:rsidRPr="00D37B81">
        <w:rPr>
          <w:rtl/>
        </w:rPr>
        <w:t>פתיחה זעירא</w:t>
      </w:r>
      <w:bookmarkEnd w:id="4"/>
      <w:bookmarkEnd w:id="5"/>
      <w:bookmarkEnd w:id="6"/>
    </w:p>
    <w:p w14:paraId="0BB69E94" w14:textId="77777777" w:rsidR="00F93591" w:rsidRPr="00D22E67" w:rsidRDefault="00F93591" w:rsidP="00060D06">
      <w:pPr>
        <w:pStyle w:val="3"/>
        <w:jc w:val="distribute"/>
      </w:pPr>
      <w:r w:rsidRPr="00D22E67">
        <w:rPr>
          <w:rtl/>
        </w:rPr>
        <w:t>שלשה דברים צריך אדם לומר בתוך ביתו ערב שבת עם חשיכה</w:t>
      </w:r>
      <w:r>
        <w:rPr>
          <w:rtl/>
        </w:rPr>
        <w:t>,</w:t>
      </w:r>
      <w:r w:rsidRPr="00D22E67">
        <w:rPr>
          <w:rtl/>
        </w:rPr>
        <w:t xml:space="preserve"> עשרתם. ערבתם</w:t>
      </w:r>
      <w:r>
        <w:rPr>
          <w:rtl/>
        </w:rPr>
        <w:t>,</w:t>
      </w:r>
      <w:r w:rsidRPr="00D22E67">
        <w:rPr>
          <w:rtl/>
        </w:rPr>
        <w:t xml:space="preserve"> הדליקו את הנר. </w:t>
      </w:r>
      <w:r w:rsidRPr="005C0B52">
        <w:rPr>
          <w:sz w:val="18"/>
          <w:szCs w:val="18"/>
          <w:rtl/>
        </w:rPr>
        <w:t>(</w:t>
      </w:r>
      <w:r w:rsidR="006C690C">
        <w:rPr>
          <w:sz w:val="18"/>
          <w:szCs w:val="18"/>
          <w:rtl/>
        </w:rPr>
        <w:t>בפרק</w:t>
      </w:r>
      <w:r w:rsidRPr="005C0B52">
        <w:rPr>
          <w:sz w:val="18"/>
          <w:szCs w:val="18"/>
          <w:rtl/>
        </w:rPr>
        <w:t xml:space="preserve"> במה מדליקין)</w:t>
      </w:r>
      <w:r>
        <w:rPr>
          <w:rFonts w:hint="cs"/>
          <w:rtl/>
        </w:rPr>
        <w:t>.</w:t>
      </w:r>
      <w:r w:rsidR="00060D06">
        <w:rPr>
          <w:rtl/>
        </w:rPr>
        <w:tab/>
      </w:r>
    </w:p>
    <w:p w14:paraId="77EE4584" w14:textId="74A4097F" w:rsidR="00F93591" w:rsidRPr="00D22E67" w:rsidRDefault="00F93591" w:rsidP="00934ABF">
      <w:pPr>
        <w:spacing w:after="120" w:line="320" w:lineRule="exact"/>
        <w:ind w:left="-312" w:right="-425"/>
        <w:jc w:val="distribute"/>
      </w:pPr>
      <w:r w:rsidRPr="00C76CE1">
        <w:rPr>
          <w:rFonts w:cs="VILNA מתוקן DP"/>
          <w:b/>
          <w:bCs/>
          <w:sz w:val="28"/>
          <w:szCs w:val="32"/>
          <w:rtl/>
        </w:rPr>
        <w:t>התקופה</w:t>
      </w:r>
      <w:r w:rsidRPr="00C76CE1">
        <w:rPr>
          <w:rFonts w:cs="VILNA מתוקן DP"/>
          <w:sz w:val="28"/>
          <w:szCs w:val="32"/>
          <w:rtl/>
        </w:rPr>
        <w:t xml:space="preserve"> </w:t>
      </w:r>
      <w:r w:rsidRPr="00D22E67">
        <w:rPr>
          <w:rtl/>
        </w:rPr>
        <w:t>שלנו שחושך ואור משתמשים בערבוביא</w:t>
      </w:r>
      <w:r>
        <w:rPr>
          <w:rtl/>
        </w:rPr>
        <w:t>,</w:t>
      </w:r>
      <w:r w:rsidRPr="00D22E67">
        <w:rPr>
          <w:rtl/>
        </w:rPr>
        <w:t xml:space="preserve"> מצד אחד השמש הרוחנית התחילה לשקוע</w:t>
      </w:r>
      <w:r>
        <w:rPr>
          <w:rtl/>
        </w:rPr>
        <w:t>,</w:t>
      </w:r>
      <w:r w:rsidRPr="00D22E67">
        <w:rPr>
          <w:rtl/>
        </w:rPr>
        <w:t xml:space="preserve"> ובכל מבט עינינו אנחנו רואים רק צלמות ולא סדרים</w:t>
      </w:r>
      <w:r>
        <w:rPr>
          <w:rtl/>
        </w:rPr>
        <w:t>,</w:t>
      </w:r>
      <w:r w:rsidRPr="00D22E67">
        <w:rPr>
          <w:rtl/>
        </w:rPr>
        <w:t xml:space="preserve"> נשמת ישראל כה התגשמה</w:t>
      </w:r>
      <w:r>
        <w:rPr>
          <w:rtl/>
        </w:rPr>
        <w:t>,</w:t>
      </w:r>
      <w:r w:rsidRPr="00D22E67">
        <w:rPr>
          <w:rtl/>
        </w:rPr>
        <w:t xml:space="preserve"> ופשטה צורתה הקודמת</w:t>
      </w:r>
      <w:r>
        <w:rPr>
          <w:rtl/>
        </w:rPr>
        <w:t>,</w:t>
      </w:r>
      <w:r w:rsidRPr="00D22E67">
        <w:rPr>
          <w:rtl/>
        </w:rPr>
        <w:t xml:space="preserve"> "ובטלה זכוכית לבנה ושירא פרנדא" </w:t>
      </w:r>
      <w:r w:rsidRPr="009D43C4">
        <w:rPr>
          <w:sz w:val="20"/>
          <w:szCs w:val="20"/>
          <w:rtl/>
        </w:rPr>
        <w:t>(הוא עידון הנפש והרוח)</w:t>
      </w:r>
      <w:r w:rsidRPr="00D22E67">
        <w:rPr>
          <w:rtl/>
        </w:rPr>
        <w:t xml:space="preserve"> עיין סוף </w:t>
      </w:r>
      <w:r w:rsidR="00EB56C3">
        <w:rPr>
          <w:rtl/>
        </w:rPr>
        <w:t>מסכת</w:t>
      </w:r>
      <w:r w:rsidRPr="00D22E67">
        <w:rPr>
          <w:rtl/>
        </w:rPr>
        <w:t xml:space="preserve"> סוטה</w:t>
      </w:r>
      <w:r>
        <w:rPr>
          <w:rtl/>
        </w:rPr>
        <w:t>,</w:t>
      </w:r>
      <w:r w:rsidRPr="00D22E67">
        <w:rPr>
          <w:rtl/>
        </w:rPr>
        <w:t xml:space="preserve"> ומצד השני אנחנו שומעים תסיסה ותעמולה רוחנית</w:t>
      </w:r>
      <w:r>
        <w:rPr>
          <w:rtl/>
        </w:rPr>
        <w:t>,</w:t>
      </w:r>
      <w:r w:rsidRPr="00D22E67">
        <w:rPr>
          <w:rtl/>
        </w:rPr>
        <w:t xml:space="preserve"> על ידי המפלגות השונות במדינות שונות</w:t>
      </w:r>
      <w:r>
        <w:rPr>
          <w:rtl/>
        </w:rPr>
        <w:t>,</w:t>
      </w:r>
      <w:r w:rsidRPr="00D22E67">
        <w:rPr>
          <w:rtl/>
        </w:rPr>
        <w:t xml:space="preserve"> והנביאים שבהם מתנבאים על הפרחתנו ברוח ובגשם ולעת ערב יהיה אור</w:t>
      </w:r>
      <w:r>
        <w:rPr>
          <w:rtl/>
        </w:rPr>
        <w:t>,</w:t>
      </w:r>
      <w:r w:rsidRPr="00D22E67">
        <w:rPr>
          <w:rtl/>
        </w:rPr>
        <w:t xml:space="preserve"> ונדברו יראי אלקים איש אל רעהו ומקוים לאספה כללית</w:t>
      </w:r>
      <w:r>
        <w:rPr>
          <w:rtl/>
        </w:rPr>
        <w:t>,</w:t>
      </w:r>
      <w:r w:rsidRPr="00D22E67">
        <w:rPr>
          <w:rtl/>
        </w:rPr>
        <w:t xml:space="preserve"> שסוף סוף יתאגדו הכחות והלבבות</w:t>
      </w:r>
      <w:r>
        <w:rPr>
          <w:rtl/>
        </w:rPr>
        <w:t>,</w:t>
      </w:r>
      <w:r w:rsidRPr="00D22E67">
        <w:rPr>
          <w:rtl/>
        </w:rPr>
        <w:t xml:space="preserve"> והקרעים יתאחו</w:t>
      </w:r>
      <w:r>
        <w:rPr>
          <w:rtl/>
        </w:rPr>
        <w:t>,</w:t>
      </w:r>
      <w:r w:rsidRPr="00D22E67">
        <w:rPr>
          <w:rtl/>
        </w:rPr>
        <w:t xml:space="preserve"> התקופה הזאת יכולים אנחנו לכנותה בשם "ערב שבת עם חשיכה" </w:t>
      </w:r>
      <w:r w:rsidRPr="009D43C4">
        <w:rPr>
          <w:sz w:val="20"/>
          <w:szCs w:val="20"/>
          <w:rtl/>
        </w:rPr>
        <w:t>(דוגמת מליצת חז</w:t>
      </w:r>
      <w:r w:rsidR="00932F11">
        <w:rPr>
          <w:sz w:val="20"/>
          <w:szCs w:val="20"/>
          <w:rtl/>
        </w:rPr>
        <w:t>"</w:t>
      </w:r>
      <w:r w:rsidRPr="009D43C4">
        <w:rPr>
          <w:sz w:val="20"/>
          <w:szCs w:val="20"/>
          <w:rtl/>
        </w:rPr>
        <w:t xml:space="preserve">ל, העולם הזה דומה לערב שבת </w:t>
      </w:r>
      <w:r w:rsidR="00EB56C3">
        <w:rPr>
          <w:sz w:val="20"/>
          <w:szCs w:val="20"/>
          <w:rtl/>
        </w:rPr>
        <w:t>והעולם הבא</w:t>
      </w:r>
      <w:r w:rsidRPr="009D43C4">
        <w:rPr>
          <w:sz w:val="20"/>
          <w:szCs w:val="20"/>
          <w:rtl/>
        </w:rPr>
        <w:t xml:space="preserve"> דומה לשבת)</w:t>
      </w:r>
      <w:r>
        <w:rPr>
          <w:rtl/>
        </w:rPr>
        <w:t>,</w:t>
      </w:r>
      <w:r w:rsidRPr="00D22E67">
        <w:rPr>
          <w:rtl/>
        </w:rPr>
        <w:t xml:space="preserve"> וכל אחד ואחד מאתנו שברכו ה</w:t>
      </w:r>
      <w:r>
        <w:rPr>
          <w:rtl/>
        </w:rPr>
        <w:t>'</w:t>
      </w:r>
      <w:r w:rsidRPr="00D22E67">
        <w:rPr>
          <w:rtl/>
        </w:rPr>
        <w:t xml:space="preserve"> בלשון לימודים לרעת לעות דבר</w:t>
      </w:r>
      <w:r>
        <w:rPr>
          <w:rtl/>
        </w:rPr>
        <w:t>,</w:t>
      </w:r>
      <w:r w:rsidRPr="00D22E67">
        <w:rPr>
          <w:rtl/>
        </w:rPr>
        <w:t xml:space="preserve"> צריך לזרז את עצמו וחבריו במליצת המשנה המוצגה בראש דברינו: "עשרתם"! שכעת</w:t>
      </w:r>
      <w:r>
        <w:rPr>
          <w:rtl/>
        </w:rPr>
        <w:t>,</w:t>
      </w:r>
      <w:r w:rsidRPr="00D22E67">
        <w:rPr>
          <w:rtl/>
        </w:rPr>
        <w:t xml:space="preserve"> שהיוקר גדול והמטבע נתקטנה</w:t>
      </w:r>
      <w:r>
        <w:rPr>
          <w:rtl/>
        </w:rPr>
        <w:t>,</w:t>
      </w:r>
      <w:r w:rsidRPr="00D22E67">
        <w:rPr>
          <w:rtl/>
        </w:rPr>
        <w:t xml:space="preserve"> אין לקמץ בעניני צדקה</w:t>
      </w:r>
      <w:r>
        <w:rPr>
          <w:rtl/>
        </w:rPr>
        <w:t>,</w:t>
      </w:r>
      <w:r w:rsidRPr="00D22E67">
        <w:rPr>
          <w:rtl/>
        </w:rPr>
        <w:t xml:space="preserve"> ותמיכת וחיזוק לומדי תורה והדת</w:t>
      </w:r>
      <w:r>
        <w:rPr>
          <w:rtl/>
        </w:rPr>
        <w:t>,</w:t>
      </w:r>
      <w:r w:rsidRPr="00D22E67">
        <w:rPr>
          <w:rtl/>
        </w:rPr>
        <w:t xml:space="preserve"> וגאולת הארץ</w:t>
      </w:r>
      <w:r>
        <w:rPr>
          <w:rtl/>
        </w:rPr>
        <w:t>,</w:t>
      </w:r>
      <w:r w:rsidRPr="00D22E67">
        <w:rPr>
          <w:rtl/>
        </w:rPr>
        <w:t xml:space="preserve"> ולפטור את נפשו "בקרבן עני"</w:t>
      </w:r>
      <w:r>
        <w:rPr>
          <w:rtl/>
        </w:rPr>
        <w:t>,</w:t>
      </w:r>
      <w:r w:rsidRPr="00D22E67">
        <w:rPr>
          <w:rtl/>
        </w:rPr>
        <w:t xml:space="preserve"> צריכים אנחנו לקיים</w:t>
      </w:r>
      <w:r>
        <w:rPr>
          <w:rtl/>
        </w:rPr>
        <w:t>,</w:t>
      </w:r>
      <w:r w:rsidRPr="00D22E67">
        <w:rPr>
          <w:rtl/>
        </w:rPr>
        <w:t xml:space="preserve"> פתוח תפתח את ידך וכו</w:t>
      </w:r>
      <w:r>
        <w:rPr>
          <w:rtl/>
        </w:rPr>
        <w:t>'</w:t>
      </w:r>
      <w:r w:rsidRPr="00D22E67">
        <w:rPr>
          <w:rtl/>
        </w:rPr>
        <w:t xml:space="preserve"> ב</w:t>
      </w:r>
      <w:r w:rsidR="00932F11">
        <w:rPr>
          <w:rtl/>
        </w:rPr>
        <w:t>"</w:t>
      </w:r>
      <w:r w:rsidRPr="00D22E67">
        <w:rPr>
          <w:rtl/>
        </w:rPr>
        <w:t>מעשר כספים" -</w:t>
      </w:r>
      <w:r w:rsidR="00A44702">
        <w:rPr>
          <w:rFonts w:hint="cs"/>
          <w:rtl/>
        </w:rPr>
        <w:t xml:space="preserve"> </w:t>
      </w:r>
      <w:r w:rsidRPr="00D22E67">
        <w:rPr>
          <w:rtl/>
        </w:rPr>
        <w:t>דוקא</w:t>
      </w:r>
      <w:r>
        <w:rPr>
          <w:rtl/>
        </w:rPr>
        <w:t>,</w:t>
      </w:r>
      <w:r w:rsidRPr="00D22E67">
        <w:rPr>
          <w:rtl/>
        </w:rPr>
        <w:t xml:space="preserve"> "ערבתם"! כדין עירוב הפת</w:t>
      </w:r>
      <w:r>
        <w:rPr>
          <w:rtl/>
        </w:rPr>
        <w:t>,</w:t>
      </w:r>
      <w:r w:rsidRPr="00D22E67">
        <w:rPr>
          <w:rtl/>
        </w:rPr>
        <w:t xml:space="preserve"> דהוה כמו שכולם דרים בבית אחד </w:t>
      </w:r>
      <w:r>
        <w:rPr>
          <w:rtl/>
        </w:rPr>
        <w:t>-</w:t>
      </w:r>
      <w:r w:rsidRPr="00D22E67">
        <w:rPr>
          <w:rtl/>
        </w:rPr>
        <w:t xml:space="preserve"> כל אחד הדר במדור מיוחד</w:t>
      </w:r>
      <w:r>
        <w:rPr>
          <w:rtl/>
        </w:rPr>
        <w:t>,</w:t>
      </w:r>
      <w:r w:rsidRPr="00D22E67">
        <w:rPr>
          <w:rtl/>
        </w:rPr>
        <w:t xml:space="preserve"> בחיים</w:t>
      </w:r>
      <w:r>
        <w:rPr>
          <w:rtl/>
        </w:rPr>
        <w:t>,</w:t>
      </w:r>
      <w:r w:rsidRPr="00D22E67">
        <w:rPr>
          <w:rtl/>
        </w:rPr>
        <w:t xml:space="preserve"> </w:t>
      </w:r>
      <w:r w:rsidR="00D21E23">
        <w:rPr>
          <w:rtl/>
        </w:rPr>
        <w:t>על פי</w:t>
      </w:r>
      <w:r w:rsidRPr="00D22E67">
        <w:rPr>
          <w:rtl/>
        </w:rPr>
        <w:t xml:space="preserve"> שכלו ודרך איש ישר בעיניו</w:t>
      </w:r>
      <w:r>
        <w:rPr>
          <w:rtl/>
        </w:rPr>
        <w:t>,</w:t>
      </w:r>
      <w:r w:rsidRPr="00D22E67">
        <w:rPr>
          <w:rtl/>
        </w:rPr>
        <w:t xml:space="preserve"> צריך לקשר את עצמו להכלל ולהתאחד ביחד</w:t>
      </w:r>
      <w:r>
        <w:rPr>
          <w:rtl/>
        </w:rPr>
        <w:t>,</w:t>
      </w:r>
      <w:r w:rsidRPr="00D22E67">
        <w:rPr>
          <w:rtl/>
        </w:rPr>
        <w:t xml:space="preserve"> ולא מצא </w:t>
      </w:r>
      <w:r w:rsidR="00D21E23">
        <w:rPr>
          <w:rtl/>
        </w:rPr>
        <w:t>הקדוש ברוך הוא</w:t>
      </w:r>
      <w:r w:rsidRPr="00D22E67">
        <w:rPr>
          <w:rtl/>
        </w:rPr>
        <w:t xml:space="preserve"> כלי מחזיק ברכה אלא השלום</w:t>
      </w:r>
      <w:r>
        <w:rPr>
          <w:rtl/>
        </w:rPr>
        <w:t>,</w:t>
      </w:r>
      <w:r w:rsidRPr="00D22E67">
        <w:rPr>
          <w:rtl/>
        </w:rPr>
        <w:t xml:space="preserve"> </w:t>
      </w:r>
      <w:r w:rsidR="00D21E23">
        <w:rPr>
          <w:rtl/>
        </w:rPr>
        <w:t>שעל ידי</w:t>
      </w:r>
      <w:r w:rsidRPr="00D22E67">
        <w:rPr>
          <w:rtl/>
        </w:rPr>
        <w:t xml:space="preserve"> האחדות תהיה ברכה במעשה ידינו</w:t>
      </w:r>
      <w:r>
        <w:rPr>
          <w:rtl/>
        </w:rPr>
        <w:t>,</w:t>
      </w:r>
      <w:r w:rsidRPr="00D22E67">
        <w:rPr>
          <w:rtl/>
        </w:rPr>
        <w:t xml:space="preserve"> וכל אחד צריך לדעת</w:t>
      </w:r>
      <w:r>
        <w:rPr>
          <w:rtl/>
        </w:rPr>
        <w:t>,</w:t>
      </w:r>
      <w:r w:rsidRPr="00D22E67">
        <w:rPr>
          <w:rtl/>
        </w:rPr>
        <w:t xml:space="preserve"> ולזכור הדינא דמתנינן </w:t>
      </w:r>
      <w:r w:rsidRPr="009D43C4">
        <w:rPr>
          <w:sz w:val="20"/>
          <w:szCs w:val="20"/>
          <w:rtl/>
        </w:rPr>
        <w:t>(עירובין פה</w:t>
      </w:r>
      <w:r w:rsidR="002124D4">
        <w:rPr>
          <w:rFonts w:hint="cs"/>
          <w:sz w:val="20"/>
          <w:szCs w:val="20"/>
          <w:rtl/>
        </w:rPr>
        <w:t>,</w:t>
      </w:r>
      <w:r w:rsidRPr="009D43C4">
        <w:rPr>
          <w:sz w:val="20"/>
          <w:szCs w:val="20"/>
          <w:rtl/>
        </w:rPr>
        <w:t xml:space="preserve"> ב)</w:t>
      </w:r>
      <w:r w:rsidRPr="00D22E67">
        <w:rPr>
          <w:rtl/>
        </w:rPr>
        <w:t xml:space="preserve"> שהנותן את עירובו בבית שער</w:t>
      </w:r>
      <w:r>
        <w:rPr>
          <w:rtl/>
        </w:rPr>
        <w:t>,</w:t>
      </w:r>
      <w:r w:rsidRPr="00D22E67">
        <w:rPr>
          <w:rtl/>
        </w:rPr>
        <w:t xml:space="preserve"> אכסדרה ומרפסת... אינו עירוב</w:t>
      </w:r>
      <w:r>
        <w:rPr>
          <w:rtl/>
        </w:rPr>
        <w:t>,</w:t>
      </w:r>
      <w:r w:rsidRPr="00D22E67">
        <w:rPr>
          <w:rtl/>
        </w:rPr>
        <w:t xml:space="preserve"> דבעינן בית הראוי לדירה</w:t>
      </w:r>
      <w:r>
        <w:rPr>
          <w:rtl/>
        </w:rPr>
        <w:t>,</w:t>
      </w:r>
      <w:r w:rsidRPr="00D22E67">
        <w:rPr>
          <w:rtl/>
        </w:rPr>
        <w:t xml:space="preserve"> בתור איש</w:t>
      </w:r>
      <w:r>
        <w:rPr>
          <w:rtl/>
        </w:rPr>
        <w:t>,</w:t>
      </w:r>
      <w:r w:rsidRPr="00D22E67">
        <w:rPr>
          <w:rtl/>
        </w:rPr>
        <w:t xml:space="preserve"> ובתור יהודי</w:t>
      </w:r>
      <w:r>
        <w:rPr>
          <w:rtl/>
        </w:rPr>
        <w:t>,</w:t>
      </w:r>
      <w:r w:rsidRPr="00D22E67">
        <w:rPr>
          <w:rtl/>
        </w:rPr>
        <w:t xml:space="preserve"> ובתור אבר מקושר אל הכלל</w:t>
      </w:r>
      <w:r>
        <w:rPr>
          <w:rtl/>
        </w:rPr>
        <w:t>,</w:t>
      </w:r>
      <w:r w:rsidRPr="00D22E67">
        <w:rPr>
          <w:rtl/>
        </w:rPr>
        <w:t xml:space="preserve"> והעיקר </w:t>
      </w:r>
      <w:r>
        <w:rPr>
          <w:rtl/>
        </w:rPr>
        <w:t>-</w:t>
      </w:r>
      <w:r w:rsidRPr="00D22E67">
        <w:rPr>
          <w:rtl/>
        </w:rPr>
        <w:t xml:space="preserve"> "הדליקו את הנר"! כי כל אחד בזמן הזה צריך להתאזר ברוח גבורה כדי לבוא להתרוממות הנפש והרוח</w:t>
      </w:r>
      <w:r>
        <w:rPr>
          <w:rtl/>
        </w:rPr>
        <w:t>,</w:t>
      </w:r>
      <w:r w:rsidRPr="00D22E67">
        <w:rPr>
          <w:rtl/>
        </w:rPr>
        <w:t xml:space="preserve"> ולהדליק את נשמתו</w:t>
      </w:r>
      <w:r>
        <w:rPr>
          <w:rtl/>
        </w:rPr>
        <w:t>,</w:t>
      </w:r>
      <w:r w:rsidRPr="00D22E67">
        <w:rPr>
          <w:rtl/>
        </w:rPr>
        <w:t xml:space="preserve"> ונר ה' נשמת אדם.</w:t>
      </w:r>
      <w:r w:rsidR="00060D06">
        <w:rPr>
          <w:rtl/>
        </w:rPr>
        <w:tab/>
      </w:r>
    </w:p>
    <w:p w14:paraId="0AEDCA2C" w14:textId="540D4A57" w:rsidR="00F93591" w:rsidRPr="00D22E67" w:rsidRDefault="00F93591" w:rsidP="00934ABF">
      <w:pPr>
        <w:spacing w:after="120" w:line="320" w:lineRule="exact"/>
        <w:ind w:left="-312" w:right="-425"/>
        <w:jc w:val="distribute"/>
      </w:pPr>
      <w:r w:rsidRPr="00C76CE1">
        <w:rPr>
          <w:rFonts w:cs="VILNA מתוקן DP"/>
          <w:bCs/>
          <w:szCs w:val="32"/>
          <w:rtl/>
        </w:rPr>
        <w:t xml:space="preserve">אך </w:t>
      </w:r>
      <w:r w:rsidRPr="00D22E67">
        <w:rPr>
          <w:rtl/>
        </w:rPr>
        <w:t>לעשות הכל במתינות</w:t>
      </w:r>
      <w:r>
        <w:rPr>
          <w:rtl/>
        </w:rPr>
        <w:t>,</w:t>
      </w:r>
      <w:r w:rsidRPr="00D22E67">
        <w:rPr>
          <w:rtl/>
        </w:rPr>
        <w:t xml:space="preserve"> בין מה ששיך להתאחדות הכללית של האומה</w:t>
      </w:r>
      <w:r>
        <w:rPr>
          <w:rtl/>
        </w:rPr>
        <w:t>,</w:t>
      </w:r>
      <w:r w:rsidRPr="00D22E67">
        <w:rPr>
          <w:rtl/>
        </w:rPr>
        <w:t xml:space="preserve"> ובין מה שנוגע לנשמת ישראל</w:t>
      </w:r>
      <w:r>
        <w:rPr>
          <w:rtl/>
        </w:rPr>
        <w:t>,</w:t>
      </w:r>
      <w:r w:rsidRPr="00D22E67">
        <w:rPr>
          <w:rtl/>
        </w:rPr>
        <w:t xml:space="preserve"> במענה רך</w:t>
      </w:r>
      <w:r>
        <w:rPr>
          <w:rtl/>
        </w:rPr>
        <w:t>,</w:t>
      </w:r>
      <w:r w:rsidRPr="00D22E67">
        <w:rPr>
          <w:rtl/>
        </w:rPr>
        <w:t xml:space="preserve"> בלי שום מחלוקת וקטטות </w:t>
      </w:r>
      <w:r w:rsidR="00D21E23">
        <w:rPr>
          <w:rtl/>
        </w:rPr>
        <w:t>חס ושלום</w:t>
      </w:r>
      <w:r w:rsidRPr="00D22E67">
        <w:rPr>
          <w:rtl/>
        </w:rPr>
        <w:t xml:space="preserve"> וכדאמר רבה בר רב הונא</w:t>
      </w:r>
      <w:r>
        <w:rPr>
          <w:rtl/>
        </w:rPr>
        <w:t>,</w:t>
      </w:r>
      <w:r w:rsidRPr="00D22E67">
        <w:rPr>
          <w:rtl/>
        </w:rPr>
        <w:t xml:space="preserve"> שבת שם</w:t>
      </w:r>
      <w:r>
        <w:rPr>
          <w:rtl/>
        </w:rPr>
        <w:t>,</w:t>
      </w:r>
      <w:r w:rsidRPr="00D22E67">
        <w:rPr>
          <w:rtl/>
        </w:rPr>
        <w:t xml:space="preserve"> </w:t>
      </w:r>
      <w:r w:rsidR="00D21E23">
        <w:rPr>
          <w:rtl/>
        </w:rPr>
        <w:t>אף על גב</w:t>
      </w:r>
      <w:r w:rsidRPr="00D22E67">
        <w:rPr>
          <w:rtl/>
        </w:rPr>
        <w:t xml:space="preserve"> דאמור רבנן שלשה דברים צריך אדם לומר וכו</w:t>
      </w:r>
      <w:r>
        <w:rPr>
          <w:rtl/>
        </w:rPr>
        <w:t>'</w:t>
      </w:r>
      <w:r w:rsidRPr="00D22E67">
        <w:rPr>
          <w:rtl/>
        </w:rPr>
        <w:t xml:space="preserve"> "צריך למימרינהו בניחותא" כי חיכי דלקבלינהו מיניה</w:t>
      </w:r>
      <w:r>
        <w:rPr>
          <w:rtl/>
        </w:rPr>
        <w:t>,</w:t>
      </w:r>
      <w:r w:rsidRPr="00D22E67">
        <w:rPr>
          <w:rtl/>
        </w:rPr>
        <w:t xml:space="preserve"> כי מפני התקופה הנוכחית</w:t>
      </w:r>
      <w:r>
        <w:rPr>
          <w:rtl/>
        </w:rPr>
        <w:t>,</w:t>
      </w:r>
      <w:r w:rsidRPr="00D22E67">
        <w:rPr>
          <w:rtl/>
        </w:rPr>
        <w:t xml:space="preserve"> שכל אחד מחזיק את עצמו לחכם ומבין</w:t>
      </w:r>
      <w:r>
        <w:rPr>
          <w:rtl/>
        </w:rPr>
        <w:t>,</w:t>
      </w:r>
      <w:r w:rsidRPr="00D22E67">
        <w:rPr>
          <w:rtl/>
        </w:rPr>
        <w:t xml:space="preserve"> ומפני אי שביעת רצון כל כך בתוכחה</w:t>
      </w:r>
      <w:r>
        <w:rPr>
          <w:rtl/>
        </w:rPr>
        <w:t>,</w:t>
      </w:r>
      <w:r w:rsidRPr="00D22E67">
        <w:rPr>
          <w:rtl/>
        </w:rPr>
        <w:t xml:space="preserve"> מוכרח המוכיח להיות זהיר בדבריו</w:t>
      </w:r>
      <w:r>
        <w:rPr>
          <w:rtl/>
        </w:rPr>
        <w:t>,</w:t>
      </w:r>
      <w:r w:rsidRPr="00D22E67">
        <w:rPr>
          <w:rtl/>
        </w:rPr>
        <w:t xml:space="preserve"> מפני השלום</w:t>
      </w:r>
      <w:r>
        <w:rPr>
          <w:rtl/>
        </w:rPr>
        <w:t>,</w:t>
      </w:r>
      <w:r w:rsidRPr="00D22E67">
        <w:rPr>
          <w:rtl/>
        </w:rPr>
        <w:t xml:space="preserve"> </w:t>
      </w:r>
      <w:r w:rsidRPr="009D43C4">
        <w:rPr>
          <w:sz w:val="20"/>
          <w:szCs w:val="20"/>
          <w:rtl/>
        </w:rPr>
        <w:t xml:space="preserve">(ועיין בספר לבני יעקב </w:t>
      </w:r>
      <w:r w:rsidR="00D21E23">
        <w:rPr>
          <w:sz w:val="20"/>
          <w:szCs w:val="20"/>
          <w:rtl/>
        </w:rPr>
        <w:t>בפרשת</w:t>
      </w:r>
      <w:r w:rsidRPr="009D43C4">
        <w:rPr>
          <w:sz w:val="20"/>
          <w:szCs w:val="20"/>
          <w:rtl/>
        </w:rPr>
        <w:t xml:space="preserve"> וישלח)</w:t>
      </w:r>
      <w:r w:rsidRPr="00D22E67">
        <w:rPr>
          <w:rtl/>
        </w:rPr>
        <w:t xml:space="preserve"> ואין עבודתנו</w:t>
      </w:r>
      <w:r>
        <w:rPr>
          <w:rtl/>
        </w:rPr>
        <w:t>,</w:t>
      </w:r>
      <w:r w:rsidRPr="00D22E67">
        <w:rPr>
          <w:rtl/>
        </w:rPr>
        <w:t xml:space="preserve"> כעת</w:t>
      </w:r>
      <w:r>
        <w:rPr>
          <w:rtl/>
        </w:rPr>
        <w:t>,</w:t>
      </w:r>
      <w:r w:rsidRPr="00D22E67">
        <w:rPr>
          <w:rtl/>
        </w:rPr>
        <w:t xml:space="preserve"> כבדורות הראשונים</w:t>
      </w:r>
      <w:r>
        <w:rPr>
          <w:rtl/>
        </w:rPr>
        <w:t>,</w:t>
      </w:r>
      <w:r w:rsidRPr="00D22E67">
        <w:rPr>
          <w:rtl/>
        </w:rPr>
        <w:t xml:space="preserve"> שמלפנים אם רק עלה בידי המוכיח למשכם לבית המדרש</w:t>
      </w:r>
      <w:r>
        <w:rPr>
          <w:rtl/>
        </w:rPr>
        <w:t>,</w:t>
      </w:r>
      <w:r w:rsidRPr="00D22E67">
        <w:rPr>
          <w:rtl/>
        </w:rPr>
        <w:t xml:space="preserve"> אזי דיבר דברים קשים כגידים</w:t>
      </w:r>
      <w:r>
        <w:rPr>
          <w:rtl/>
        </w:rPr>
        <w:t>,</w:t>
      </w:r>
      <w:r w:rsidRPr="00D22E67">
        <w:rPr>
          <w:rtl/>
        </w:rPr>
        <w:t xml:space="preserve"> ואם אבן הוא נמוח</w:t>
      </w:r>
      <w:r>
        <w:rPr>
          <w:rtl/>
        </w:rPr>
        <w:t>,</w:t>
      </w:r>
      <w:r w:rsidRPr="00D22E67">
        <w:rPr>
          <w:rtl/>
        </w:rPr>
        <w:t xml:space="preserve"> ואם ברזל הוא מתפוצץ.</w:t>
      </w:r>
      <w:r w:rsidR="00060D06">
        <w:rPr>
          <w:rtl/>
        </w:rPr>
        <w:tab/>
      </w:r>
    </w:p>
    <w:p w14:paraId="5F71BF24" w14:textId="1CE9D987" w:rsidR="00F93591" w:rsidRPr="00D22E67" w:rsidRDefault="00F93591" w:rsidP="00934ABF">
      <w:pPr>
        <w:spacing w:after="120" w:line="320" w:lineRule="exact"/>
        <w:ind w:left="-312" w:right="-425"/>
        <w:jc w:val="distribute"/>
      </w:pPr>
      <w:r w:rsidRPr="00C76CE1">
        <w:rPr>
          <w:rFonts w:cs="VILNA מתוקן DP"/>
          <w:bCs/>
          <w:szCs w:val="32"/>
          <w:rtl/>
        </w:rPr>
        <w:t xml:space="preserve">אך </w:t>
      </w:r>
      <w:r w:rsidRPr="00D22E67">
        <w:rPr>
          <w:rtl/>
        </w:rPr>
        <w:t>לדאבון לבבינו</w:t>
      </w:r>
      <w:r>
        <w:rPr>
          <w:rtl/>
        </w:rPr>
        <w:t>,</w:t>
      </w:r>
      <w:r w:rsidRPr="00D22E67">
        <w:rPr>
          <w:rtl/>
        </w:rPr>
        <w:t xml:space="preserve"> אף שיש לנו במה להרגיז את </w:t>
      </w:r>
      <w:r w:rsidR="00D21E23">
        <w:rPr>
          <w:rtl/>
        </w:rPr>
        <w:t>היצר הרע</w:t>
      </w:r>
      <w:r>
        <w:rPr>
          <w:rtl/>
        </w:rPr>
        <w:t>,</w:t>
      </w:r>
      <w:r w:rsidRPr="00D22E67">
        <w:rPr>
          <w:rtl/>
        </w:rPr>
        <w:t xml:space="preserve"> בסיבות ופגעי הזמן העצומות שיסרה אותנו ההשגחה העליונה</w:t>
      </w:r>
      <w:r>
        <w:rPr>
          <w:rtl/>
        </w:rPr>
        <w:t>,</w:t>
      </w:r>
      <w:r w:rsidRPr="00D22E67">
        <w:rPr>
          <w:rtl/>
        </w:rPr>
        <w:t xml:space="preserve"> בשנות ראינו רעה האלה </w:t>
      </w:r>
      <w:r w:rsidR="00D21E23">
        <w:rPr>
          <w:rtl/>
        </w:rPr>
        <w:t>רחמנא ליצלן</w:t>
      </w:r>
      <w:r>
        <w:rPr>
          <w:rtl/>
        </w:rPr>
        <w:t>,</w:t>
      </w:r>
      <w:r w:rsidRPr="00D22E67">
        <w:rPr>
          <w:rtl/>
        </w:rPr>
        <w:t xml:space="preserve"> </w:t>
      </w:r>
      <w:r w:rsidR="00D21E23">
        <w:rPr>
          <w:rtl/>
        </w:rPr>
        <w:t>מכל מקום</w:t>
      </w:r>
      <w:r w:rsidRPr="00D22E67">
        <w:rPr>
          <w:rtl/>
        </w:rPr>
        <w:t xml:space="preserve"> אין וה מועיל אלא לפי שעה</w:t>
      </w:r>
      <w:r>
        <w:rPr>
          <w:rtl/>
        </w:rPr>
        <w:t>,</w:t>
      </w:r>
      <w:r w:rsidRPr="00D22E67">
        <w:rPr>
          <w:rtl/>
        </w:rPr>
        <w:t xml:space="preserve"> ואין זה אלא הרגשת החומר ולא הרגשת הרוח</w:t>
      </w:r>
      <w:r>
        <w:rPr>
          <w:rtl/>
        </w:rPr>
        <w:t>,</w:t>
      </w:r>
      <w:r w:rsidRPr="00D22E67">
        <w:rPr>
          <w:rtl/>
        </w:rPr>
        <w:t xml:space="preserve"> לכן צריך המוכיח בעתים הללו לרכוש בקרבו סגולת "השמיר" שבקע </w:t>
      </w:r>
      <w:r w:rsidR="00D21E23">
        <w:rPr>
          <w:rtl/>
        </w:rPr>
        <w:t>על ידי</w:t>
      </w:r>
      <w:r w:rsidRPr="00D22E67">
        <w:rPr>
          <w:rtl/>
        </w:rPr>
        <w:t xml:space="preserve"> משה רבנו ע</w:t>
      </w:r>
      <w:r w:rsidR="00932F11">
        <w:rPr>
          <w:rtl/>
        </w:rPr>
        <w:t>"</w:t>
      </w:r>
      <w:r w:rsidRPr="00D22E67">
        <w:rPr>
          <w:rtl/>
        </w:rPr>
        <w:t>ה את אבני האפוד</w:t>
      </w:r>
      <w:r>
        <w:rPr>
          <w:rtl/>
        </w:rPr>
        <w:t>,</w:t>
      </w:r>
      <w:r w:rsidRPr="00D22E67">
        <w:rPr>
          <w:rtl/>
        </w:rPr>
        <w:t xml:space="preserve"> ושלמה המלך ע</w:t>
      </w:r>
      <w:r w:rsidR="00932F11">
        <w:rPr>
          <w:rtl/>
        </w:rPr>
        <w:t>"</w:t>
      </w:r>
      <w:r w:rsidRPr="00D22E67">
        <w:rPr>
          <w:rtl/>
        </w:rPr>
        <w:t xml:space="preserve">ה את אבני </w:t>
      </w:r>
      <w:r w:rsidR="00D21E23">
        <w:rPr>
          <w:rtl/>
        </w:rPr>
        <w:t>בית המקדש</w:t>
      </w:r>
      <w:r>
        <w:rPr>
          <w:rtl/>
        </w:rPr>
        <w:t>,</w:t>
      </w:r>
      <w:r w:rsidRPr="00D22E67">
        <w:rPr>
          <w:rtl/>
        </w:rPr>
        <w:t xml:space="preserve"> שמראים להם שמיר מבחוץ והם מתבקעות מאליהן </w:t>
      </w:r>
      <w:r w:rsidRPr="009D43C4">
        <w:rPr>
          <w:sz w:val="20"/>
          <w:szCs w:val="20"/>
          <w:rtl/>
        </w:rPr>
        <w:t>(עיין סוטה מח)</w:t>
      </w:r>
      <w:r w:rsidRPr="00D22E67">
        <w:rPr>
          <w:rtl/>
        </w:rPr>
        <w:t xml:space="preserve"> עלינו לדבר דברים קצרים מאד</w:t>
      </w:r>
      <w:r>
        <w:rPr>
          <w:rtl/>
        </w:rPr>
        <w:t>,</w:t>
      </w:r>
      <w:r w:rsidRPr="00D22E67">
        <w:rPr>
          <w:rtl/>
        </w:rPr>
        <w:t xml:space="preserve"> והשומע עצמו יבוא לידי התבוננות.</w:t>
      </w:r>
      <w:r w:rsidR="00060D06">
        <w:rPr>
          <w:rtl/>
        </w:rPr>
        <w:tab/>
      </w:r>
    </w:p>
    <w:p w14:paraId="29BEBB05" w14:textId="524AD56D" w:rsidR="00F93591" w:rsidRPr="00D22E67" w:rsidRDefault="00F93591" w:rsidP="0024571A">
      <w:pPr>
        <w:spacing w:line="320" w:lineRule="exact"/>
        <w:ind w:left="-312" w:right="-425"/>
        <w:jc w:val="distribute"/>
      </w:pPr>
      <w:r w:rsidRPr="00C76CE1">
        <w:rPr>
          <w:rFonts w:cs="VILNA מתוקן DP"/>
          <w:bCs/>
          <w:szCs w:val="32"/>
          <w:rtl/>
        </w:rPr>
        <w:t xml:space="preserve">ותפלתי </w:t>
      </w:r>
      <w:r w:rsidRPr="00D22E67">
        <w:rPr>
          <w:rtl/>
        </w:rPr>
        <w:t>שהדברים האלה</w:t>
      </w:r>
      <w:r>
        <w:rPr>
          <w:rtl/>
        </w:rPr>
        <w:t>,</w:t>
      </w:r>
      <w:r w:rsidRPr="00D22E67">
        <w:rPr>
          <w:rtl/>
        </w:rPr>
        <w:t xml:space="preserve"> שאני משים לפניכם יהיו לחומר ביד הרבנים והדרשנים</w:t>
      </w:r>
      <w:r>
        <w:rPr>
          <w:rtl/>
        </w:rPr>
        <w:t>,</w:t>
      </w:r>
      <w:r w:rsidRPr="00D22E67">
        <w:rPr>
          <w:rtl/>
        </w:rPr>
        <w:t xml:space="preserve"> לעשות מעשה וסגולת "השמיר" בערב שבת "עם חשכה" להדליק את נשמת ישראל</w:t>
      </w:r>
      <w:r>
        <w:rPr>
          <w:rtl/>
        </w:rPr>
        <w:t>,</w:t>
      </w:r>
      <w:r w:rsidRPr="00D22E67">
        <w:rPr>
          <w:rtl/>
        </w:rPr>
        <w:t xml:space="preserve"> ולהשיב בנים לגבולם.</w:t>
      </w:r>
      <w:r w:rsidR="00060D06">
        <w:rPr>
          <w:rtl/>
        </w:rPr>
        <w:tab/>
      </w:r>
    </w:p>
    <w:p w14:paraId="15197AB9" w14:textId="77777777" w:rsidR="006F4627" w:rsidRPr="00EF606C" w:rsidRDefault="00F93591" w:rsidP="005F1C31">
      <w:pPr>
        <w:ind w:left="-455" w:right="-426" w:firstLine="1135"/>
        <w:jc w:val="right"/>
        <w:rPr>
          <w:rFonts w:cs="Guttman Drogolin"/>
          <w:sz w:val="32"/>
          <w:szCs w:val="32"/>
          <w:rtl/>
        </w:rPr>
      </w:pPr>
      <w:r w:rsidRPr="00EF606C">
        <w:rPr>
          <w:rFonts w:cs="Guttman Drogolin"/>
          <w:sz w:val="32"/>
          <w:szCs w:val="32"/>
          <w:rtl/>
        </w:rPr>
        <w:t>המחבר</w:t>
      </w:r>
      <w:r w:rsidRPr="00C76CE1">
        <w:rPr>
          <w:rFonts w:asciiTheme="majorHAnsi" w:eastAsiaTheme="majorEastAsia" w:hAnsiTheme="majorHAnsi" w:cs="VILNA מתוקן DP"/>
          <w:color w:val="000000" w:themeColor="text1"/>
          <w:sz w:val="32"/>
          <w:szCs w:val="32"/>
          <w:rtl/>
        </w:rPr>
        <w:br w:type="page"/>
      </w:r>
    </w:p>
    <w:p w14:paraId="0D85BEC3" w14:textId="77777777" w:rsidR="00F93591" w:rsidRPr="00D37B81" w:rsidRDefault="00F93591" w:rsidP="00F575F2">
      <w:pPr>
        <w:pStyle w:val="1"/>
        <w:rPr>
          <w:rtl/>
        </w:rPr>
      </w:pPr>
      <w:bookmarkStart w:id="7" w:name="_Toc121159815"/>
      <w:bookmarkStart w:id="8" w:name="_Toc121160130"/>
      <w:bookmarkStart w:id="9" w:name="_Toc121170347"/>
      <w:r w:rsidRPr="00D37B81">
        <w:rPr>
          <w:rtl/>
        </w:rPr>
        <w:lastRenderedPageBreak/>
        <w:t>תוכן החזיונות</w:t>
      </w:r>
      <w:bookmarkEnd w:id="7"/>
      <w:bookmarkEnd w:id="8"/>
      <w:bookmarkEnd w:id="9"/>
    </w:p>
    <w:p w14:paraId="5EF3F11D" w14:textId="77777777" w:rsidR="00413DE0" w:rsidRPr="00123FC4" w:rsidRDefault="00413DE0"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א' - </w:t>
      </w:r>
      <w:r w:rsidRPr="00123FC4">
        <w:rPr>
          <w:rFonts w:ascii="Hadassah Friedlaender" w:hAnsi="Hadassah Friedlaender" w:cs="Hadassah Friedlaender"/>
          <w:smallCaps/>
          <w:noProof/>
          <w:sz w:val="26"/>
          <w:szCs w:val="26"/>
          <w:rtl/>
        </w:rPr>
        <w:t>משא גיא חזיון</w:t>
      </w:r>
    </w:p>
    <w:p w14:paraId="4F75E12B" w14:textId="77777777" w:rsidR="002D0DBA" w:rsidRPr="00123FC4" w:rsidRDefault="00413DE0"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בדבר הברכה "שלא עשני נכרי" בשלילה, ובכדי להוסיף שלימות</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Toc121160133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א</w:t>
      </w:r>
      <w:r w:rsidR="002D0DBA" w:rsidRPr="00123FC4">
        <w:rPr>
          <w:noProof/>
          <w:sz w:val="26"/>
          <w:szCs w:val="26"/>
          <w:rtl/>
        </w:rPr>
        <w:fldChar w:fldCharType="end"/>
      </w:r>
    </w:p>
    <w:p w14:paraId="784BFD38" w14:textId="77777777" w:rsidR="008B5C68" w:rsidRPr="00123FC4" w:rsidRDefault="008B5C68"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ב' - </w:t>
      </w:r>
      <w:r w:rsidRPr="00123FC4">
        <w:rPr>
          <w:rFonts w:ascii="Hadassah Friedlaender" w:hAnsi="Hadassah Friedlaender" w:cs="Hadassah Friedlaender"/>
          <w:smallCaps/>
          <w:noProof/>
          <w:sz w:val="26"/>
          <w:szCs w:val="26"/>
          <w:rtl/>
        </w:rPr>
        <w:t>תורה מגנת ומצלת</w:t>
      </w:r>
    </w:p>
    <w:p w14:paraId="163E3BF1" w14:textId="77777777" w:rsidR="002D0DBA" w:rsidRPr="00123FC4" w:rsidRDefault="008B5C68"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 xml:space="preserve">כלפי הקושרים </w:t>
      </w:r>
      <w:r w:rsidRPr="005A33E9">
        <w:rPr>
          <w:rFonts w:ascii="Hadassah Friedlaender" w:hAnsi="Hadassah Friedlaender" w:cs="Hadassah Friedlaender"/>
          <w:noProof/>
          <w:sz w:val="22"/>
          <w:szCs w:val="22"/>
          <w:rtl/>
        </w:rPr>
        <w:t>(בונדיסטים)</w:t>
      </w:r>
      <w:r w:rsidRPr="00123FC4">
        <w:rPr>
          <w:rFonts w:ascii="Hadassah Friedlaender" w:hAnsi="Hadassah Friedlaender" w:cs="Hadassah Friedlaender"/>
          <w:noProof/>
          <w:sz w:val="26"/>
          <w:szCs w:val="26"/>
          <w:rtl/>
        </w:rPr>
        <w:t xml:space="preserve"> ושיטת חזקיהו המלך ור' יוחנן </w:t>
      </w:r>
      <w:r w:rsidR="00D21E23">
        <w:rPr>
          <w:rFonts w:ascii="Hadassah Friedlaender" w:hAnsi="Hadassah Friedlaender" w:cs="Hadassah Friedlaender"/>
          <w:noProof/>
          <w:sz w:val="26"/>
          <w:szCs w:val="26"/>
          <w:rtl/>
        </w:rPr>
        <w:t>בן זכאי</w:t>
      </w:r>
      <w:r w:rsidRPr="00123FC4">
        <w:rPr>
          <w:rFonts w:ascii="Hadassah Friedlaender" w:hAnsi="Hadassah Friedlaender" w:cs="Hadassah Friedlaender"/>
          <w:noProof/>
          <w:sz w:val="26"/>
          <w:szCs w:val="26"/>
          <w:rtl/>
        </w:rPr>
        <w:t>, ולבאר דברי הש</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ס</w:t>
      </w:r>
      <w:r w:rsidR="007C29AA">
        <w:rPr>
          <w:rFonts w:ascii="Hadassah Friedlaender" w:hAnsi="Hadassah Friedlaender" w:cs="Hadassah Friedlaender"/>
          <w:noProof/>
          <w:sz w:val="26"/>
          <w:szCs w:val="26"/>
          <w:rtl/>
        </w:rPr>
        <w:t xml:space="preserve"> </w:t>
      </w:r>
      <w:r w:rsidRPr="00123FC4">
        <w:rPr>
          <w:rFonts w:ascii="Hadassah Friedlaender" w:hAnsi="Hadassah Friedlaender" w:cs="Hadassah Friedlaender"/>
          <w:noProof/>
          <w:sz w:val="26"/>
          <w:szCs w:val="26"/>
          <w:rtl/>
        </w:rPr>
        <w:t xml:space="preserve">ברכות </w:t>
      </w:r>
      <w:r w:rsidR="00A22A10"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דף כח</w:t>
      </w:r>
      <w:r w:rsidR="00A22A10"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פנו כלים מפני הטומאה, </w:t>
      </w:r>
      <w:r w:rsidR="00D21E23">
        <w:rPr>
          <w:rFonts w:ascii="Hadassah Friedlaender" w:hAnsi="Hadassah Friedlaender" w:cs="Hadassah Friedlaender"/>
          <w:noProof/>
          <w:sz w:val="26"/>
          <w:szCs w:val="26"/>
          <w:rtl/>
        </w:rPr>
        <w:t>על דרך</w:t>
      </w:r>
      <w:r w:rsidRPr="00123FC4">
        <w:rPr>
          <w:rFonts w:ascii="Hadassah Friedlaender" w:hAnsi="Hadassah Friedlaender" w:cs="Hadassah Friedlaender"/>
          <w:noProof/>
          <w:sz w:val="26"/>
          <w:szCs w:val="26"/>
          <w:rtl/>
        </w:rPr>
        <w:t xml:space="preserve"> המליצה, וענין הכנת כסא לחזקיה, המוקשה</w:t>
      </w:r>
      <w:r w:rsidR="002D0DBA" w:rsidRPr="00123FC4">
        <w:rPr>
          <w:noProof/>
          <w:sz w:val="26"/>
          <w:szCs w:val="26"/>
          <w:rtl/>
        </w:rPr>
        <w:t>.</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Toc121160135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ג</w:t>
      </w:r>
      <w:r w:rsidR="002D0DBA" w:rsidRPr="00123FC4">
        <w:rPr>
          <w:noProof/>
          <w:sz w:val="26"/>
          <w:szCs w:val="26"/>
          <w:rtl/>
        </w:rPr>
        <w:fldChar w:fldCharType="end"/>
      </w:r>
    </w:p>
    <w:p w14:paraId="6C8E43EC" w14:textId="77777777" w:rsidR="00F12F46" w:rsidRPr="00123FC4" w:rsidRDefault="00F12F46"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ג' - </w:t>
      </w:r>
      <w:r w:rsidRPr="00123FC4">
        <w:rPr>
          <w:rFonts w:ascii="Hadassah Friedlaender" w:hAnsi="Hadassah Friedlaender" w:cs="Hadassah Friedlaender"/>
          <w:smallCaps/>
          <w:noProof/>
          <w:sz w:val="26"/>
          <w:szCs w:val="26"/>
          <w:rtl/>
        </w:rPr>
        <w:t>אני חומה</w:t>
      </w:r>
    </w:p>
    <w:p w14:paraId="28D0977E" w14:textId="77777777" w:rsidR="002D0DBA" w:rsidRPr="00123FC4" w:rsidRDefault="00F12F46"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 xml:space="preserve">מה היא ההגנה שלנו נגד המהרסים ואיך להלחם אתם, לבאר ענין מלחמת עמלק, וההצלה דוקא </w:t>
      </w:r>
      <w:r w:rsidR="00D21E23">
        <w:rPr>
          <w:rFonts w:ascii="Hadassah Friedlaender" w:hAnsi="Hadassah Friedlaender" w:cs="Hadassah Friedlaender"/>
          <w:noProof/>
          <w:sz w:val="26"/>
          <w:szCs w:val="26"/>
          <w:rtl/>
        </w:rPr>
        <w:t>על ידי</w:t>
      </w:r>
      <w:r w:rsidRPr="00123FC4">
        <w:rPr>
          <w:rFonts w:ascii="Hadassah Friedlaender" w:hAnsi="Hadassah Friedlaender" w:cs="Hadassah Friedlaender"/>
          <w:noProof/>
          <w:sz w:val="26"/>
          <w:szCs w:val="26"/>
          <w:rtl/>
        </w:rPr>
        <w:t xml:space="preserve"> יהושע וחור, ודברי הש"ס </w:t>
      </w:r>
      <w:r w:rsidR="000E0BE6"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פסחים פז</w:t>
      </w:r>
      <w:r w:rsidR="000E0BE6" w:rsidRPr="005A33E9">
        <w:rPr>
          <w:rFonts w:ascii="Hadassah Friedlaender" w:hAnsi="Hadassah Friedlaender" w:cs="Hadassah Friedlaender" w:hint="cs"/>
          <w:noProof/>
          <w:sz w:val="22"/>
          <w:szCs w:val="22"/>
          <w:rtl/>
        </w:rPr>
        <w:t>,</w:t>
      </w:r>
      <w:r w:rsidRPr="005A33E9">
        <w:rPr>
          <w:rFonts w:ascii="Hadassah Friedlaender" w:hAnsi="Hadassah Friedlaender" w:cs="Hadassah Friedlaender"/>
          <w:noProof/>
          <w:sz w:val="22"/>
          <w:szCs w:val="22"/>
          <w:rtl/>
        </w:rPr>
        <w:t xml:space="preserve"> ב</w:t>
      </w:r>
      <w:r w:rsidR="000E0BE6"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אני חומה זו תורה, ושדי כמגדלות אלו תלמידי חכמים וכו', ופסוקים </w:t>
      </w:r>
      <w:r w:rsidR="00D21E23">
        <w:rPr>
          <w:rFonts w:ascii="Hadassah Friedlaender" w:hAnsi="Hadassah Friedlaender" w:cs="Hadassah Friedlaender"/>
          <w:noProof/>
          <w:sz w:val="26"/>
          <w:szCs w:val="26"/>
          <w:rtl/>
        </w:rPr>
        <w:t>בפרשת</w:t>
      </w:r>
      <w:r w:rsidRPr="00123FC4">
        <w:rPr>
          <w:rFonts w:ascii="Hadassah Friedlaender" w:hAnsi="Hadassah Friedlaender" w:cs="Hadassah Friedlaender"/>
          <w:noProof/>
          <w:sz w:val="26"/>
          <w:szCs w:val="26"/>
          <w:rtl/>
        </w:rPr>
        <w:t xml:space="preserve"> וירא כי ברך אברכך וכו'</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Toc121160137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ה</w:t>
      </w:r>
      <w:r w:rsidR="002D0DBA" w:rsidRPr="00123FC4">
        <w:rPr>
          <w:noProof/>
          <w:sz w:val="26"/>
          <w:szCs w:val="26"/>
          <w:rtl/>
        </w:rPr>
        <w:fldChar w:fldCharType="end"/>
      </w:r>
    </w:p>
    <w:p w14:paraId="65507FD5" w14:textId="77777777" w:rsidR="009C62C1" w:rsidRPr="00123FC4" w:rsidRDefault="009C62C1"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ד' - </w:t>
      </w:r>
      <w:r w:rsidRPr="00123FC4">
        <w:rPr>
          <w:rFonts w:ascii="Hadassah Friedlaender" w:hAnsi="Hadassah Friedlaender" w:cs="Hadassah Friedlaender"/>
          <w:smallCaps/>
          <w:noProof/>
          <w:sz w:val="26"/>
          <w:szCs w:val="26"/>
          <w:rtl/>
        </w:rPr>
        <w:t>יהי אור</w:t>
      </w:r>
    </w:p>
    <w:p w14:paraId="5C44FE05" w14:textId="77777777" w:rsidR="002D0DBA" w:rsidRPr="00123FC4" w:rsidRDefault="009C62C1"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 xml:space="preserve">ללמוד ממדותיו של </w:t>
      </w:r>
      <w:r w:rsidR="00D21E23">
        <w:rPr>
          <w:rFonts w:ascii="Hadassah Friedlaender" w:hAnsi="Hadassah Friedlaender" w:cs="Hadassah Friedlaender"/>
          <w:noProof/>
          <w:sz w:val="26"/>
          <w:szCs w:val="26"/>
          <w:rtl/>
        </w:rPr>
        <w:t>הקדוש ברוך הוא</w:t>
      </w:r>
      <w:r w:rsidRPr="00123FC4">
        <w:rPr>
          <w:rFonts w:ascii="Hadassah Friedlaender" w:hAnsi="Hadassah Friedlaender" w:cs="Hadassah Friedlaender"/>
          <w:noProof/>
          <w:sz w:val="26"/>
          <w:szCs w:val="26"/>
          <w:rtl/>
        </w:rPr>
        <w:t xml:space="preserve">, שאמר יהי אור, בזמן שהעולם היה תהו ובהו, מליצת דברי הירושלמי פ"ה דברכות בענין חברבור שהכיש לר' חנניא בן דוסא, וענין שמשלו חכמים את התורה למים, והעצה להנצל מן הנחשים השרפים שלנו </w:t>
      </w:r>
      <w:r w:rsidR="00D21E23">
        <w:rPr>
          <w:rFonts w:ascii="Hadassah Friedlaender" w:hAnsi="Hadassah Friedlaender" w:cs="Hadassah Friedlaender"/>
          <w:noProof/>
          <w:sz w:val="26"/>
          <w:szCs w:val="26"/>
          <w:rtl/>
        </w:rPr>
        <w:t>בעוונותינו הרבים</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Toc121160139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ח</w:t>
      </w:r>
      <w:r w:rsidR="002D0DBA" w:rsidRPr="00123FC4">
        <w:rPr>
          <w:noProof/>
          <w:sz w:val="26"/>
          <w:szCs w:val="26"/>
          <w:rtl/>
        </w:rPr>
        <w:fldChar w:fldCharType="end"/>
      </w:r>
    </w:p>
    <w:p w14:paraId="5DD1F861" w14:textId="77777777" w:rsidR="00E43ADF" w:rsidRPr="00123FC4" w:rsidRDefault="00E43ADF"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חזיון ה' -</w:t>
      </w:r>
      <w:r w:rsidR="006D6DB8">
        <w:rPr>
          <w:rFonts w:ascii="Hadassah Friedlaender" w:hAnsi="Hadassah Friedlaender" w:cs="Hadassah Friedlaender" w:hint="cs"/>
          <w:b/>
          <w:bCs/>
          <w:caps/>
          <w:noProof/>
          <w:sz w:val="26"/>
          <w:szCs w:val="26"/>
          <w:rtl/>
        </w:rPr>
        <w:t xml:space="preserve"> </w:t>
      </w:r>
      <w:r w:rsidRPr="00123FC4">
        <w:rPr>
          <w:rFonts w:ascii="Hadassah Friedlaender" w:hAnsi="Hadassah Friedlaender" w:cs="Hadassah Friedlaender"/>
          <w:smallCaps/>
          <w:noProof/>
          <w:sz w:val="26"/>
          <w:szCs w:val="26"/>
          <w:rtl/>
        </w:rPr>
        <w:t>בנים לגבולם</w:t>
      </w:r>
    </w:p>
    <w:p w14:paraId="5B329706" w14:textId="77777777" w:rsidR="002D0DBA" w:rsidRPr="00123FC4" w:rsidRDefault="00E43ADF"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 xml:space="preserve">ענין נס חנוכה - ענין התאבקות יעקב אבינו ע"ה עם שרו של עשו, והפסוק וירא כי לא יכול לו ויגע בכף ירכו וכו' - דברים יקרים, מה שנוגע להתקופה שלנו - ענין וטמאים ביד טהורים - סמיכות המאמרים דרב כהנא, נר חנוכה שהניחה למעלה מעשרים אמה פסולה, להמאמר מאי דכתיב והבור ריק וכו' </w:t>
      </w:r>
      <w:r w:rsidR="002F2C5A"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שבת כב</w:t>
      </w:r>
      <w:r w:rsidR="002F2C5A" w:rsidRPr="005A33E9">
        <w:rPr>
          <w:rFonts w:ascii="Hadassah Friedlaender" w:hAnsi="Hadassah Friedlaender" w:cs="Hadassah Friedlaender"/>
          <w:noProof/>
          <w:sz w:val="22"/>
          <w:szCs w:val="22"/>
          <w:rtl/>
        </w:rPr>
        <w:t>)</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Toc121160141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י</w:t>
      </w:r>
      <w:r w:rsidR="002D0DBA" w:rsidRPr="00123FC4">
        <w:rPr>
          <w:noProof/>
          <w:sz w:val="26"/>
          <w:szCs w:val="26"/>
          <w:rtl/>
        </w:rPr>
        <w:fldChar w:fldCharType="end"/>
      </w:r>
    </w:p>
    <w:p w14:paraId="3ED8AFB3" w14:textId="77777777" w:rsidR="00805E7C" w:rsidRPr="00123FC4" w:rsidRDefault="00805E7C"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ו' - </w:t>
      </w:r>
      <w:r w:rsidRPr="00123FC4">
        <w:rPr>
          <w:rFonts w:ascii="Hadassah Friedlaender" w:hAnsi="Hadassah Friedlaender" w:cs="Hadassah Friedlaender"/>
          <w:smallCaps/>
          <w:noProof/>
          <w:sz w:val="26"/>
          <w:szCs w:val="26"/>
          <w:rtl/>
        </w:rPr>
        <w:t>שערי בינה</w:t>
      </w:r>
    </w:p>
    <w:p w14:paraId="19D93CCC" w14:textId="77777777" w:rsidR="006511F2" w:rsidRDefault="00805E7C" w:rsidP="00FC4C17">
      <w:pPr>
        <w:pStyle w:val="TOC2"/>
        <w:tabs>
          <w:tab w:val="right" w:leader="dot" w:pos="8040"/>
        </w:tabs>
        <w:jc w:val="both"/>
        <w:rPr>
          <w:noProof/>
          <w:sz w:val="26"/>
          <w:szCs w:val="26"/>
          <w:rtl/>
        </w:rPr>
      </w:pPr>
      <w:r w:rsidRPr="00123FC4">
        <w:rPr>
          <w:rFonts w:ascii="Hadassah Friedlaender" w:hAnsi="Hadassah Friedlaender" w:cs="Hadassah Friedlaender"/>
          <w:noProof/>
          <w:sz w:val="26"/>
          <w:szCs w:val="26"/>
          <w:rtl/>
        </w:rPr>
        <w:t xml:space="preserve">מה שדברתי לפני הסטודנטים, כדי ליסד עבורם שעורי ערב - מליצת הירושלמי עירובין </w:t>
      </w:r>
      <w:r w:rsidR="00D21E23">
        <w:rPr>
          <w:rFonts w:ascii="Hadassah Friedlaender" w:hAnsi="Hadassah Friedlaender" w:cs="Hadassah Friedlaender"/>
          <w:noProof/>
          <w:sz w:val="26"/>
          <w:szCs w:val="26"/>
          <w:rtl/>
        </w:rPr>
        <w:t>על הפסוק</w:t>
      </w:r>
      <w:r w:rsidRPr="00123FC4">
        <w:rPr>
          <w:rFonts w:ascii="Hadassah Friedlaender" w:hAnsi="Hadassah Friedlaender" w:cs="Hadassah Friedlaender"/>
          <w:noProof/>
          <w:sz w:val="26"/>
          <w:szCs w:val="26"/>
          <w:rtl/>
        </w:rPr>
        <w:t xml:space="preserve"> שמוני נוטרה את הכרמים - מליצת הירושלמי סוף פ</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ו דגיטין שכשם שבין קדשי קדשים לחולי חולין, כך בין דורנו לדורו של ר' יוסי וכו' - ספור של התנא רבי עקיבא איך שלמד תורה בתחלתו, אבות דר</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נ פ"ה - איך שלא יתבייש ללמוד האב והבן ביחד</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Toc121160143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יג</w:t>
      </w:r>
      <w:r w:rsidR="002D0DBA" w:rsidRPr="00123FC4">
        <w:rPr>
          <w:noProof/>
          <w:sz w:val="26"/>
          <w:szCs w:val="26"/>
          <w:rtl/>
        </w:rPr>
        <w:fldChar w:fldCharType="end"/>
      </w:r>
    </w:p>
    <w:p w14:paraId="3DFE1EA0" w14:textId="77777777" w:rsidR="006511F2" w:rsidRDefault="006511F2" w:rsidP="006511F2">
      <w:pPr>
        <w:rPr>
          <w:rFonts w:asciiTheme="minorHAnsi" w:hAnsiTheme="minorHAnsi" w:cstheme="minorHAnsi"/>
          <w:noProof/>
          <w:rtl/>
        </w:rPr>
      </w:pPr>
      <w:r>
        <w:rPr>
          <w:noProof/>
          <w:rtl/>
        </w:rPr>
        <w:br w:type="page"/>
      </w:r>
    </w:p>
    <w:p w14:paraId="58E9A2A9" w14:textId="77777777" w:rsidR="00DF4245" w:rsidRPr="00123FC4" w:rsidRDefault="00DF4245"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lastRenderedPageBreak/>
        <w:t xml:space="preserve">חזיון ז' - </w:t>
      </w:r>
      <w:r w:rsidRPr="00123FC4">
        <w:rPr>
          <w:rFonts w:ascii="Hadassah Friedlaender" w:hAnsi="Hadassah Friedlaender" w:cs="Hadassah Friedlaender"/>
          <w:smallCaps/>
          <w:noProof/>
          <w:sz w:val="26"/>
          <w:szCs w:val="26"/>
          <w:rtl/>
        </w:rPr>
        <w:t>צור תעודה</w:t>
      </w:r>
    </w:p>
    <w:p w14:paraId="161212A0" w14:textId="77777777" w:rsidR="002D0DBA" w:rsidRPr="00123FC4" w:rsidRDefault="00DF4245"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 xml:space="preserve">בענין גודל השכר של החזקת הישיבות בזמנים האלו - דברי הש"ס </w:t>
      </w:r>
      <w:r w:rsidR="00910247"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סנהדרין לט</w:t>
      </w:r>
      <w:r w:rsidR="00910247"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גדול מה שנאמר בעובדיה יותר ממה שנאמר באברהם - דברים נפלאים </w:t>
      </w:r>
      <w:r w:rsidR="00D21E23">
        <w:rPr>
          <w:rFonts w:ascii="Hadassah Friedlaender" w:hAnsi="Hadassah Friedlaender" w:cs="Hadassah Friedlaender"/>
          <w:noProof/>
          <w:sz w:val="26"/>
          <w:szCs w:val="26"/>
          <w:rtl/>
        </w:rPr>
        <w:t>בעזר ה' יתברך</w:t>
      </w:r>
      <w:r w:rsidRPr="00123FC4">
        <w:rPr>
          <w:rFonts w:ascii="Hadassah Friedlaender" w:hAnsi="Hadassah Friedlaender" w:cs="Hadassah Friedlaender"/>
          <w:noProof/>
          <w:sz w:val="26"/>
          <w:szCs w:val="26"/>
          <w:rtl/>
        </w:rPr>
        <w:t xml:space="preserve"> - ציור נפלא מהגאון רמ</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מ עפשטיין שליט</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א להחזקת הישיבות אפילו במצוקות הזמנים</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Toc121160145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טז</w:t>
      </w:r>
      <w:r w:rsidR="002D0DBA" w:rsidRPr="00123FC4">
        <w:rPr>
          <w:noProof/>
          <w:sz w:val="26"/>
          <w:szCs w:val="26"/>
          <w:rtl/>
        </w:rPr>
        <w:fldChar w:fldCharType="end"/>
      </w:r>
    </w:p>
    <w:p w14:paraId="4E6146D0" w14:textId="77777777" w:rsidR="00B9255C" w:rsidRPr="00123FC4" w:rsidRDefault="00B9255C"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ח' - </w:t>
      </w:r>
      <w:r w:rsidRPr="00123FC4">
        <w:rPr>
          <w:rFonts w:ascii="Hadassah Friedlaender" w:hAnsi="Hadassah Friedlaender" w:cs="Hadassah Friedlaender"/>
          <w:smallCaps/>
          <w:noProof/>
          <w:sz w:val="26"/>
          <w:szCs w:val="26"/>
          <w:rtl/>
        </w:rPr>
        <w:t>וירק את חניכיו</w:t>
      </w:r>
    </w:p>
    <w:p w14:paraId="04E6665E" w14:textId="77777777" w:rsidR="002D0DBA" w:rsidRPr="00123FC4" w:rsidRDefault="00934ABF" w:rsidP="00FC4C17">
      <w:pPr>
        <w:pStyle w:val="TOC2"/>
        <w:tabs>
          <w:tab w:val="right" w:leader="dot" w:pos="8040"/>
        </w:tabs>
        <w:jc w:val="both"/>
        <w:rPr>
          <w:rFonts w:eastAsiaTheme="minorEastAsia" w:cstheme="minorBidi"/>
          <w:smallCaps w:val="0"/>
          <w:noProof/>
          <w:sz w:val="28"/>
          <w:szCs w:val="28"/>
          <w:rtl/>
        </w:rPr>
      </w:pPr>
      <w:r w:rsidRPr="00123FC4">
        <w:rPr>
          <w:rFonts w:cs="Frank Ruehl CLM"/>
          <w:noProof/>
          <w:sz w:val="36"/>
          <w:szCs w:val="36"/>
          <w:rtl/>
        </w:rPr>
        <mc:AlternateContent>
          <mc:Choice Requires="wps">
            <w:drawing>
              <wp:anchor distT="45720" distB="45720" distL="114300" distR="114300" simplePos="0" relativeHeight="251669504" behindDoc="0" locked="0" layoutInCell="1" allowOverlap="1" wp14:anchorId="39FB0F08" wp14:editId="6F7C80A4">
                <wp:simplePos x="0" y="0"/>
                <wp:positionH relativeFrom="column">
                  <wp:posOffset>1548765</wp:posOffset>
                </wp:positionH>
                <wp:positionV relativeFrom="page">
                  <wp:posOffset>407670</wp:posOffset>
                </wp:positionV>
                <wp:extent cx="2087880" cy="312420"/>
                <wp:effectExtent l="0" t="0" r="7620" b="0"/>
                <wp:wrapNone/>
                <wp:docPr id="4" name="תיבת טקסט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087880" cy="312420"/>
                        </a:xfrm>
                        <a:prstGeom prst="rect">
                          <a:avLst/>
                        </a:prstGeom>
                        <a:solidFill>
                          <a:srgbClr val="FFFFFF"/>
                        </a:solidFill>
                        <a:ln w="9525">
                          <a:noFill/>
                          <a:miter lim="800000"/>
                          <a:headEnd/>
                          <a:tailEnd/>
                        </a:ln>
                      </wps:spPr>
                      <wps:txbx>
                        <w:txbxContent>
                          <w:p w14:paraId="0619919D" w14:textId="77777777" w:rsidR="0017106A" w:rsidRPr="006A0D12" w:rsidRDefault="0017106A" w:rsidP="00F575F2">
                            <w:pPr>
                              <w:pStyle w:val="2"/>
                              <w:rPr>
                                <w:noProof/>
                              </w:rPr>
                            </w:pPr>
                            <w:r w:rsidRPr="006A0D12">
                              <w:rPr>
                                <w:rFonts w:hint="cs"/>
                                <w:noProof/>
                                <w:rtl/>
                              </w:rPr>
                              <w:t>תוכן החזיונות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B0F08" id="תיבת טקסט 4" o:spid="_x0000_s1032" type="#_x0000_t202" style="position:absolute;left:0;text-align:left;margin-left:121.95pt;margin-top:32.1pt;width:164.4pt;height:24.6pt;flip:x;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" stroked="f">
                <v:textbox>
                  <w:txbxContent>
                    <w:p w14:paraId="0619919D" w14:textId="77777777" w:rsidR="0017106A" w:rsidRPr="006A0D12" w:rsidRDefault="0017106A" w:rsidP="00F575F2">
                      <w:pPr>
                        <w:pStyle w:val="2"/>
                        <w:rPr>
                          <w:noProof/>
                        </w:rPr>
                      </w:pPr>
                      <w:r w:rsidRPr="006A0D12">
                        <w:rPr>
                          <w:rFonts w:hint="cs"/>
                          <w:noProof/>
                          <w:rtl/>
                        </w:rPr>
                        <w:t>תוכן החזיונות</w:t>
                      </w:r>
                    </w:p>
                  </w:txbxContent>
                </v:textbox>
                <w10:wrap anchory="page"/>
              </v:shape>
            </w:pict>
          </mc:Fallback>
        </mc:AlternateContent>
      </w:r>
      <w:r w:rsidR="00B9255C" w:rsidRPr="00123FC4">
        <w:rPr>
          <w:rFonts w:ascii="Hadassah Friedlaender" w:hAnsi="Hadassah Friedlaender" w:cs="Hadassah Friedlaender"/>
          <w:noProof/>
          <w:sz w:val="26"/>
          <w:szCs w:val="26"/>
          <w:rtl/>
        </w:rPr>
        <w:t xml:space="preserve">עוד מענין לימוד והחזקת התורה אפילו בזמן המלחמה הנוראה - דברי הש"ס, </w:t>
      </w:r>
      <w:r w:rsidR="00DD3566" w:rsidRPr="005A33E9">
        <w:rPr>
          <w:rFonts w:ascii="Hadassah Friedlaender" w:hAnsi="Hadassah Friedlaender" w:cs="Hadassah Friedlaender"/>
          <w:noProof/>
          <w:sz w:val="22"/>
          <w:szCs w:val="22"/>
          <w:rtl/>
        </w:rPr>
        <w:t>(</w:t>
      </w:r>
      <w:r w:rsidR="00B9255C" w:rsidRPr="005A33E9">
        <w:rPr>
          <w:rFonts w:ascii="Hadassah Friedlaender" w:hAnsi="Hadassah Friedlaender" w:cs="Hadassah Friedlaender"/>
          <w:noProof/>
          <w:sz w:val="22"/>
          <w:szCs w:val="22"/>
          <w:rtl/>
        </w:rPr>
        <w:t>נדרים לב ב</w:t>
      </w:r>
      <w:r w:rsidR="00DD3566" w:rsidRPr="005A33E9">
        <w:rPr>
          <w:rFonts w:ascii="Hadassah Friedlaender" w:hAnsi="Hadassah Friedlaender" w:cs="Hadassah Friedlaender"/>
          <w:noProof/>
          <w:sz w:val="22"/>
          <w:szCs w:val="22"/>
          <w:rtl/>
        </w:rPr>
        <w:t>)</w:t>
      </w:r>
      <w:r w:rsidR="00B9255C" w:rsidRPr="00123FC4">
        <w:rPr>
          <w:rFonts w:ascii="Hadassah Friedlaender" w:hAnsi="Hadassah Friedlaender" w:cs="Hadassah Friedlaender"/>
          <w:noProof/>
          <w:sz w:val="26"/>
          <w:szCs w:val="26"/>
          <w:rtl/>
        </w:rPr>
        <w:t xml:space="preserve"> </w:t>
      </w:r>
      <w:r w:rsidR="00D21E23">
        <w:rPr>
          <w:rFonts w:ascii="Hadassah Friedlaender" w:hAnsi="Hadassah Friedlaender" w:cs="Hadassah Friedlaender"/>
          <w:noProof/>
          <w:sz w:val="26"/>
          <w:szCs w:val="26"/>
          <w:rtl/>
        </w:rPr>
        <w:t>על הפסוק</w:t>
      </w:r>
      <w:r w:rsidR="00B9255C" w:rsidRPr="00123FC4">
        <w:rPr>
          <w:rFonts w:ascii="Hadassah Friedlaender" w:hAnsi="Hadassah Friedlaender" w:cs="Hadassah Friedlaender"/>
          <w:noProof/>
          <w:sz w:val="26"/>
          <w:szCs w:val="26"/>
          <w:rtl/>
        </w:rPr>
        <w:t xml:space="preserve"> וירק את חניכיו - דברי הש"ס </w:t>
      </w:r>
      <w:r w:rsidR="0090334A" w:rsidRPr="005A33E9">
        <w:rPr>
          <w:rFonts w:ascii="Hadassah Friedlaender" w:hAnsi="Hadassah Friedlaender" w:cs="Hadassah Friedlaender"/>
          <w:noProof/>
          <w:sz w:val="22"/>
          <w:szCs w:val="22"/>
          <w:rtl/>
        </w:rPr>
        <w:t>(</w:t>
      </w:r>
      <w:r w:rsidR="00B9255C" w:rsidRPr="005A33E9">
        <w:rPr>
          <w:rFonts w:ascii="Hadassah Friedlaender" w:hAnsi="Hadassah Friedlaender" w:cs="Hadassah Friedlaender"/>
          <w:noProof/>
          <w:sz w:val="22"/>
          <w:szCs w:val="22"/>
          <w:rtl/>
        </w:rPr>
        <w:t>גיטין ז</w:t>
      </w:r>
      <w:r w:rsidR="0090334A" w:rsidRPr="005A33E9">
        <w:rPr>
          <w:rFonts w:ascii="Hadassah Friedlaender" w:hAnsi="Hadassah Friedlaender" w:cs="Hadassah Friedlaender" w:hint="cs"/>
          <w:noProof/>
          <w:sz w:val="22"/>
          <w:szCs w:val="22"/>
          <w:rtl/>
        </w:rPr>
        <w:t>)</w:t>
      </w:r>
      <w:r w:rsidR="00B9255C" w:rsidRPr="00123FC4">
        <w:rPr>
          <w:rFonts w:ascii="Hadassah Friedlaender" w:hAnsi="Hadassah Friedlaender" w:cs="Hadassah Friedlaender"/>
          <w:noProof/>
          <w:sz w:val="26"/>
          <w:szCs w:val="26"/>
          <w:rtl/>
        </w:rPr>
        <w:t xml:space="preserve"> כל הגוזז מנכסיו ועושה מהן צדקה וכו'</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Toc121160147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יט</w:t>
      </w:r>
      <w:r w:rsidR="002D0DBA" w:rsidRPr="00123FC4">
        <w:rPr>
          <w:noProof/>
          <w:sz w:val="26"/>
          <w:szCs w:val="26"/>
          <w:rtl/>
        </w:rPr>
        <w:fldChar w:fldCharType="end"/>
      </w:r>
    </w:p>
    <w:p w14:paraId="15F1DE98" w14:textId="77777777" w:rsidR="004132E5" w:rsidRPr="00123FC4" w:rsidRDefault="004132E5"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ט' - </w:t>
      </w:r>
      <w:r w:rsidRPr="00123FC4">
        <w:rPr>
          <w:rFonts w:ascii="Hadassah Friedlaender" w:hAnsi="Hadassah Friedlaender" w:cs="Hadassah Friedlaender"/>
          <w:smallCaps/>
          <w:noProof/>
          <w:sz w:val="26"/>
          <w:szCs w:val="26"/>
          <w:rtl/>
        </w:rPr>
        <w:t>בנו</w:t>
      </w:r>
      <w:r w:rsidRPr="00123FC4">
        <w:rPr>
          <w:rFonts w:ascii="Hadassah Friedlaender" w:hAnsi="Hadassah Friedlaender" w:cs="Hadassah Friedlaender" w:hint="cs"/>
          <w:smallCaps/>
          <w:noProof/>
          <w:sz w:val="26"/>
          <w:szCs w:val="26"/>
          <w:rtl/>
        </w:rPr>
        <w:t>ח</w:t>
      </w:r>
      <w:r w:rsidRPr="00123FC4">
        <w:rPr>
          <w:rFonts w:ascii="Hadassah Friedlaender" w:hAnsi="Hadassah Friedlaender" w:cs="Hadassah Friedlaender"/>
          <w:smallCaps/>
          <w:noProof/>
          <w:sz w:val="26"/>
          <w:szCs w:val="26"/>
          <w:rtl/>
        </w:rPr>
        <w:t>ו ובשובו</w:t>
      </w:r>
    </w:p>
    <w:p w14:paraId="7AF53AC4" w14:textId="77777777" w:rsidR="002D0DBA" w:rsidRPr="00123FC4" w:rsidRDefault="004132E5"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 xml:space="preserve">מליצה נפלאה לזמננו, בהפסוקים ויהי בנסוע הארון וכו' ובנוחה יאמר וכו' ודברי הש"ס </w:t>
      </w:r>
      <w:r w:rsidRPr="005A33E9">
        <w:rPr>
          <w:rFonts w:ascii="Hadassah Friedlaender" w:hAnsi="Hadassah Friedlaender" w:cs="Hadassah Friedlaender"/>
          <w:noProof/>
          <w:sz w:val="22"/>
          <w:szCs w:val="22"/>
          <w:rtl/>
        </w:rPr>
        <w:t>(שבת קטו</w:t>
      </w:r>
      <w:r w:rsidR="00920FD4" w:rsidRPr="005A33E9">
        <w:rPr>
          <w:rFonts w:ascii="Hadassah Friedlaender" w:hAnsi="Hadassah Friedlaender" w:cs="Hadassah Friedlaender" w:hint="cs"/>
          <w:noProof/>
          <w:sz w:val="22"/>
          <w:szCs w:val="22"/>
          <w:rtl/>
        </w:rPr>
        <w:t>,</w:t>
      </w:r>
      <w:r w:rsidRPr="005A33E9">
        <w:rPr>
          <w:rFonts w:ascii="Hadassah Friedlaender" w:hAnsi="Hadassah Friedlaender" w:cs="Hadassah Friedlaender"/>
          <w:noProof/>
          <w:sz w:val="22"/>
          <w:szCs w:val="22"/>
          <w:rtl/>
        </w:rPr>
        <w:t xml:space="preserve"> ב)</w:t>
      </w:r>
      <w:r w:rsidRPr="00123FC4">
        <w:rPr>
          <w:rFonts w:ascii="Hadassah Friedlaender" w:hAnsi="Hadassah Friedlaender" w:cs="Hadassah Friedlaender"/>
          <w:noProof/>
          <w:sz w:val="26"/>
          <w:szCs w:val="26"/>
          <w:rtl/>
        </w:rPr>
        <w:t xml:space="preserve"> פרשה זו עשה לה </w:t>
      </w:r>
      <w:r w:rsidR="00064A9D">
        <w:rPr>
          <w:rFonts w:ascii="Hadassah Friedlaender" w:hAnsi="Hadassah Friedlaender" w:cs="Hadassah Friedlaender"/>
          <w:noProof/>
          <w:sz w:val="26"/>
          <w:szCs w:val="26"/>
          <w:rtl/>
        </w:rPr>
        <w:t>הקדוש ברוך הוא</w:t>
      </w:r>
      <w:r w:rsidRPr="00123FC4">
        <w:rPr>
          <w:rFonts w:ascii="Hadassah Friedlaender" w:hAnsi="Hadassah Friedlaender" w:cs="Hadassah Friedlaender"/>
          <w:noProof/>
          <w:sz w:val="26"/>
          <w:szCs w:val="26"/>
          <w:rtl/>
        </w:rPr>
        <w:t xml:space="preserve"> סימניות מלמעלה ולמטה - לומר לך, שאין זה מקומה - דברים חריפים מה שאמרתי </w:t>
      </w:r>
      <w:r w:rsidR="00D21E23">
        <w:rPr>
          <w:rFonts w:ascii="Hadassah Friedlaender" w:hAnsi="Hadassah Friedlaender" w:cs="Hadassah Friedlaender"/>
          <w:noProof/>
          <w:sz w:val="26"/>
          <w:szCs w:val="26"/>
          <w:rtl/>
        </w:rPr>
        <w:t>בעזר ה' יתברך</w:t>
      </w:r>
      <w:r w:rsidRPr="00123FC4">
        <w:rPr>
          <w:rFonts w:ascii="Hadassah Friedlaender" w:hAnsi="Hadassah Friedlaender" w:cs="Hadassah Friedlaender"/>
          <w:noProof/>
          <w:sz w:val="26"/>
          <w:szCs w:val="26"/>
          <w:rtl/>
        </w:rPr>
        <w:t xml:space="preserve"> לפני קהל גדול בהפתח הועד העברי כלפי הקושרים </w:t>
      </w:r>
      <w:r w:rsidRPr="005A33E9">
        <w:rPr>
          <w:rFonts w:ascii="Hadassah Friedlaender" w:hAnsi="Hadassah Friedlaender" w:cs="Hadassah Friedlaender"/>
          <w:noProof/>
          <w:sz w:val="22"/>
          <w:szCs w:val="22"/>
          <w:rtl/>
        </w:rPr>
        <w:t>(בונדיסטים)</w:t>
      </w:r>
      <w:r w:rsidRPr="00123FC4">
        <w:rPr>
          <w:rFonts w:ascii="Hadassah Friedlaender" w:hAnsi="Hadassah Friedlaender" w:cs="Hadassah Friedlaender"/>
          <w:noProof/>
          <w:sz w:val="26"/>
          <w:szCs w:val="26"/>
          <w:rtl/>
        </w:rPr>
        <w:t xml:space="preserve"> - ילקוט שמעוני </w:t>
      </w:r>
      <w:r w:rsidRPr="005A33E9">
        <w:rPr>
          <w:rFonts w:ascii="Hadassah Friedlaender" w:hAnsi="Hadassah Friedlaender" w:cs="Hadassah Friedlaender"/>
          <w:noProof/>
          <w:sz w:val="22"/>
          <w:szCs w:val="22"/>
          <w:rtl/>
        </w:rPr>
        <w:t>(אסתר)</w:t>
      </w:r>
      <w:r w:rsidRPr="00123FC4">
        <w:rPr>
          <w:rFonts w:ascii="Hadassah Friedlaender" w:hAnsi="Hadassah Friedlaender" w:cs="Hadassah Friedlaender"/>
          <w:noProof/>
          <w:sz w:val="26"/>
          <w:szCs w:val="26"/>
          <w:rtl/>
        </w:rPr>
        <w:t>, בעוף אברוני שהציף הים את קנו</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Toc121160149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כא</w:t>
      </w:r>
      <w:r w:rsidR="002D0DBA" w:rsidRPr="00123FC4">
        <w:rPr>
          <w:noProof/>
          <w:sz w:val="26"/>
          <w:szCs w:val="26"/>
          <w:rtl/>
        </w:rPr>
        <w:fldChar w:fldCharType="end"/>
      </w:r>
    </w:p>
    <w:p w14:paraId="2CDC7155" w14:textId="77777777" w:rsidR="006F5228" w:rsidRPr="00123FC4" w:rsidRDefault="006F5228"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י' - </w:t>
      </w:r>
      <w:r w:rsidRPr="00123FC4">
        <w:rPr>
          <w:rFonts w:ascii="Hadassah Friedlaender" w:hAnsi="Hadassah Friedlaender" w:cs="Hadassah Friedlaender"/>
          <w:smallCaps/>
          <w:noProof/>
          <w:sz w:val="26"/>
          <w:szCs w:val="26"/>
          <w:rtl/>
        </w:rPr>
        <w:t>מלחמה לה'</w:t>
      </w:r>
    </w:p>
    <w:p w14:paraId="1FF494BC" w14:textId="77777777" w:rsidR="002D0DBA" w:rsidRPr="00123FC4" w:rsidRDefault="006F5228"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 xml:space="preserve">פרק בדברי הימים </w:t>
      </w:r>
      <w:r w:rsidRPr="005A33E9">
        <w:rPr>
          <w:rFonts w:ascii="Hadassah Friedlaender" w:hAnsi="Hadassah Friedlaender" w:cs="Hadassah Friedlaender"/>
          <w:noProof/>
          <w:sz w:val="22"/>
          <w:szCs w:val="22"/>
          <w:rtl/>
        </w:rPr>
        <w:t>(היסטארי)</w:t>
      </w:r>
      <w:r w:rsidRPr="00123FC4">
        <w:rPr>
          <w:rFonts w:ascii="Hadassah Friedlaender" w:hAnsi="Hadassah Friedlaender" w:cs="Hadassah Friedlaender"/>
          <w:noProof/>
          <w:sz w:val="26"/>
          <w:szCs w:val="26"/>
          <w:rtl/>
        </w:rPr>
        <w:t xml:space="preserve">, ללמוד מזה מוסר השכל איך לחזק עניני הדת </w:t>
      </w:r>
      <w:r w:rsidR="00D21E23">
        <w:rPr>
          <w:rFonts w:ascii="Hadassah Friedlaender" w:hAnsi="Hadassah Friedlaender" w:cs="Hadassah Friedlaender"/>
          <w:noProof/>
          <w:sz w:val="26"/>
          <w:szCs w:val="26"/>
          <w:rtl/>
        </w:rPr>
        <w:t>במסירות נפש</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Toc121160151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כד</w:t>
      </w:r>
      <w:r w:rsidR="002D0DBA" w:rsidRPr="00123FC4">
        <w:rPr>
          <w:noProof/>
          <w:sz w:val="26"/>
          <w:szCs w:val="26"/>
          <w:rtl/>
        </w:rPr>
        <w:fldChar w:fldCharType="end"/>
      </w:r>
    </w:p>
    <w:p w14:paraId="04FAB562" w14:textId="77777777" w:rsidR="001007BB" w:rsidRPr="00123FC4" w:rsidRDefault="001007BB"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י"א - </w:t>
      </w:r>
      <w:r w:rsidRPr="00123FC4">
        <w:rPr>
          <w:rFonts w:ascii="Hadassah Friedlaender" w:hAnsi="Hadassah Friedlaender" w:cs="Hadassah Friedlaender"/>
          <w:smallCaps/>
          <w:noProof/>
          <w:sz w:val="26"/>
          <w:szCs w:val="26"/>
          <w:rtl/>
        </w:rPr>
        <w:t>אדם אתם</w:t>
      </w:r>
    </w:p>
    <w:p w14:paraId="210D3636" w14:textId="77777777" w:rsidR="002D0DBA" w:rsidRPr="00123FC4" w:rsidRDefault="001007BB"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מה שאמרתי בכדי לתמוך בידי הרעבים בפולין וליטא - ש</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ס </w:t>
      </w:r>
      <w:r w:rsidR="00064A9D"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יבמות סא</w:t>
      </w:r>
      <w:r w:rsidR="00064A9D"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אתם קרויין אדם ואין </w:t>
      </w:r>
      <w:r w:rsidR="00D21E23">
        <w:rPr>
          <w:rFonts w:ascii="Hadassah Friedlaender" w:hAnsi="Hadassah Friedlaender" w:cs="Hadassah Friedlaender"/>
          <w:noProof/>
          <w:sz w:val="26"/>
          <w:szCs w:val="26"/>
          <w:rtl/>
        </w:rPr>
        <w:t>אומות העולם</w:t>
      </w:r>
      <w:r w:rsidRPr="00123FC4">
        <w:rPr>
          <w:rFonts w:ascii="Hadassah Friedlaender" w:hAnsi="Hadassah Friedlaender" w:cs="Hadassah Friedlaender"/>
          <w:noProof/>
          <w:sz w:val="26"/>
          <w:szCs w:val="26"/>
          <w:rtl/>
        </w:rPr>
        <w:t xml:space="preserve"> קרויין אדם - בשם הגאון ר"י מוואלאזין זצ"ל, ועוד באופן אחר, יבמות </w:t>
      </w:r>
      <w:r w:rsidR="00064A9D"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דף עט</w:t>
      </w:r>
      <w:r w:rsidR="00064A9D"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שלשה סימנים יש באומה זו וכו' - ש"ס </w:t>
      </w:r>
      <w:r w:rsidR="00064A9D"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בבא בתרא י</w:t>
      </w:r>
      <w:r w:rsidR="00064A9D"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צדקה תרומם גוי אלו ישראל וכו' - בניב ב' מליצה נפלאה מה ששמעתי בש"ס </w:t>
      </w:r>
      <w:r w:rsidR="005403A6"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מנחות לז</w:t>
      </w:r>
      <w:r w:rsidR="005403A6"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מי שיש לו שני ראשים, באיזה מהן מניח תפילין וכו' ובתוספות ובשיטה מקובצת שם</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Toc121160153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כו</w:t>
      </w:r>
      <w:r w:rsidR="002D0DBA" w:rsidRPr="00123FC4">
        <w:rPr>
          <w:noProof/>
          <w:sz w:val="26"/>
          <w:szCs w:val="26"/>
          <w:rtl/>
        </w:rPr>
        <w:fldChar w:fldCharType="end"/>
      </w:r>
    </w:p>
    <w:p w14:paraId="12E585A5" w14:textId="77777777" w:rsidR="005D11FE" w:rsidRPr="00123FC4" w:rsidRDefault="005D11FE"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י"ב - </w:t>
      </w:r>
      <w:r w:rsidRPr="00123FC4">
        <w:rPr>
          <w:rFonts w:ascii="Hadassah Friedlaender" w:hAnsi="Hadassah Friedlaender" w:cs="Hadassah Friedlaender"/>
          <w:smallCaps/>
          <w:noProof/>
          <w:sz w:val="26"/>
          <w:szCs w:val="26"/>
          <w:rtl/>
        </w:rPr>
        <w:t>היושבים על הכלים</w:t>
      </w:r>
    </w:p>
    <w:p w14:paraId="0A44BE1F" w14:textId="77777777" w:rsidR="002D0DBA" w:rsidRPr="00123FC4" w:rsidRDefault="005D11FE"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 xml:space="preserve">מה שאמרתי בדבר כלכלת השבויים, שנשבו במלחמה, אפילו אינם </w:t>
      </w:r>
      <w:r w:rsidR="00D21E23">
        <w:rPr>
          <w:rFonts w:ascii="Hadassah Friedlaender" w:hAnsi="Hadassah Friedlaender" w:cs="Hadassah Friedlaender"/>
          <w:noProof/>
          <w:sz w:val="26"/>
          <w:szCs w:val="26"/>
          <w:rtl/>
        </w:rPr>
        <w:t>בני ברית</w:t>
      </w:r>
      <w:r w:rsidRPr="00123FC4">
        <w:rPr>
          <w:rFonts w:ascii="Hadassah Friedlaender" w:hAnsi="Hadassah Friedlaender" w:cs="Hadassah Friedlaender"/>
          <w:noProof/>
          <w:sz w:val="26"/>
          <w:szCs w:val="26"/>
          <w:rtl/>
        </w:rPr>
        <w:t xml:space="preserve"> - דברי רש"י וספורנו </w:t>
      </w:r>
      <w:r w:rsidR="00D21E23">
        <w:rPr>
          <w:rFonts w:ascii="Hadassah Friedlaender" w:hAnsi="Hadassah Friedlaender" w:cs="Hadassah Friedlaender"/>
          <w:noProof/>
          <w:sz w:val="26"/>
          <w:szCs w:val="26"/>
          <w:rtl/>
        </w:rPr>
        <w:t>פרשת</w:t>
      </w:r>
      <w:r w:rsidRPr="00123FC4">
        <w:rPr>
          <w:rFonts w:ascii="Hadassah Friedlaender" w:hAnsi="Hadassah Friedlaender" w:cs="Hadassah Friedlaender"/>
          <w:noProof/>
          <w:sz w:val="26"/>
          <w:szCs w:val="26"/>
          <w:rtl/>
        </w:rPr>
        <w:t xml:space="preserve"> וירא </w:t>
      </w:r>
      <w:r w:rsidR="00D21E23">
        <w:rPr>
          <w:rFonts w:ascii="Hadassah Friedlaender" w:hAnsi="Hadassah Friedlaender" w:cs="Hadassah Friedlaender"/>
          <w:noProof/>
          <w:sz w:val="26"/>
          <w:szCs w:val="26"/>
          <w:rtl/>
        </w:rPr>
        <w:t>על הפסוק</w:t>
      </w:r>
      <w:r w:rsidRPr="00123FC4">
        <w:rPr>
          <w:rFonts w:ascii="Hadassah Friedlaender" w:hAnsi="Hadassah Friedlaender" w:cs="Hadassah Friedlaender"/>
          <w:noProof/>
          <w:sz w:val="26"/>
          <w:szCs w:val="26"/>
          <w:rtl/>
        </w:rPr>
        <w:t xml:space="preserve"> ומלכי צדק מלך שלם הוציא לחם ויין וכו', - הפסוק </w:t>
      </w:r>
      <w:r w:rsidRPr="005A33E9">
        <w:rPr>
          <w:rFonts w:ascii="Hadassah Friedlaender" w:hAnsi="Hadassah Friedlaender" w:cs="Hadassah Friedlaender"/>
          <w:noProof/>
          <w:sz w:val="22"/>
          <w:szCs w:val="22"/>
          <w:rtl/>
        </w:rPr>
        <w:t>(שמואל ל')</w:t>
      </w:r>
      <w:r w:rsidRPr="00123FC4">
        <w:rPr>
          <w:rFonts w:ascii="Hadassah Friedlaender" w:hAnsi="Hadassah Friedlaender" w:cs="Hadassah Friedlaender"/>
          <w:noProof/>
          <w:sz w:val="26"/>
          <w:szCs w:val="26"/>
          <w:rtl/>
        </w:rPr>
        <w:t xml:space="preserve"> כחלק היורד במלחמה וכחלק היושב על הכלים יחדיו יחלוקו</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Toc121160155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כח</w:t>
      </w:r>
      <w:r w:rsidR="002D0DBA" w:rsidRPr="00123FC4">
        <w:rPr>
          <w:noProof/>
          <w:sz w:val="26"/>
          <w:szCs w:val="26"/>
          <w:rtl/>
        </w:rPr>
        <w:fldChar w:fldCharType="end"/>
      </w:r>
    </w:p>
    <w:p w14:paraId="0A3E6110" w14:textId="77777777" w:rsidR="002E333A" w:rsidRDefault="002E333A">
      <w:pPr>
        <w:rPr>
          <w:rFonts w:ascii="Hadassah Friedlaender" w:hAnsi="Hadassah Friedlaender" w:cs="Hadassah Friedlaender"/>
          <w:b/>
          <w:bCs/>
          <w:caps/>
          <w:noProof/>
          <w:sz w:val="26"/>
          <w:szCs w:val="26"/>
          <w:rtl/>
        </w:rPr>
      </w:pPr>
      <w:r>
        <w:rPr>
          <w:rFonts w:ascii="Hadassah Friedlaender" w:hAnsi="Hadassah Friedlaender" w:cs="Hadassah Friedlaender"/>
          <w:b/>
          <w:bCs/>
          <w:caps/>
          <w:noProof/>
          <w:sz w:val="26"/>
          <w:szCs w:val="26"/>
          <w:rtl/>
        </w:rPr>
        <w:br w:type="page"/>
      </w:r>
    </w:p>
    <w:p w14:paraId="161E6653" w14:textId="77777777" w:rsidR="008D2375" w:rsidRPr="00123FC4" w:rsidRDefault="008D2375"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lastRenderedPageBreak/>
        <w:t xml:space="preserve">חזיון י"ג - </w:t>
      </w:r>
      <w:r w:rsidRPr="00123FC4">
        <w:rPr>
          <w:rFonts w:ascii="Hadassah Friedlaender" w:hAnsi="Hadassah Friedlaender" w:cs="Hadassah Friedlaender"/>
          <w:smallCaps/>
          <w:noProof/>
          <w:sz w:val="26"/>
          <w:szCs w:val="26"/>
          <w:rtl/>
        </w:rPr>
        <w:t>מירוק ושיטוף</w:t>
      </w:r>
    </w:p>
    <w:p w14:paraId="27484AE1" w14:textId="77777777" w:rsidR="002D0DBA" w:rsidRPr="00123FC4" w:rsidRDefault="008D2375"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דברים חמים בשבת מברכים חודש שבט תרע</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ט, בזמן הרציחות האיומות ומחלות משונות </w:t>
      </w:r>
      <w:r w:rsidR="00D21E23">
        <w:rPr>
          <w:rFonts w:ascii="Hadassah Friedlaender" w:hAnsi="Hadassah Friedlaender" w:cs="Hadassah Friedlaender"/>
          <w:noProof/>
          <w:sz w:val="26"/>
          <w:szCs w:val="26"/>
          <w:rtl/>
        </w:rPr>
        <w:t>רחמנא ליצלן</w:t>
      </w:r>
      <w:r w:rsidRPr="00123FC4">
        <w:rPr>
          <w:rFonts w:ascii="Hadassah Friedlaender" w:hAnsi="Hadassah Friedlaender" w:cs="Hadassah Friedlaender"/>
          <w:noProof/>
          <w:sz w:val="26"/>
          <w:szCs w:val="26"/>
          <w:rtl/>
        </w:rPr>
        <w:t xml:space="preserve">, שגזרנו אז תענית צבור - דברים חמים לחילול שבת קודש, רעיונות נשגבות </w:t>
      </w:r>
      <w:r w:rsidR="006C2C30">
        <w:rPr>
          <w:rFonts w:ascii="Hadassah Friedlaender" w:hAnsi="Hadassah Friedlaender" w:cs="Hadassah Friedlaender"/>
          <w:noProof/>
          <w:sz w:val="26"/>
          <w:szCs w:val="26"/>
          <w:rtl/>
        </w:rPr>
        <w:t>בעזרת ה' יתברך</w:t>
      </w:r>
      <w:r w:rsidRPr="00123FC4">
        <w:rPr>
          <w:rFonts w:ascii="Hadassah Friedlaender" w:hAnsi="Hadassah Friedlaender" w:cs="Hadassah Friedlaender"/>
          <w:noProof/>
          <w:sz w:val="26"/>
          <w:szCs w:val="26"/>
          <w:rtl/>
        </w:rPr>
        <w:t xml:space="preserve"> - אות היא לעולם - שבת לא יהיה בו, - שבת דף לב, בעון חילול ה' וחילול שבת וכו' - ליסד חברות שומרי שבת</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Toc121160157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ל</w:t>
      </w:r>
      <w:r w:rsidR="002D0DBA" w:rsidRPr="00123FC4">
        <w:rPr>
          <w:noProof/>
          <w:sz w:val="26"/>
          <w:szCs w:val="26"/>
          <w:rtl/>
        </w:rPr>
        <w:fldChar w:fldCharType="end"/>
      </w:r>
    </w:p>
    <w:p w14:paraId="1B6D7394" w14:textId="77777777" w:rsidR="000F6C42" w:rsidRPr="00123FC4" w:rsidRDefault="000F6C42"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י"ד - </w:t>
      </w:r>
      <w:r w:rsidRPr="00123FC4">
        <w:rPr>
          <w:rFonts w:ascii="Hadassah Friedlaender" w:hAnsi="Hadassah Friedlaender" w:cs="Hadassah Friedlaender"/>
          <w:smallCaps/>
          <w:noProof/>
          <w:sz w:val="26"/>
          <w:szCs w:val="26"/>
          <w:rtl/>
        </w:rPr>
        <w:t>מהומה ויאוש</w:t>
      </w:r>
    </w:p>
    <w:p w14:paraId="50F7C670" w14:textId="77777777" w:rsidR="002D0DBA" w:rsidRPr="00123FC4" w:rsidRDefault="000F6C42"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 xml:space="preserve">בחג הפסח תרע"ט, שהרג ואבדון היה נשמע מכל העברים, וחזקתי אז בדברים שלא נפול </w:t>
      </w:r>
      <w:r w:rsidR="006C2C30">
        <w:rPr>
          <w:rFonts w:ascii="Hadassah Friedlaender" w:hAnsi="Hadassah Friedlaender" w:cs="Hadassah Friedlaender"/>
          <w:noProof/>
          <w:sz w:val="26"/>
          <w:szCs w:val="26"/>
          <w:rtl/>
        </w:rPr>
        <w:t>חס ושלום</w:t>
      </w:r>
      <w:r w:rsidRPr="00123FC4">
        <w:rPr>
          <w:rFonts w:ascii="Hadassah Friedlaender" w:hAnsi="Hadassah Friedlaender" w:cs="Hadassah Friedlaender"/>
          <w:noProof/>
          <w:sz w:val="26"/>
          <w:szCs w:val="26"/>
          <w:rtl/>
        </w:rPr>
        <w:t xml:space="preserve"> ביאוש - מליצה נפלאה במדרש איכה, על הפסוק, יתומים היינו ואין אב, אתם בכיתם ואמרתם לפני וכו' - אכילת מצה ואכילת מרור - פסוקים שבהלל, מקימי מעפר דל מאשפות ירים אביון תיבות כפולות - </w:t>
      </w:r>
      <w:r w:rsidR="00726280"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נדרים לח</w:t>
      </w:r>
      <w:r w:rsidR="00726280"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אין דל אלא חולה</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Toc121160159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לג</w:t>
      </w:r>
      <w:r w:rsidR="002D0DBA" w:rsidRPr="00123FC4">
        <w:rPr>
          <w:noProof/>
          <w:sz w:val="26"/>
          <w:szCs w:val="26"/>
          <w:rtl/>
        </w:rPr>
        <w:fldChar w:fldCharType="end"/>
      </w:r>
    </w:p>
    <w:p w14:paraId="4C849014" w14:textId="77777777" w:rsidR="001D1F18" w:rsidRPr="00123FC4" w:rsidRDefault="001D1F18"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ט"ו - </w:t>
      </w:r>
      <w:r w:rsidRPr="00123FC4">
        <w:rPr>
          <w:rFonts w:ascii="Hadassah Friedlaender" w:hAnsi="Hadassah Friedlaender" w:cs="Hadassah Friedlaender"/>
          <w:smallCaps/>
          <w:noProof/>
          <w:sz w:val="26"/>
          <w:szCs w:val="26"/>
          <w:rtl/>
        </w:rPr>
        <w:t>אמונה וסבלנות</w:t>
      </w:r>
    </w:p>
    <w:p w14:paraId="14981D7E" w14:textId="77777777" w:rsidR="002D0DBA" w:rsidRPr="00123FC4" w:rsidRDefault="001D1F18"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לחזק ידים רפות - בש</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ס </w:t>
      </w:r>
      <w:r w:rsidR="00D03FAC"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ברכות ס</w:t>
      </w:r>
      <w:r w:rsidR="00D03FAC" w:rsidRPr="005A33E9">
        <w:rPr>
          <w:rFonts w:ascii="Hadassah Friedlaender" w:hAnsi="Hadassah Friedlaender" w:cs="Hadassah Friedlaender" w:hint="cs"/>
          <w:noProof/>
          <w:sz w:val="22"/>
          <w:szCs w:val="22"/>
          <w:rtl/>
        </w:rPr>
        <w:t>,</w:t>
      </w:r>
      <w:r w:rsidRPr="005A33E9">
        <w:rPr>
          <w:rFonts w:ascii="Hadassah Friedlaender" w:hAnsi="Hadassah Friedlaender" w:cs="Hadassah Friedlaender"/>
          <w:noProof/>
          <w:sz w:val="22"/>
          <w:szCs w:val="22"/>
          <w:rtl/>
        </w:rPr>
        <w:t xml:space="preserve"> ב</w:t>
      </w:r>
      <w:r w:rsidR="00D03FAC"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מעשה בהלל הזקן וכו' מובטח אני שאין זה בתוך ביתי, רעיון נפלא בזה - </w:t>
      </w:r>
      <w:r w:rsidR="00B24083"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ברכות יב</w:t>
      </w:r>
      <w:r w:rsidR="00B24083"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כל שלא אמר אמת ויציב שחרית וכו' -</w:t>
      </w:r>
      <w:r w:rsidR="00836945">
        <w:rPr>
          <w:rFonts w:ascii="Hadassah Friedlaender" w:hAnsi="Hadassah Friedlaender" w:cs="Hadassah Friedlaender" w:hint="cs"/>
          <w:noProof/>
          <w:sz w:val="26"/>
          <w:szCs w:val="26"/>
          <w:rtl/>
        </w:rPr>
        <w:t xml:space="preserve"> </w:t>
      </w:r>
      <w:r w:rsidR="00836945" w:rsidRPr="005A33E9">
        <w:rPr>
          <w:rFonts w:ascii="Hadassah Friedlaender" w:hAnsi="Hadassah Friedlaender" w:cs="Hadassah Friedlaender" w:hint="cs"/>
          <w:noProof/>
          <w:sz w:val="22"/>
          <w:szCs w:val="22"/>
          <w:rtl/>
        </w:rPr>
        <w:t>(</w:t>
      </w:r>
      <w:r w:rsidRPr="005A33E9">
        <w:rPr>
          <w:rFonts w:ascii="Hadassah Friedlaender" w:hAnsi="Hadassah Friedlaender" w:cs="Hadassah Friedlaender"/>
          <w:noProof/>
          <w:sz w:val="22"/>
          <w:szCs w:val="22"/>
          <w:rtl/>
        </w:rPr>
        <w:t>תהלים לג</w:t>
      </w:r>
      <w:r w:rsidR="00836945"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אוהב ה' צדקה ומשפט וכו' - צדיק ה' בכל דרכיו וכו' - ענין הלל שהיה כורך מצה ומרור ואוכלם ביחד</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Toc121160161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לה</w:t>
      </w:r>
      <w:r w:rsidR="002D0DBA" w:rsidRPr="00123FC4">
        <w:rPr>
          <w:noProof/>
          <w:sz w:val="26"/>
          <w:szCs w:val="26"/>
          <w:rtl/>
        </w:rPr>
        <w:fldChar w:fldCharType="end"/>
      </w:r>
    </w:p>
    <w:p w14:paraId="2AB03687" w14:textId="77777777" w:rsidR="00A85430" w:rsidRPr="00123FC4" w:rsidRDefault="00A85430"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ט"ז - </w:t>
      </w:r>
      <w:r w:rsidRPr="00123FC4">
        <w:rPr>
          <w:rFonts w:ascii="Hadassah Friedlaender" w:hAnsi="Hadassah Friedlaender" w:cs="Hadassah Friedlaender"/>
          <w:smallCaps/>
          <w:noProof/>
          <w:sz w:val="26"/>
          <w:szCs w:val="26"/>
          <w:rtl/>
        </w:rPr>
        <w:t>הרג ואבדן</w:t>
      </w:r>
    </w:p>
    <w:p w14:paraId="4528A505" w14:textId="77777777" w:rsidR="002D0DBA" w:rsidRPr="00123FC4" w:rsidRDefault="00A85430"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להמאורע שהיה באור ליום כ</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ו אייר תרע</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ט, שנהרגו ל</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ב יהודים </w:t>
      </w:r>
      <w:r w:rsidR="006C2C30">
        <w:rPr>
          <w:rFonts w:ascii="Hadassah Friedlaender" w:hAnsi="Hadassah Friedlaender" w:cs="Hadassah Friedlaender"/>
          <w:noProof/>
          <w:sz w:val="26"/>
          <w:szCs w:val="26"/>
          <w:rtl/>
        </w:rPr>
        <w:t>רחמנא ליצלן</w:t>
      </w:r>
      <w:r w:rsidRPr="00123FC4">
        <w:rPr>
          <w:rFonts w:ascii="Hadassah Friedlaender" w:hAnsi="Hadassah Friedlaender" w:cs="Hadassah Friedlaender"/>
          <w:noProof/>
          <w:sz w:val="26"/>
          <w:szCs w:val="26"/>
          <w:rtl/>
        </w:rPr>
        <w:t xml:space="preserve">, בגזירת תענית אז, וכמה דברים נחוצים מה שיש ללמוד מהענין הזה - הפסוק </w:t>
      </w:r>
      <w:r w:rsidRPr="005A33E9">
        <w:rPr>
          <w:rFonts w:ascii="Hadassah Friedlaender" w:hAnsi="Hadassah Friedlaender" w:cs="Hadassah Friedlaender"/>
          <w:noProof/>
          <w:sz w:val="22"/>
          <w:szCs w:val="22"/>
          <w:rtl/>
        </w:rPr>
        <w:t>(ירמיהו ט')</w:t>
      </w:r>
      <w:r w:rsidRPr="00123FC4">
        <w:rPr>
          <w:rFonts w:ascii="Hadassah Friedlaender" w:hAnsi="Hadassah Friedlaender" w:cs="Hadassah Friedlaender"/>
          <w:noProof/>
          <w:sz w:val="26"/>
          <w:szCs w:val="26"/>
          <w:rtl/>
        </w:rPr>
        <w:t xml:space="preserve"> התבוננו וקראו למקוננות וכו' - איכה יעיב באפו, ולא כתיב העיב? - פסוק </w:t>
      </w:r>
      <w:r w:rsidRPr="005A33E9">
        <w:rPr>
          <w:rFonts w:ascii="Hadassah Friedlaender" w:hAnsi="Hadassah Friedlaender" w:cs="Hadassah Friedlaender"/>
          <w:noProof/>
          <w:sz w:val="22"/>
          <w:szCs w:val="22"/>
          <w:rtl/>
        </w:rPr>
        <w:t>(איוב י')</w:t>
      </w:r>
      <w:r w:rsidR="007C29AA">
        <w:rPr>
          <w:rFonts w:ascii="Hadassah Friedlaender" w:hAnsi="Hadassah Friedlaender" w:cs="Hadassah Friedlaender" w:hint="cs"/>
          <w:noProof/>
          <w:sz w:val="24"/>
          <w:szCs w:val="24"/>
          <w:rtl/>
        </w:rPr>
        <w:t xml:space="preserve"> </w:t>
      </w:r>
      <w:r w:rsidRPr="00123FC4">
        <w:rPr>
          <w:rFonts w:ascii="Hadassah Friedlaender" w:hAnsi="Hadassah Friedlaender" w:cs="Hadassah Friedlaender"/>
          <w:noProof/>
          <w:sz w:val="26"/>
          <w:szCs w:val="26"/>
          <w:rtl/>
        </w:rPr>
        <w:t xml:space="preserve">ארץ עפתה כמו אפל, צלמות ולא סדרים וכו' - קרבנות יחיד וקרבנות צבור - קטע רישא דחד מינייהו נח רוגזא חולין דף נג - אחד מבני החבורה שמת ידאגו כל החבורה כולה </w:t>
      </w:r>
      <w:r w:rsidRPr="005A33E9">
        <w:rPr>
          <w:rFonts w:ascii="Hadassah Friedlaender" w:hAnsi="Hadassah Friedlaender" w:cs="Hadassah Friedlaender"/>
          <w:noProof/>
          <w:sz w:val="22"/>
          <w:szCs w:val="22"/>
          <w:rtl/>
        </w:rPr>
        <w:t>(שבת קה)</w:t>
      </w:r>
      <w:r w:rsidRPr="00123FC4">
        <w:rPr>
          <w:rFonts w:ascii="Hadassah Friedlaender" w:hAnsi="Hadassah Friedlaender" w:cs="Hadassah Friedlaender"/>
          <w:noProof/>
          <w:sz w:val="26"/>
          <w:szCs w:val="26"/>
          <w:rtl/>
        </w:rPr>
        <w:t xml:space="preserve"> -ציונים לנפשות ההרוגים, בענין חילול </w:t>
      </w:r>
      <w:r w:rsidR="006C2C30">
        <w:rPr>
          <w:rFonts w:ascii="Hadassah Friedlaender" w:hAnsi="Hadassah Friedlaender" w:cs="Hadassah Friedlaender"/>
          <w:noProof/>
          <w:sz w:val="26"/>
          <w:szCs w:val="26"/>
          <w:rtl/>
        </w:rPr>
        <w:t>שבת קודש</w:t>
      </w:r>
      <w:r w:rsidRPr="00123FC4">
        <w:rPr>
          <w:rFonts w:ascii="Hadassah Friedlaender" w:hAnsi="Hadassah Friedlaender" w:cs="Hadassah Friedlaender"/>
          <w:noProof/>
          <w:sz w:val="26"/>
          <w:szCs w:val="26"/>
          <w:rtl/>
        </w:rPr>
        <w:t xml:space="preserve"> - </w:t>
      </w:r>
      <w:r w:rsidR="00F262CB"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שבת סז</w:t>
      </w:r>
      <w:r w:rsidR="00F262CB" w:rsidRPr="005A33E9">
        <w:rPr>
          <w:rFonts w:ascii="Hadassah Friedlaender" w:hAnsi="Hadassah Friedlaender" w:cs="Hadassah Friedlaender" w:hint="cs"/>
          <w:noProof/>
          <w:sz w:val="22"/>
          <w:szCs w:val="22"/>
          <w:rtl/>
        </w:rPr>
        <w:t>,</w:t>
      </w:r>
      <w:r w:rsidRPr="005A33E9">
        <w:rPr>
          <w:rFonts w:ascii="Hadassah Friedlaender" w:hAnsi="Hadassah Friedlaender" w:cs="Hadassah Friedlaender"/>
          <w:noProof/>
          <w:sz w:val="22"/>
          <w:szCs w:val="22"/>
          <w:rtl/>
        </w:rPr>
        <w:t xml:space="preserve"> ב</w:t>
      </w:r>
      <w:r w:rsidR="00F262CB"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אילן המשיר פירותיו וכו'</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Toc121160163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לז</w:t>
      </w:r>
      <w:r w:rsidR="002D0DBA" w:rsidRPr="00123FC4">
        <w:rPr>
          <w:noProof/>
          <w:sz w:val="26"/>
          <w:szCs w:val="26"/>
          <w:rtl/>
        </w:rPr>
        <w:fldChar w:fldCharType="end"/>
      </w:r>
    </w:p>
    <w:p w14:paraId="434F91B3" w14:textId="77777777" w:rsidR="00D4454E" w:rsidRPr="00123FC4" w:rsidRDefault="00D4454E"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י"ז - </w:t>
      </w:r>
      <w:r w:rsidRPr="00123FC4">
        <w:rPr>
          <w:rFonts w:ascii="Hadassah Friedlaender" w:hAnsi="Hadassah Friedlaender" w:cs="Hadassah Friedlaender"/>
          <w:smallCaps/>
          <w:noProof/>
          <w:sz w:val="26"/>
          <w:szCs w:val="26"/>
          <w:rtl/>
        </w:rPr>
        <w:t>ה' רופאיך</w:t>
      </w:r>
    </w:p>
    <w:p w14:paraId="5E95548B" w14:textId="77777777" w:rsidR="002D0DBA" w:rsidRPr="00123FC4" w:rsidRDefault="00D4454E"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 xml:space="preserve">ליום שלשים מההרג הנ"ל ומעניני שארי רציחות </w:t>
      </w:r>
      <w:r w:rsidR="006C2C30">
        <w:rPr>
          <w:rFonts w:ascii="Hadassah Friedlaender" w:hAnsi="Hadassah Friedlaender" w:cs="Hadassah Friedlaender"/>
          <w:noProof/>
          <w:sz w:val="26"/>
          <w:szCs w:val="26"/>
          <w:rtl/>
        </w:rPr>
        <w:t>רחמנא ליצלן</w:t>
      </w:r>
      <w:r w:rsidRPr="00123FC4">
        <w:rPr>
          <w:rFonts w:ascii="Hadassah Friedlaender" w:hAnsi="Hadassah Friedlaender" w:cs="Hadassah Friedlaender"/>
          <w:noProof/>
          <w:sz w:val="26"/>
          <w:szCs w:val="26"/>
          <w:rtl/>
        </w:rPr>
        <w:t>, ציור נפלא בענין זה</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Toc121160165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מב</w:t>
      </w:r>
      <w:r w:rsidR="002D0DBA" w:rsidRPr="00123FC4">
        <w:rPr>
          <w:noProof/>
          <w:sz w:val="26"/>
          <w:szCs w:val="26"/>
          <w:rtl/>
        </w:rPr>
        <w:fldChar w:fldCharType="end"/>
      </w:r>
    </w:p>
    <w:p w14:paraId="21D95481" w14:textId="77777777" w:rsidR="00660A4B" w:rsidRPr="00123FC4" w:rsidRDefault="00660A4B"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י"ח - </w:t>
      </w:r>
      <w:r w:rsidRPr="00123FC4">
        <w:rPr>
          <w:rFonts w:ascii="Hadassah Friedlaender" w:hAnsi="Hadassah Friedlaender" w:cs="Hadassah Friedlaender"/>
          <w:smallCaps/>
          <w:noProof/>
          <w:sz w:val="26"/>
          <w:szCs w:val="26"/>
          <w:rtl/>
        </w:rPr>
        <w:t>גדול השלום</w:t>
      </w:r>
    </w:p>
    <w:p w14:paraId="298BA3F1" w14:textId="77777777" w:rsidR="002D0DBA" w:rsidRPr="00123FC4" w:rsidRDefault="00660A4B"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 xml:space="preserve">בשבת מברכים </w:t>
      </w:r>
      <w:r w:rsidR="006C2C30">
        <w:rPr>
          <w:rFonts w:ascii="Hadassah Friedlaender" w:hAnsi="Hadassah Friedlaender" w:cs="Hadassah Friedlaender"/>
          <w:noProof/>
          <w:sz w:val="26"/>
          <w:szCs w:val="26"/>
          <w:rtl/>
        </w:rPr>
        <w:t>ראש חודש</w:t>
      </w:r>
      <w:r w:rsidRPr="00123FC4">
        <w:rPr>
          <w:rFonts w:ascii="Hadassah Friedlaender" w:hAnsi="Hadassah Friedlaender" w:cs="Hadassah Friedlaender"/>
          <w:noProof/>
          <w:sz w:val="26"/>
          <w:szCs w:val="26"/>
          <w:rtl/>
        </w:rPr>
        <w:t xml:space="preserve"> אלול תרע</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ט, בענין הרציחות האיומות - בש"ס </w:t>
      </w:r>
      <w:r w:rsidR="00D11876"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סנהדרין מו</w:t>
      </w:r>
      <w:r w:rsidR="00D11876"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בשעה שאדם מצטער וכו' - דברי הגאון בעל תורת חיים בזה - </w:t>
      </w:r>
      <w:r w:rsidR="008A7C98" w:rsidRPr="00123FC4">
        <w:rPr>
          <w:noProof/>
          <w:sz w:val="36"/>
          <w:szCs w:val="36"/>
          <w:rtl/>
        </w:rPr>
        <mc:AlternateContent>
          <mc:Choice Requires="wps">
            <w:drawing>
              <wp:anchor distT="45720" distB="45720" distL="114300" distR="114300" simplePos="0" relativeHeight="251676672" behindDoc="0" locked="0" layoutInCell="1" allowOverlap="1" wp14:anchorId="16601282" wp14:editId="7EB2D3AC">
                <wp:simplePos x="0" y="0"/>
                <wp:positionH relativeFrom="column">
                  <wp:posOffset>1603375</wp:posOffset>
                </wp:positionH>
                <wp:positionV relativeFrom="page">
                  <wp:posOffset>429895</wp:posOffset>
                </wp:positionV>
                <wp:extent cx="2087880" cy="312420"/>
                <wp:effectExtent l="0" t="0" r="7620" b="0"/>
                <wp:wrapNone/>
                <wp:docPr id="11" name="תיבת טקסט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087880" cy="312420"/>
                        </a:xfrm>
                        <a:prstGeom prst="rect">
                          <a:avLst/>
                        </a:prstGeom>
                        <a:solidFill>
                          <a:srgbClr val="FFFFFF"/>
                        </a:solidFill>
                        <a:ln w="9525">
                          <a:noFill/>
                          <a:miter lim="800000"/>
                          <a:headEnd/>
                          <a:tailEnd/>
                        </a:ln>
                      </wps:spPr>
                      <wps:txbx>
                        <w:txbxContent>
                          <w:p w14:paraId="307B6478" w14:textId="77777777" w:rsidR="0017106A" w:rsidRPr="006A0D12" w:rsidRDefault="0017106A" w:rsidP="00F575F2">
                            <w:pPr>
                              <w:pStyle w:val="2"/>
                              <w:rPr>
                                <w:noProof/>
                              </w:rPr>
                            </w:pPr>
                            <w:r w:rsidRPr="006A0D12">
                              <w:rPr>
                                <w:rFonts w:hint="cs"/>
                                <w:noProof/>
                                <w:rtl/>
                              </w:rPr>
                              <w:t>תוכן החזיונות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01282" id="תיבת טקסט 11" o:spid="_x0000_s1033" type="#_x0000_t202" style="position:absolute;left:0;text-align:left;margin-left:126.25pt;margin-top:33.85pt;width:164.4pt;height:24.6pt;flip:x;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" stroked="f">
                <v:textbox>
                  <w:txbxContent>
                    <w:p w14:paraId="307B6478" w14:textId="77777777" w:rsidR="0017106A" w:rsidRPr="006A0D12" w:rsidRDefault="0017106A" w:rsidP="00F575F2">
                      <w:pPr>
                        <w:pStyle w:val="2"/>
                        <w:rPr>
                          <w:noProof/>
                        </w:rPr>
                      </w:pPr>
                      <w:r w:rsidRPr="006A0D12">
                        <w:rPr>
                          <w:rFonts w:hint="cs"/>
                          <w:noProof/>
                          <w:rtl/>
                        </w:rPr>
                        <w:t>תוכן החזיונות</w:t>
                      </w:r>
                    </w:p>
                  </w:txbxContent>
                </v:textbox>
                <w10:wrap anchory="page"/>
              </v:shape>
            </w:pict>
          </mc:Fallback>
        </mc:AlternateContent>
      </w:r>
      <w:r w:rsidRPr="00123FC4">
        <w:rPr>
          <w:rFonts w:ascii="Hadassah Friedlaender" w:hAnsi="Hadassah Friedlaender" w:cs="Hadassah Friedlaender"/>
          <w:noProof/>
          <w:sz w:val="26"/>
          <w:szCs w:val="26"/>
          <w:rtl/>
        </w:rPr>
        <w:t xml:space="preserve">הפסוק </w:t>
      </w:r>
      <w:r w:rsidRPr="00123FC4">
        <w:rPr>
          <w:rFonts w:ascii="Hadassah Friedlaender" w:hAnsi="Hadassah Friedlaender" w:cs="Hadassah Friedlaender"/>
          <w:noProof/>
          <w:sz w:val="26"/>
          <w:szCs w:val="26"/>
          <w:rtl/>
        </w:rPr>
        <w:lastRenderedPageBreak/>
        <w:t xml:space="preserve">חבור עצבים אפרים הנח לו - דברי המדרש גדול השלום, שאפילו ישראל עובדים </w:t>
      </w:r>
      <w:r w:rsidR="006C2C30">
        <w:rPr>
          <w:rFonts w:ascii="Hadassah Friedlaender" w:hAnsi="Hadassah Friedlaender" w:cs="Hadassah Friedlaender"/>
          <w:noProof/>
          <w:sz w:val="26"/>
          <w:szCs w:val="26"/>
          <w:rtl/>
        </w:rPr>
        <w:t>עבודה זרה</w:t>
      </w:r>
      <w:r w:rsidRPr="00123FC4">
        <w:rPr>
          <w:rFonts w:ascii="Hadassah Friedlaender" w:hAnsi="Hadassah Friedlaender" w:cs="Hadassah Friedlaender"/>
          <w:noProof/>
          <w:sz w:val="26"/>
          <w:szCs w:val="26"/>
          <w:rtl/>
        </w:rPr>
        <w:t xml:space="preserve"> ושלום ביניהם וכו'</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Toc121160167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מד</w:t>
      </w:r>
      <w:r w:rsidR="002D0DBA" w:rsidRPr="00123FC4">
        <w:rPr>
          <w:noProof/>
          <w:sz w:val="26"/>
          <w:szCs w:val="26"/>
          <w:rtl/>
        </w:rPr>
        <w:fldChar w:fldCharType="end"/>
      </w:r>
    </w:p>
    <w:p w14:paraId="6D1D2E8A" w14:textId="77777777" w:rsidR="00BF161A" w:rsidRPr="00123FC4" w:rsidRDefault="00BF161A"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י"ט - </w:t>
      </w:r>
      <w:r w:rsidRPr="00123FC4">
        <w:rPr>
          <w:rFonts w:ascii="Hadassah Friedlaender" w:hAnsi="Hadassah Friedlaender" w:cs="Hadassah Friedlaender"/>
          <w:smallCaps/>
          <w:noProof/>
          <w:sz w:val="26"/>
          <w:szCs w:val="26"/>
          <w:rtl/>
        </w:rPr>
        <w:t>אלקים באו גוים בנחלתיך</w:t>
      </w:r>
    </w:p>
    <w:p w14:paraId="138F43BF" w14:textId="77777777" w:rsidR="002D0DBA" w:rsidRPr="00123FC4" w:rsidRDefault="00BF161A"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במה שעשו האויבים בפנים בליל ט</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ז טבת תר</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ף - דברים חריפים נגד החפשים הדורסים ברגל גאוה על כל הקדוש לנו - הוכחה מגולה, במה שאחינו חוגגים חג הנוצרים - מליצת הפסוק </w:t>
      </w:r>
      <w:r w:rsidR="006C2C30">
        <w:rPr>
          <w:rFonts w:ascii="Hadassah Friedlaender" w:hAnsi="Hadassah Friedlaender" w:cs="Hadassah Friedlaender"/>
          <w:noProof/>
          <w:sz w:val="26"/>
          <w:szCs w:val="26"/>
          <w:rtl/>
        </w:rPr>
        <w:t>פרשת</w:t>
      </w:r>
      <w:r w:rsidRPr="00123FC4">
        <w:rPr>
          <w:rFonts w:ascii="Hadassah Friedlaender" w:hAnsi="Hadassah Friedlaender" w:cs="Hadassah Friedlaender"/>
          <w:noProof/>
          <w:sz w:val="26"/>
          <w:szCs w:val="26"/>
          <w:rtl/>
        </w:rPr>
        <w:t xml:space="preserve"> שמות וירא איש מצרי מכה איש עברי מאחיו - להבין </w:t>
      </w:r>
      <w:r w:rsidR="006C2C30">
        <w:rPr>
          <w:rFonts w:ascii="Hadassah Friedlaender" w:hAnsi="Hadassah Friedlaender" w:cs="Hadassah Friedlaender"/>
          <w:noProof/>
          <w:sz w:val="26"/>
          <w:szCs w:val="26"/>
          <w:rtl/>
        </w:rPr>
        <w:t>על דרך</w:t>
      </w:r>
      <w:r w:rsidRPr="00123FC4">
        <w:rPr>
          <w:rFonts w:ascii="Hadassah Friedlaender" w:hAnsi="Hadassah Friedlaender" w:cs="Hadassah Friedlaender"/>
          <w:noProof/>
          <w:sz w:val="26"/>
          <w:szCs w:val="26"/>
          <w:rtl/>
        </w:rPr>
        <w:t xml:space="preserve"> הצחות מה שנרשם בהמחזור על ותשובה ותפלה וצדקה וכו', "צום</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 </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קול</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 </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ממון", - שכילה </w:t>
      </w:r>
      <w:r w:rsidR="006C2C30">
        <w:rPr>
          <w:rFonts w:ascii="Hadassah Friedlaender" w:hAnsi="Hadassah Friedlaender" w:cs="Hadassah Friedlaender"/>
          <w:noProof/>
          <w:sz w:val="26"/>
          <w:szCs w:val="26"/>
          <w:rtl/>
        </w:rPr>
        <w:t>הקדוש ברוך הוא</w:t>
      </w:r>
      <w:r w:rsidRPr="00123FC4">
        <w:rPr>
          <w:rFonts w:ascii="Hadassah Friedlaender" w:hAnsi="Hadassah Friedlaender" w:cs="Hadassah Friedlaender"/>
          <w:noProof/>
          <w:sz w:val="26"/>
          <w:szCs w:val="26"/>
          <w:rtl/>
        </w:rPr>
        <w:t xml:space="preserve"> חמתו על העצים ואבנים - ש</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ס </w:t>
      </w:r>
      <w:r w:rsidR="00A00AFB"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נדה לא</w:t>
      </w:r>
      <w:r w:rsidR="00A00AFB"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לעושה נפלאות גדולות לבדו וכו' אפילו בעל הנס אינו מכיר בניסו</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Toc121160169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מז</w:t>
      </w:r>
      <w:r w:rsidR="002D0DBA" w:rsidRPr="00123FC4">
        <w:rPr>
          <w:noProof/>
          <w:sz w:val="26"/>
          <w:szCs w:val="26"/>
          <w:rtl/>
        </w:rPr>
        <w:fldChar w:fldCharType="end"/>
      </w:r>
    </w:p>
    <w:p w14:paraId="7A26A12B" w14:textId="77777777" w:rsidR="0093621E" w:rsidRPr="00123FC4" w:rsidRDefault="0093621E"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חזיון כ' -</w:t>
      </w:r>
      <w:r w:rsidRPr="00123FC4">
        <w:rPr>
          <w:rFonts w:ascii="Hadassah Friedlaender" w:hAnsi="Hadassah Friedlaender" w:cs="Hadassah Friedlaender"/>
          <w:smallCaps/>
          <w:noProof/>
          <w:sz w:val="26"/>
          <w:szCs w:val="26"/>
          <w:rtl/>
        </w:rPr>
        <w:t>גלות התורה</w:t>
      </w:r>
    </w:p>
    <w:p w14:paraId="3701E3F6" w14:textId="77777777" w:rsidR="002D0DBA" w:rsidRPr="00123FC4" w:rsidRDefault="0093621E"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 xml:space="preserve">בשעה שהביאו לעירנו י"ג ספרי תורות מעיר קאזאנקא, שנחרבה </w:t>
      </w:r>
      <w:r w:rsidR="006C2C30">
        <w:rPr>
          <w:rFonts w:ascii="Hadassah Friedlaender" w:hAnsi="Hadassah Friedlaender" w:cs="Hadassah Friedlaender"/>
          <w:noProof/>
          <w:sz w:val="26"/>
          <w:szCs w:val="26"/>
          <w:rtl/>
        </w:rPr>
        <w:t>בעוונותינו הרבים</w:t>
      </w:r>
      <w:r w:rsidRPr="00123FC4">
        <w:rPr>
          <w:rFonts w:ascii="Hadassah Friedlaender" w:hAnsi="Hadassah Friedlaender" w:cs="Hadassah Friedlaender"/>
          <w:noProof/>
          <w:sz w:val="26"/>
          <w:szCs w:val="26"/>
          <w:rtl/>
        </w:rPr>
        <w:t xml:space="preserve"> - רעיונות</w:t>
      </w:r>
      <w:r w:rsidR="007C29AA">
        <w:rPr>
          <w:rFonts w:ascii="Hadassah Friedlaender" w:hAnsi="Hadassah Friedlaender" w:cs="Hadassah Friedlaender"/>
          <w:noProof/>
          <w:sz w:val="26"/>
          <w:szCs w:val="26"/>
          <w:rtl/>
        </w:rPr>
        <w:t xml:space="preserve"> </w:t>
      </w:r>
      <w:r w:rsidRPr="00123FC4">
        <w:rPr>
          <w:rFonts w:ascii="Hadassah Friedlaender" w:hAnsi="Hadassah Friedlaender" w:cs="Hadassah Friedlaender"/>
          <w:noProof/>
          <w:sz w:val="26"/>
          <w:szCs w:val="26"/>
          <w:rtl/>
        </w:rPr>
        <w:t xml:space="preserve">נשגבות </w:t>
      </w:r>
      <w:r w:rsidR="006C2C30">
        <w:rPr>
          <w:rFonts w:ascii="Hadassah Friedlaender" w:hAnsi="Hadassah Friedlaender" w:cs="Hadassah Friedlaender"/>
          <w:noProof/>
          <w:sz w:val="26"/>
          <w:szCs w:val="26"/>
          <w:rtl/>
        </w:rPr>
        <w:t>בעזרת ה' יתברך</w:t>
      </w:r>
      <w:r w:rsidRPr="00123FC4">
        <w:rPr>
          <w:rFonts w:ascii="Hadassah Friedlaender" w:hAnsi="Hadassah Friedlaender" w:cs="Hadassah Friedlaender"/>
          <w:noProof/>
          <w:sz w:val="26"/>
          <w:szCs w:val="26"/>
          <w:rtl/>
        </w:rPr>
        <w:t xml:space="preserve"> - ש</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ס </w:t>
      </w:r>
      <w:r w:rsidR="001A0C8A"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קדושין לג</w:t>
      </w:r>
      <w:r w:rsidR="001A0C8A"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מפני לומדיה עומדים מפניה על </w:t>
      </w:r>
      <w:r w:rsidR="006C2C30">
        <w:rPr>
          <w:rFonts w:ascii="Hadassah Friedlaender" w:hAnsi="Hadassah Friedlaender" w:cs="Hadassah Friedlaender"/>
          <w:noProof/>
          <w:sz w:val="26"/>
          <w:szCs w:val="26"/>
          <w:rtl/>
        </w:rPr>
        <w:t>אחת וכמה וכמה</w:t>
      </w:r>
      <w:r w:rsidRPr="00123FC4">
        <w:rPr>
          <w:rFonts w:ascii="Hadassah Friedlaender" w:hAnsi="Hadassah Friedlaender" w:cs="Hadassah Friedlaender"/>
          <w:noProof/>
          <w:sz w:val="26"/>
          <w:szCs w:val="26"/>
          <w:rtl/>
        </w:rPr>
        <w:t xml:space="preserve"> - רעיון מנקנור שנעשה נס בדלתותיו, </w:t>
      </w:r>
      <w:r w:rsidR="003373C7"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יומא לח</w:t>
      </w:r>
      <w:r w:rsidR="003373C7"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ורעיון זה האחרון רכשתי בילדותי ששמעתי כעין זה בשם הגאון ר' יעקב </w:t>
      </w:r>
      <w:r w:rsidR="006C2C30">
        <w:rPr>
          <w:rFonts w:ascii="Hadassah Friedlaender" w:hAnsi="Hadassah Friedlaender" w:cs="Hadassah Friedlaender"/>
          <w:noProof/>
          <w:sz w:val="26"/>
          <w:szCs w:val="26"/>
          <w:rtl/>
        </w:rPr>
        <w:t>מגיד מישרים</w:t>
      </w:r>
      <w:r w:rsidRPr="00123FC4">
        <w:rPr>
          <w:rFonts w:ascii="Hadassah Friedlaender" w:hAnsi="Hadassah Friedlaender" w:cs="Hadassah Friedlaender"/>
          <w:noProof/>
          <w:sz w:val="26"/>
          <w:szCs w:val="26"/>
          <w:rtl/>
        </w:rPr>
        <w:t xml:space="preserve"> דווילנא זצ</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ל, </w:t>
      </w:r>
      <w:r w:rsidR="006C2C30">
        <w:rPr>
          <w:rFonts w:ascii="Hadassah Friedlaender" w:hAnsi="Hadassah Friedlaender" w:cs="Hadassah Friedlaender"/>
          <w:noProof/>
          <w:sz w:val="26"/>
          <w:szCs w:val="26"/>
          <w:rtl/>
        </w:rPr>
        <w:t>ואחר כך</w:t>
      </w:r>
      <w:r w:rsidRPr="00123FC4">
        <w:rPr>
          <w:rFonts w:ascii="Hadassah Friedlaender" w:hAnsi="Hadassah Friedlaender" w:cs="Hadassah Friedlaender"/>
          <w:noProof/>
          <w:sz w:val="26"/>
          <w:szCs w:val="26"/>
          <w:rtl/>
        </w:rPr>
        <w:t xml:space="preserve"> ראיתי שהביאו בעל ספר ק</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י</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Toc121160171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נא</w:t>
      </w:r>
      <w:r w:rsidR="002D0DBA" w:rsidRPr="00123FC4">
        <w:rPr>
          <w:noProof/>
          <w:sz w:val="26"/>
          <w:szCs w:val="26"/>
          <w:rtl/>
        </w:rPr>
        <w:fldChar w:fldCharType="end"/>
      </w:r>
    </w:p>
    <w:p w14:paraId="5E93193A" w14:textId="77777777" w:rsidR="0093621E" w:rsidRPr="00123FC4" w:rsidRDefault="0093621E"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כ"א - </w:t>
      </w:r>
      <w:r w:rsidRPr="00123FC4">
        <w:rPr>
          <w:rFonts w:ascii="Hadassah Friedlaender" w:hAnsi="Hadassah Friedlaender" w:cs="Hadassah Friedlaender"/>
          <w:smallCaps/>
          <w:noProof/>
          <w:sz w:val="26"/>
          <w:szCs w:val="26"/>
          <w:rtl/>
        </w:rPr>
        <w:t>לך ה' הצדקה</w:t>
      </w:r>
    </w:p>
    <w:p w14:paraId="4C3B9D23" w14:textId="77777777" w:rsidR="002D0DBA" w:rsidRPr="00123FC4" w:rsidRDefault="0093621E"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קודם הסליחות שנה תר</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ף, לך ה' הצדקה - המעלות הראשיות לנתינת הצדקה, שחשב הרמב</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ם ז"ל </w:t>
      </w:r>
      <w:r w:rsidR="006C2C30">
        <w:rPr>
          <w:rFonts w:ascii="Hadassah Friedlaender" w:hAnsi="Hadassah Friedlaender" w:cs="Hadassah Friedlaender"/>
          <w:noProof/>
          <w:sz w:val="26"/>
          <w:szCs w:val="26"/>
          <w:rtl/>
        </w:rPr>
        <w:t>והבית יוסף</w:t>
      </w:r>
      <w:r w:rsidRPr="00123FC4">
        <w:rPr>
          <w:rFonts w:ascii="Hadassah Friedlaender" w:hAnsi="Hadassah Friedlaender" w:cs="Hadassah Friedlaender"/>
          <w:noProof/>
          <w:sz w:val="26"/>
          <w:szCs w:val="26"/>
          <w:rtl/>
        </w:rPr>
        <w:t xml:space="preserve"> - ספרי </w:t>
      </w:r>
      <w:r w:rsidR="006C2C30">
        <w:rPr>
          <w:rFonts w:ascii="Hadassah Friedlaender" w:hAnsi="Hadassah Friedlaender" w:cs="Hadassah Friedlaender"/>
          <w:noProof/>
          <w:sz w:val="26"/>
          <w:szCs w:val="26"/>
          <w:rtl/>
        </w:rPr>
        <w:t>פרשת</w:t>
      </w:r>
      <w:r w:rsidRPr="00123FC4">
        <w:rPr>
          <w:rFonts w:ascii="Hadassah Friedlaender" w:hAnsi="Hadassah Friedlaender" w:cs="Hadassah Friedlaender"/>
          <w:noProof/>
          <w:sz w:val="26"/>
          <w:szCs w:val="26"/>
          <w:rtl/>
        </w:rPr>
        <w:t xml:space="preserve"> האזינו, בזמן שישראל עושים רצונו של מקום מוסיפין גבורה וכו' - פירש הכתוב ושבח אני אה המתים, שכבר מתו בשם הזוה</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ק, להמית את רגש התאוני - בענין חילול שבת ואכילה טריפות </w:t>
      </w:r>
      <w:r w:rsidR="006C2C30">
        <w:rPr>
          <w:rFonts w:ascii="Hadassah Friedlaender" w:hAnsi="Hadassah Friedlaender" w:cs="Hadassah Friedlaender"/>
          <w:noProof/>
          <w:sz w:val="26"/>
          <w:szCs w:val="26"/>
          <w:rtl/>
        </w:rPr>
        <w:t>רחמנא ליצלן</w:t>
      </w:r>
      <w:r w:rsidRPr="00123FC4">
        <w:rPr>
          <w:rFonts w:ascii="Hadassah Friedlaender" w:hAnsi="Hadassah Friedlaender" w:cs="Hadassah Friedlaender"/>
          <w:noProof/>
          <w:sz w:val="26"/>
          <w:szCs w:val="26"/>
          <w:rtl/>
        </w:rPr>
        <w:t>, - מוסר השכל לנשים, שיוכיחו את האנשים, בש</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ס </w:t>
      </w:r>
      <w:r w:rsidR="00AE3C39" w:rsidRPr="005A33E9">
        <w:rPr>
          <w:rFonts w:ascii="Hadassah Friedlaender" w:hAnsi="Hadassah Friedlaender" w:cs="Hadassah Friedlaender"/>
          <w:noProof/>
          <w:sz w:val="22"/>
          <w:szCs w:val="22"/>
          <w:rtl/>
        </w:rPr>
        <w:t>(</w:t>
      </w:r>
      <w:r w:rsidR="006C2C30" w:rsidRPr="005A33E9">
        <w:rPr>
          <w:rFonts w:ascii="Hadassah Friedlaender" w:hAnsi="Hadassah Friedlaender" w:cs="Hadassah Friedlaender"/>
          <w:noProof/>
          <w:sz w:val="22"/>
          <w:szCs w:val="22"/>
          <w:rtl/>
        </w:rPr>
        <w:t>עבודה זרה</w:t>
      </w:r>
      <w:r w:rsidRPr="005A33E9">
        <w:rPr>
          <w:rFonts w:ascii="Hadassah Friedlaender" w:hAnsi="Hadassah Friedlaender" w:cs="Hadassah Friedlaender"/>
          <w:noProof/>
          <w:sz w:val="22"/>
          <w:szCs w:val="22"/>
          <w:rtl/>
        </w:rPr>
        <w:t xml:space="preserve"> יז</w:t>
      </w:r>
      <w:r w:rsidR="00AE3C39"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שנגזרה על אשתו של ר' חנינא </w:t>
      </w:r>
      <w:r w:rsidR="006C2C30">
        <w:rPr>
          <w:rFonts w:ascii="Hadassah Friedlaender" w:hAnsi="Hadassah Friedlaender" w:cs="Hadassah Friedlaender" w:hint="cs"/>
          <w:noProof/>
          <w:sz w:val="26"/>
          <w:szCs w:val="26"/>
          <w:rtl/>
        </w:rPr>
        <w:t>בן תרדיון</w:t>
      </w:r>
      <w:r w:rsidRPr="00123FC4">
        <w:rPr>
          <w:rFonts w:ascii="Hadassah Friedlaender" w:hAnsi="Hadassah Friedlaender" w:cs="Hadassah Friedlaender"/>
          <w:noProof/>
          <w:sz w:val="26"/>
          <w:szCs w:val="26"/>
          <w:rtl/>
        </w:rPr>
        <w:t xml:space="preserve"> מיתה על שלא מיחתה בבעלה, הכל נתון בערבון </w:t>
      </w:r>
      <w:r w:rsidRPr="005A33E9">
        <w:rPr>
          <w:rFonts w:ascii="Hadassah Friedlaender" w:hAnsi="Hadassah Friedlaender" w:cs="Hadassah Friedlaender"/>
          <w:noProof/>
          <w:sz w:val="22"/>
          <w:szCs w:val="22"/>
          <w:rtl/>
        </w:rPr>
        <w:t>(פ</w:t>
      </w:r>
      <w:r w:rsidR="00932F11"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ג דאבות)</w:t>
      </w:r>
      <w:r w:rsidRPr="00123FC4">
        <w:rPr>
          <w:rFonts w:ascii="Hadassah Friedlaender" w:hAnsi="Hadassah Friedlaender" w:cs="Hadassah Friedlaender"/>
          <w:noProof/>
          <w:sz w:val="26"/>
          <w:szCs w:val="26"/>
          <w:rtl/>
        </w:rPr>
        <w:t xml:space="preserve"> - איך אומרות הנשים ומכונות בהסליחות לך ה' הצדקה וכו'</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Toc121160173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נג</w:t>
      </w:r>
      <w:r w:rsidR="002D0DBA" w:rsidRPr="00123FC4">
        <w:rPr>
          <w:noProof/>
          <w:sz w:val="26"/>
          <w:szCs w:val="26"/>
          <w:rtl/>
        </w:rPr>
        <w:fldChar w:fldCharType="end"/>
      </w:r>
    </w:p>
    <w:p w14:paraId="2608241A" w14:textId="77777777" w:rsidR="008F3CD6" w:rsidRPr="00123FC4" w:rsidRDefault="008F3CD6"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כ"ב - </w:t>
      </w:r>
      <w:r w:rsidRPr="00123FC4">
        <w:rPr>
          <w:rFonts w:ascii="Hadassah Friedlaender" w:hAnsi="Hadassah Friedlaender" w:cs="Hadassah Friedlaender"/>
          <w:smallCaps/>
          <w:noProof/>
          <w:sz w:val="26"/>
          <w:szCs w:val="26"/>
          <w:rtl/>
        </w:rPr>
        <w:t>כנגן המנגן</w:t>
      </w:r>
    </w:p>
    <w:p w14:paraId="215DD1DD" w14:textId="77777777" w:rsidR="002D0DBA" w:rsidRPr="00123FC4" w:rsidRDefault="008F3CD6"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לימים נוראים, תוכחה מגולה שפזרו הרבה כסף בהחזקת הש</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ץ והמקהלה וציור נפלא לזה - איך להתפלל על הבנים, שנמצאו אז במערכת המלחמה - סוף </w:t>
      </w:r>
      <w:r w:rsidR="00D53E0D">
        <w:rPr>
          <w:rFonts w:ascii="Hadassah Friedlaender" w:hAnsi="Hadassah Friedlaender" w:cs="Hadassah Friedlaender"/>
          <w:noProof/>
          <w:sz w:val="26"/>
          <w:szCs w:val="26"/>
          <w:rtl/>
        </w:rPr>
        <w:t>ראש השנה</w:t>
      </w:r>
      <w:r w:rsidRPr="00123FC4">
        <w:rPr>
          <w:rFonts w:ascii="Hadassah Friedlaender" w:hAnsi="Hadassah Friedlaender" w:cs="Hadassah Friedlaender"/>
          <w:noProof/>
          <w:sz w:val="26"/>
          <w:szCs w:val="26"/>
          <w:rtl/>
        </w:rPr>
        <w:t xml:space="preserve"> רבן גמליאל היה פוטר עם שבשדות - ועל אנשי השרון היה אומר, שלא יעשו בתיהם קבריהם</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Toc121160175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נה</w:t>
      </w:r>
      <w:r w:rsidR="002D0DBA" w:rsidRPr="00123FC4">
        <w:rPr>
          <w:noProof/>
          <w:sz w:val="26"/>
          <w:szCs w:val="26"/>
          <w:rtl/>
        </w:rPr>
        <w:fldChar w:fldCharType="end"/>
      </w:r>
    </w:p>
    <w:p w14:paraId="2748CBA7" w14:textId="77777777" w:rsidR="00D76270" w:rsidRDefault="00D76270" w:rsidP="0091206F">
      <w:pPr>
        <w:tabs>
          <w:tab w:val="right" w:leader="dot" w:pos="8040"/>
        </w:tabs>
        <w:spacing w:before="120" w:after="120" w:line="280" w:lineRule="exact"/>
        <w:ind w:left="-172"/>
        <w:rPr>
          <w:rFonts w:ascii="Hadassah Friedlaender" w:hAnsi="Hadassah Friedlaender" w:cs="Hadassah Friedlaender"/>
          <w:b/>
          <w:bCs/>
          <w:caps/>
          <w:noProof/>
          <w:sz w:val="26"/>
          <w:szCs w:val="26"/>
          <w:rtl/>
        </w:rPr>
      </w:pPr>
    </w:p>
    <w:p w14:paraId="2EB97A45" w14:textId="77777777" w:rsidR="00D76270" w:rsidRDefault="00D76270" w:rsidP="0091206F">
      <w:pPr>
        <w:tabs>
          <w:tab w:val="right" w:leader="dot" w:pos="8040"/>
        </w:tabs>
        <w:spacing w:before="120" w:after="120" w:line="280" w:lineRule="exact"/>
        <w:ind w:left="-172"/>
        <w:rPr>
          <w:rFonts w:ascii="Hadassah Friedlaender" w:hAnsi="Hadassah Friedlaender" w:cs="Hadassah Friedlaender"/>
          <w:b/>
          <w:bCs/>
          <w:caps/>
          <w:noProof/>
          <w:sz w:val="26"/>
          <w:szCs w:val="26"/>
          <w:rtl/>
        </w:rPr>
      </w:pPr>
    </w:p>
    <w:p w14:paraId="1C94702D" w14:textId="77777777" w:rsidR="00A86F12" w:rsidRPr="00123FC4" w:rsidRDefault="00A86F12"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lastRenderedPageBreak/>
        <w:t xml:space="preserve">חזיון כ"ג - </w:t>
      </w:r>
      <w:r w:rsidRPr="00123FC4">
        <w:rPr>
          <w:rFonts w:ascii="Hadassah Friedlaender" w:hAnsi="Hadassah Friedlaender" w:cs="Hadassah Friedlaender"/>
          <w:smallCaps/>
          <w:noProof/>
          <w:sz w:val="26"/>
          <w:szCs w:val="26"/>
          <w:rtl/>
        </w:rPr>
        <w:t>ושר בשירים</w:t>
      </w:r>
    </w:p>
    <w:p w14:paraId="05A0304A" w14:textId="77777777" w:rsidR="002D0DBA" w:rsidRPr="00123FC4" w:rsidRDefault="00A86F12" w:rsidP="004C5E1C">
      <w:pPr>
        <w:pStyle w:val="TOC2"/>
        <w:tabs>
          <w:tab w:val="right" w:leader="dot" w:pos="8040"/>
        </w:tabs>
        <w:spacing w:line="340" w:lineRule="exact"/>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לימים נוראים בענין הנ"ל - ציור עשיר במינו, איך שלא נשכח את התכלית בימים</w:t>
      </w:r>
      <w:r w:rsidR="007C29AA">
        <w:rPr>
          <w:rFonts w:ascii="Hadassah Friedlaender" w:hAnsi="Hadassah Friedlaender" w:cs="Hadassah Friedlaender"/>
          <w:noProof/>
          <w:sz w:val="26"/>
          <w:szCs w:val="26"/>
          <w:rtl/>
        </w:rPr>
        <w:t xml:space="preserve"> </w:t>
      </w:r>
      <w:r w:rsidRPr="00123FC4">
        <w:rPr>
          <w:rFonts w:ascii="Hadassah Friedlaender" w:hAnsi="Hadassah Friedlaender" w:cs="Hadassah Friedlaender"/>
          <w:noProof/>
          <w:sz w:val="26"/>
          <w:szCs w:val="26"/>
          <w:rtl/>
        </w:rPr>
        <w:t>המקודשים האלה - דברי הירושלמי מאן דדמיך בריש שתא וכו'</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Toc121160177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נו</w:t>
      </w:r>
      <w:r w:rsidR="002D0DBA" w:rsidRPr="00123FC4">
        <w:rPr>
          <w:noProof/>
          <w:sz w:val="26"/>
          <w:szCs w:val="26"/>
          <w:rtl/>
        </w:rPr>
        <w:fldChar w:fldCharType="end"/>
      </w:r>
    </w:p>
    <w:p w14:paraId="6D69345D" w14:textId="77777777" w:rsidR="00EE04D0" w:rsidRPr="00123FC4" w:rsidRDefault="00EE04D0"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כ"ד - </w:t>
      </w:r>
      <w:r w:rsidRPr="00123FC4">
        <w:rPr>
          <w:rFonts w:ascii="Hadassah Friedlaender" w:hAnsi="Hadassah Friedlaender" w:cs="Hadassah Friedlaender"/>
          <w:smallCaps/>
          <w:noProof/>
          <w:sz w:val="26"/>
          <w:szCs w:val="26"/>
          <w:rtl/>
        </w:rPr>
        <w:t>ריש ועושר</w:t>
      </w:r>
    </w:p>
    <w:p w14:paraId="780AB770" w14:textId="77777777" w:rsidR="002D0DBA" w:rsidRPr="00123FC4" w:rsidRDefault="00EE04D0" w:rsidP="004C5E1C">
      <w:pPr>
        <w:pStyle w:val="TOC2"/>
        <w:tabs>
          <w:tab w:val="right" w:leader="dot" w:pos="8040"/>
        </w:tabs>
        <w:spacing w:line="320" w:lineRule="exact"/>
        <w:ind w:left="238"/>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לראש השנה תר</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ף קודם התקיעות - דברי הש"ס </w:t>
      </w:r>
      <w:r w:rsidR="0050052E"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ראש השנה טז</w:t>
      </w:r>
      <w:r w:rsidR="0050052E"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כל שנה שרשה בתחלתה מתעשרת בסופה - בירושלמי סוף </w:t>
      </w:r>
      <w:r w:rsidR="00D53E0D">
        <w:rPr>
          <w:rFonts w:ascii="Hadassah Friedlaender" w:hAnsi="Hadassah Friedlaender" w:cs="Hadassah Friedlaender"/>
          <w:noProof/>
          <w:sz w:val="26"/>
          <w:szCs w:val="26"/>
          <w:rtl/>
        </w:rPr>
        <w:t>פרק קמא</w:t>
      </w:r>
      <w:r w:rsidRPr="00123FC4">
        <w:rPr>
          <w:rFonts w:ascii="Hadassah Friedlaender" w:hAnsi="Hadassah Friedlaender" w:cs="Hadassah Friedlaender"/>
          <w:noProof/>
          <w:sz w:val="26"/>
          <w:szCs w:val="26"/>
          <w:rtl/>
        </w:rPr>
        <w:t xml:space="preserve">, מדוה לה בראשה ויהיב לה אחרית טבא בסיפא - אמרו לפני </w:t>
      </w:r>
      <w:r w:rsidR="00D53E0D">
        <w:rPr>
          <w:rFonts w:ascii="Hadassah Friedlaender" w:hAnsi="Hadassah Friedlaender" w:cs="Hadassah Friedlaender"/>
          <w:noProof/>
          <w:sz w:val="26"/>
          <w:szCs w:val="26"/>
          <w:rtl/>
        </w:rPr>
        <w:t>בראש השנה</w:t>
      </w:r>
      <w:r w:rsidRPr="00123FC4">
        <w:rPr>
          <w:rFonts w:ascii="Hadassah Friedlaender" w:hAnsi="Hadassah Friedlaender" w:cs="Hadassah Friedlaender"/>
          <w:noProof/>
          <w:sz w:val="26"/>
          <w:szCs w:val="26"/>
          <w:rtl/>
        </w:rPr>
        <w:t xml:space="preserve"> מלכיות זכרונות ושופרות - רעיון נפלא מאח הגאון האמתי ר' משה מרדכי עפשטיין שליט</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א, בהמדרש </w:t>
      </w:r>
      <w:r w:rsidR="00D53E0D">
        <w:rPr>
          <w:rFonts w:ascii="Hadassah Friedlaender" w:hAnsi="Hadassah Friedlaender" w:cs="Hadassah Friedlaender"/>
          <w:noProof/>
          <w:sz w:val="26"/>
          <w:szCs w:val="26"/>
          <w:rtl/>
        </w:rPr>
        <w:t>פרשת</w:t>
      </w:r>
      <w:r w:rsidRPr="00123FC4">
        <w:rPr>
          <w:rFonts w:ascii="Hadassah Friedlaender" w:hAnsi="Hadassah Friedlaender" w:cs="Hadassah Friedlaender"/>
          <w:noProof/>
          <w:sz w:val="26"/>
          <w:szCs w:val="26"/>
          <w:rtl/>
        </w:rPr>
        <w:t xml:space="preserve"> וירא, בשעה שביקש אברהם אבינו ע</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ה לעקוד את יצחק בנו וכו' שמא יזדעזע גופי מפחדו של סכין ואצערך וכו' אלא כפתני יפה, לבאר כמה שלימות ותמימות יש בזה - תקעו לפני בשופר של איל, כדי שאזכור לכם עקידת יצחק - סיפור נפלא על הגאון החסיד ר' ישראל סאלאנטר זצ"ל, והעיקר לברר שבשופר מרומז לשפר מעשינו, הן בין אדם למקום, הן בין אדם לחבירו</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Toc121160179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נח</w:t>
      </w:r>
      <w:r w:rsidR="002D0DBA" w:rsidRPr="00123FC4">
        <w:rPr>
          <w:noProof/>
          <w:sz w:val="26"/>
          <w:szCs w:val="26"/>
          <w:rtl/>
        </w:rPr>
        <w:fldChar w:fldCharType="end"/>
      </w:r>
    </w:p>
    <w:p w14:paraId="4E2C3401" w14:textId="77777777" w:rsidR="008E6C4E" w:rsidRPr="00123FC4" w:rsidRDefault="008E6C4E"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כ"ה - </w:t>
      </w:r>
      <w:r w:rsidRPr="00123FC4">
        <w:rPr>
          <w:rFonts w:ascii="Hadassah Friedlaender" w:hAnsi="Hadassah Friedlaender" w:cs="Hadassah Friedlaender"/>
          <w:smallCaps/>
          <w:noProof/>
          <w:sz w:val="26"/>
          <w:szCs w:val="26"/>
          <w:rtl/>
        </w:rPr>
        <w:t>יזכור אלקים</w:t>
      </w:r>
    </w:p>
    <w:p w14:paraId="10D3EEFF" w14:textId="77777777" w:rsidR="002D0DBA" w:rsidRPr="00123FC4" w:rsidRDefault="008E6C4E" w:rsidP="004C5E1C">
      <w:pPr>
        <w:pStyle w:val="TOC2"/>
        <w:tabs>
          <w:tab w:val="right" w:leader="dot" w:pos="8040"/>
        </w:tabs>
        <w:spacing w:line="340" w:lineRule="exact"/>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ביום הכיפורים תרפ</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א קודם הזכרה נשמות, בענין אמונה ומסורת אבות - מדרש </w:t>
      </w:r>
      <w:r w:rsidR="00D53E0D">
        <w:rPr>
          <w:rFonts w:ascii="Hadassah Friedlaender" w:hAnsi="Hadassah Friedlaender" w:cs="Hadassah Friedlaender"/>
          <w:noProof/>
          <w:sz w:val="26"/>
          <w:szCs w:val="26"/>
          <w:rtl/>
        </w:rPr>
        <w:t>שיר השירים</w:t>
      </w:r>
      <w:r w:rsidRPr="00123FC4">
        <w:rPr>
          <w:rFonts w:ascii="Hadassah Friedlaender" w:hAnsi="Hadassah Friedlaender" w:cs="Hadassah Friedlaender"/>
          <w:noProof/>
          <w:sz w:val="26"/>
          <w:szCs w:val="26"/>
          <w:rtl/>
        </w:rPr>
        <w:t xml:space="preserve"> שחורה אני במעשי ונאוה אני במעשי אבותי - תקעו לפני בשופר של איל - ענין יזכור - הכרת תכרת וכו'</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Toc121160181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ס</w:t>
      </w:r>
      <w:r w:rsidR="002D0DBA" w:rsidRPr="00123FC4">
        <w:rPr>
          <w:noProof/>
          <w:sz w:val="26"/>
          <w:szCs w:val="26"/>
          <w:rtl/>
        </w:rPr>
        <w:fldChar w:fldCharType="end"/>
      </w:r>
    </w:p>
    <w:p w14:paraId="2D845DF1" w14:textId="77777777" w:rsidR="007B2F89" w:rsidRPr="00123FC4" w:rsidRDefault="007B2F89"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כ"ו - </w:t>
      </w:r>
      <w:r w:rsidRPr="00123FC4">
        <w:rPr>
          <w:rFonts w:ascii="Hadassah Friedlaender" w:hAnsi="Hadassah Friedlaender" w:cs="Hadassah Friedlaender"/>
          <w:smallCaps/>
          <w:noProof/>
          <w:sz w:val="26"/>
          <w:szCs w:val="26"/>
          <w:rtl/>
        </w:rPr>
        <w:t>הזכרת נשמות</w:t>
      </w:r>
    </w:p>
    <w:p w14:paraId="4A14ADF5" w14:textId="77777777" w:rsidR="002D0DBA" w:rsidRPr="00123FC4" w:rsidRDefault="007B2F89" w:rsidP="00FC4C17">
      <w:pPr>
        <w:pStyle w:val="TOC2"/>
        <w:tabs>
          <w:tab w:val="right" w:leader="dot" w:pos="8040"/>
        </w:tabs>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בשמיני עצרת תרפ</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א קודם יזכור, מקור והטעם לההזכרה בהזמנים מלבד </w:t>
      </w:r>
      <w:r w:rsidR="00D53E0D">
        <w:rPr>
          <w:rFonts w:ascii="Hadassah Friedlaender" w:hAnsi="Hadassah Friedlaender" w:cs="Hadassah Friedlaender"/>
          <w:noProof/>
          <w:sz w:val="26"/>
          <w:szCs w:val="26"/>
          <w:rtl/>
        </w:rPr>
        <w:t>יום הכפורים</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Toc121160183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סב</w:t>
      </w:r>
      <w:r w:rsidR="002D0DBA" w:rsidRPr="00123FC4">
        <w:rPr>
          <w:noProof/>
          <w:sz w:val="26"/>
          <w:szCs w:val="26"/>
          <w:rtl/>
        </w:rPr>
        <w:fldChar w:fldCharType="end"/>
      </w:r>
    </w:p>
    <w:p w14:paraId="16626DD1" w14:textId="77777777" w:rsidR="00D26C3D" w:rsidRPr="00123FC4" w:rsidRDefault="00D26C3D"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כ"ז - </w:t>
      </w:r>
      <w:r w:rsidRPr="00123FC4">
        <w:rPr>
          <w:rFonts w:ascii="Hadassah Friedlaender" w:hAnsi="Hadassah Friedlaender" w:cs="Hadassah Friedlaender"/>
          <w:smallCaps/>
          <w:noProof/>
          <w:sz w:val="26"/>
          <w:szCs w:val="26"/>
          <w:rtl/>
        </w:rPr>
        <w:t>ה' מרחוק</w:t>
      </w:r>
    </w:p>
    <w:p w14:paraId="591BAE49" w14:textId="77777777" w:rsidR="002D0DBA" w:rsidRPr="00123FC4" w:rsidRDefault="00D26C3D" w:rsidP="004C5E1C">
      <w:pPr>
        <w:pStyle w:val="TOC2"/>
        <w:tabs>
          <w:tab w:val="right" w:leader="dot" w:pos="8040"/>
        </w:tabs>
        <w:spacing w:line="340" w:lineRule="exact"/>
        <w:jc w:val="both"/>
        <w:rPr>
          <w:rFonts w:eastAsiaTheme="minorEastAsia" w:cstheme="minorBidi"/>
          <w:smallCaps w:val="0"/>
          <w:noProof/>
          <w:sz w:val="28"/>
          <w:szCs w:val="28"/>
          <w:rtl/>
        </w:rPr>
      </w:pPr>
      <w:r w:rsidRPr="00123FC4">
        <w:rPr>
          <w:rFonts w:ascii="Hadassah Friedlaender" w:hAnsi="Hadassah Friedlaender" w:cs="Hadassah Friedlaender"/>
          <w:noProof/>
          <w:sz w:val="26"/>
          <w:szCs w:val="26"/>
          <w:rtl/>
        </w:rPr>
        <w:t>בחג הסוכות תרע</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ט, תר</w:t>
      </w:r>
      <w:r w:rsidR="00932F11" w:rsidRPr="00123FC4">
        <w:rPr>
          <w:rFonts w:ascii="Hadassah Friedlaender" w:hAnsi="Hadassah Friedlaender" w:cs="Hadassah Friedlaender"/>
          <w:noProof/>
          <w:sz w:val="26"/>
          <w:szCs w:val="26"/>
          <w:rtl/>
        </w:rPr>
        <w:t>"</w:t>
      </w:r>
      <w:r w:rsidRPr="00123FC4">
        <w:rPr>
          <w:rFonts w:ascii="Hadassah Friedlaender" w:hAnsi="Hadassah Friedlaender" w:cs="Hadassah Friedlaender"/>
          <w:noProof/>
          <w:sz w:val="26"/>
          <w:szCs w:val="26"/>
          <w:rtl/>
        </w:rPr>
        <w:t xml:space="preserve">ף, בחסרון אתרוג לברך - שיש להצטער </w:t>
      </w:r>
      <w:r w:rsidR="00D53E0D">
        <w:rPr>
          <w:rFonts w:ascii="Hadassah Friedlaender" w:hAnsi="Hadassah Friedlaender" w:cs="Hadassah Friedlaender"/>
          <w:noProof/>
          <w:sz w:val="26"/>
          <w:szCs w:val="26"/>
          <w:rtl/>
        </w:rPr>
        <w:t>על זה</w:t>
      </w:r>
      <w:r w:rsidRPr="00123FC4">
        <w:rPr>
          <w:rFonts w:ascii="Hadassah Friedlaender" w:hAnsi="Hadassah Friedlaender" w:cs="Hadassah Friedlaender"/>
          <w:noProof/>
          <w:sz w:val="26"/>
          <w:szCs w:val="26"/>
          <w:rtl/>
        </w:rPr>
        <w:t xml:space="preserve"> - ירדו גשמים בחג - אל תהי מצות ד' מינים קלה בעיניכם - דברי הרקנטי שהתאכסן אצלי חסיד אשכנזי, בניב ב' מדרש ויקרא רבה, כל עצמותי תאמרנה ה' וכו' לא נאמר הפסוק הזה, אלא בשביל לולב - מוליך ומביא וכ"ז מעלה ומוריד למי ששמים וארץ שלו וכו'</w:t>
      </w:r>
      <w:r w:rsidR="002D0DBA" w:rsidRPr="00123FC4">
        <w:rPr>
          <w:noProof/>
          <w:sz w:val="26"/>
          <w:szCs w:val="26"/>
          <w:rtl/>
        </w:rPr>
        <w:tab/>
      </w:r>
      <w:r w:rsidR="002D0DBA" w:rsidRPr="00123FC4">
        <w:rPr>
          <w:noProof/>
          <w:sz w:val="26"/>
          <w:szCs w:val="26"/>
          <w:rtl/>
        </w:rPr>
        <w:fldChar w:fldCharType="begin"/>
      </w:r>
      <w:r w:rsidR="002D0DBA" w:rsidRPr="00123FC4">
        <w:rPr>
          <w:noProof/>
          <w:sz w:val="26"/>
          <w:szCs w:val="26"/>
          <w:rtl/>
        </w:rPr>
        <w:instrText xml:space="preserve"> </w:instrText>
      </w:r>
      <w:r w:rsidR="002D0DBA" w:rsidRPr="00123FC4">
        <w:rPr>
          <w:noProof/>
          <w:sz w:val="26"/>
          <w:szCs w:val="26"/>
        </w:rPr>
        <w:instrText>PAGEREF</w:instrText>
      </w:r>
      <w:r w:rsidR="002D0DBA" w:rsidRPr="00123FC4">
        <w:rPr>
          <w:noProof/>
          <w:sz w:val="26"/>
          <w:szCs w:val="26"/>
          <w:rtl/>
        </w:rPr>
        <w:instrText xml:space="preserve"> _</w:instrText>
      </w:r>
      <w:r w:rsidR="002D0DBA" w:rsidRPr="00123FC4">
        <w:rPr>
          <w:noProof/>
          <w:sz w:val="26"/>
          <w:szCs w:val="26"/>
        </w:rPr>
        <w:instrText>Toc121160185 \h</w:instrText>
      </w:r>
      <w:r w:rsidR="002D0DBA" w:rsidRPr="00123FC4">
        <w:rPr>
          <w:noProof/>
          <w:sz w:val="26"/>
          <w:szCs w:val="26"/>
          <w:rtl/>
        </w:rPr>
        <w:instrText xml:space="preserve"> </w:instrText>
      </w:r>
      <w:r w:rsidR="002D0DBA" w:rsidRPr="00123FC4">
        <w:rPr>
          <w:noProof/>
          <w:sz w:val="26"/>
          <w:szCs w:val="26"/>
          <w:rtl/>
        </w:rPr>
      </w:r>
      <w:r w:rsidR="002D0DBA" w:rsidRPr="00123FC4">
        <w:rPr>
          <w:noProof/>
          <w:sz w:val="26"/>
          <w:szCs w:val="26"/>
          <w:rtl/>
        </w:rPr>
        <w:fldChar w:fldCharType="separate"/>
      </w:r>
      <w:r w:rsidR="001A5D89">
        <w:rPr>
          <w:noProof/>
          <w:sz w:val="26"/>
          <w:szCs w:val="26"/>
          <w:rtl/>
        </w:rPr>
        <w:t>סג</w:t>
      </w:r>
      <w:r w:rsidR="002D0DBA" w:rsidRPr="00123FC4">
        <w:rPr>
          <w:noProof/>
          <w:sz w:val="26"/>
          <w:szCs w:val="26"/>
          <w:rtl/>
        </w:rPr>
        <w:fldChar w:fldCharType="end"/>
      </w:r>
    </w:p>
    <w:p w14:paraId="15FA0BAD" w14:textId="77777777" w:rsidR="007D0C79" w:rsidRPr="00123FC4" w:rsidRDefault="007D0C79" w:rsidP="0091206F">
      <w:pPr>
        <w:tabs>
          <w:tab w:val="right" w:leader="dot" w:pos="8040"/>
        </w:tabs>
        <w:spacing w:before="120" w:after="120" w:line="280" w:lineRule="exact"/>
        <w:ind w:left="-172"/>
        <w:rPr>
          <w:rFonts w:ascii="Hadassah Friedlaender" w:hAnsi="Hadassah Friedlaender" w:cs="Hadassah Friedlaender"/>
          <w:smallCaps/>
          <w:noProof/>
          <w:sz w:val="26"/>
          <w:szCs w:val="26"/>
          <w:rtl/>
        </w:rPr>
      </w:pPr>
      <w:r w:rsidRPr="00123FC4">
        <w:rPr>
          <w:rFonts w:ascii="Hadassah Friedlaender" w:hAnsi="Hadassah Friedlaender" w:cs="Hadassah Friedlaender"/>
          <w:b/>
          <w:bCs/>
          <w:caps/>
          <w:noProof/>
          <w:sz w:val="26"/>
          <w:szCs w:val="26"/>
          <w:rtl/>
        </w:rPr>
        <w:t xml:space="preserve">חזיון כ"ח - </w:t>
      </w:r>
      <w:r w:rsidRPr="00123FC4">
        <w:rPr>
          <w:rFonts w:ascii="Hadassah Friedlaender" w:hAnsi="Hadassah Friedlaender" w:cs="Hadassah Friedlaender"/>
          <w:smallCaps/>
          <w:noProof/>
          <w:sz w:val="26"/>
          <w:szCs w:val="26"/>
          <w:rtl/>
        </w:rPr>
        <w:t>כה לחי</w:t>
      </w:r>
    </w:p>
    <w:p w14:paraId="349EA791" w14:textId="77777777" w:rsidR="00D14756" w:rsidRPr="001F0EED" w:rsidRDefault="007D0C79" w:rsidP="004C5E1C">
      <w:pPr>
        <w:pStyle w:val="TOC2"/>
        <w:tabs>
          <w:tab w:val="right" w:leader="dot" w:pos="8040"/>
        </w:tabs>
        <w:spacing w:line="340" w:lineRule="exact"/>
        <w:jc w:val="both"/>
        <w:rPr>
          <w:rFonts w:ascii="Hadassah Friedlaender" w:hAnsi="Hadassah Friedlaender" w:cs="Hadassah Friedlaender"/>
          <w:noProof/>
          <w:sz w:val="28"/>
          <w:szCs w:val="28"/>
          <w:rtl/>
        </w:rPr>
      </w:pPr>
      <w:r w:rsidRPr="00123FC4">
        <w:rPr>
          <w:rFonts w:ascii="Hadassah Friedlaender" w:hAnsi="Hadassah Friedlaender" w:cs="Hadassah Friedlaender"/>
          <w:noProof/>
          <w:sz w:val="26"/>
          <w:szCs w:val="26"/>
          <w:rtl/>
        </w:rPr>
        <w:t xml:space="preserve">לשמיני עצרת ושמחת תורה קודם הקפות, רעיונות נשגבות בזה, - כי עפר אתה ואל עפר תשוב - </w:t>
      </w:r>
      <w:r w:rsidR="00D14B40" w:rsidRPr="005A33E9">
        <w:rPr>
          <w:rFonts w:ascii="Hadassah Friedlaender" w:hAnsi="Hadassah Friedlaender" w:cs="Hadassah Friedlaender"/>
          <w:noProof/>
          <w:sz w:val="22"/>
          <w:szCs w:val="22"/>
          <w:rtl/>
        </w:rPr>
        <w:t>(</w:t>
      </w:r>
      <w:r w:rsidRPr="005A33E9">
        <w:rPr>
          <w:rFonts w:ascii="Hadassah Friedlaender" w:hAnsi="Hadassah Friedlaender" w:cs="Hadassah Friedlaender"/>
          <w:noProof/>
          <w:sz w:val="22"/>
          <w:szCs w:val="22"/>
          <w:rtl/>
        </w:rPr>
        <w:t>סוכה נה</w:t>
      </w:r>
      <w:r w:rsidR="00D14B40" w:rsidRPr="005A33E9">
        <w:rPr>
          <w:rFonts w:ascii="Hadassah Friedlaender" w:hAnsi="Hadassah Friedlaender" w:cs="Hadassah Friedlaender" w:hint="cs"/>
          <w:noProof/>
          <w:sz w:val="22"/>
          <w:szCs w:val="22"/>
          <w:rtl/>
        </w:rPr>
        <w:t>,</w:t>
      </w:r>
      <w:r w:rsidRPr="005A33E9">
        <w:rPr>
          <w:rFonts w:ascii="Hadassah Friedlaender" w:hAnsi="Hadassah Friedlaender" w:cs="Hadassah Friedlaender"/>
          <w:noProof/>
          <w:sz w:val="22"/>
          <w:szCs w:val="22"/>
          <w:rtl/>
        </w:rPr>
        <w:t xml:space="preserve"> ב</w:t>
      </w:r>
      <w:r w:rsidR="00D14B40" w:rsidRPr="005A33E9">
        <w:rPr>
          <w:rFonts w:ascii="Hadassah Friedlaender" w:hAnsi="Hadassah Friedlaender" w:cs="Hadassah Friedlaender"/>
          <w:noProof/>
          <w:sz w:val="22"/>
          <w:szCs w:val="22"/>
          <w:rtl/>
        </w:rPr>
        <w:t>)</w:t>
      </w:r>
      <w:r w:rsidRPr="00123FC4">
        <w:rPr>
          <w:rFonts w:ascii="Hadassah Friedlaender" w:hAnsi="Hadassah Friedlaender" w:cs="Hadassah Friedlaender"/>
          <w:noProof/>
          <w:sz w:val="26"/>
          <w:szCs w:val="26"/>
          <w:rtl/>
        </w:rPr>
        <w:t xml:space="preserve"> פר יחידי למה - מקור להמנהג שנהגו בחבל הנגב, שאומרים כל הקהל לכל אחד מן המקיפים עם הספרי תורות "תחיה לשנה הבאה" </w:t>
      </w:r>
      <w:r w:rsidRPr="005A33E9">
        <w:rPr>
          <w:rFonts w:ascii="Hadassah Friedlaender" w:hAnsi="Hadassah Friedlaender" w:cs="Hadassah Friedlaender"/>
          <w:noProof/>
          <w:sz w:val="22"/>
          <w:szCs w:val="22"/>
          <w:rtl/>
        </w:rPr>
        <w:t>(דערלעבט איבעראיאהר)</w:t>
      </w:r>
      <w:r w:rsidRPr="00123FC4">
        <w:rPr>
          <w:rFonts w:ascii="Hadassah Friedlaender" w:hAnsi="Hadassah Friedlaender" w:cs="Hadassah Friedlaender"/>
          <w:noProof/>
          <w:sz w:val="26"/>
          <w:szCs w:val="26"/>
          <w:rtl/>
        </w:rPr>
        <w:t xml:space="preserve"> - תרגום אונקלס ביומא תמינאה כנישו יהיה לכון - ענין אחדות ואהבת האנושיות ולכל הנברא בצלם בחג הסוכות</w:t>
      </w:r>
      <w:r w:rsidR="002D0DBA" w:rsidRPr="00123FC4">
        <w:rPr>
          <w:rFonts w:ascii="Hadassah Friedlaender" w:hAnsi="Hadassah Friedlaender" w:cs="Hadassah Friedlaender"/>
          <w:noProof/>
          <w:sz w:val="26"/>
          <w:szCs w:val="26"/>
          <w:rtl/>
        </w:rPr>
        <w:tab/>
      </w:r>
      <w:r w:rsidR="002D0DBA" w:rsidRPr="00123FC4">
        <w:rPr>
          <w:rFonts w:ascii="Hadassah Friedlaender" w:hAnsi="Hadassah Friedlaender" w:cs="Hadassah Friedlaender"/>
          <w:noProof/>
          <w:sz w:val="26"/>
          <w:szCs w:val="26"/>
          <w:rtl/>
        </w:rPr>
        <w:fldChar w:fldCharType="begin"/>
      </w:r>
      <w:r w:rsidR="002D0DBA" w:rsidRPr="00123FC4">
        <w:rPr>
          <w:rFonts w:ascii="Hadassah Friedlaender" w:hAnsi="Hadassah Friedlaender" w:cs="Hadassah Friedlaender"/>
          <w:noProof/>
          <w:sz w:val="26"/>
          <w:szCs w:val="26"/>
          <w:rtl/>
        </w:rPr>
        <w:instrText xml:space="preserve"> </w:instrText>
      </w:r>
      <w:r w:rsidR="002D0DBA" w:rsidRPr="00123FC4">
        <w:rPr>
          <w:rFonts w:ascii="Hadassah Friedlaender" w:hAnsi="Hadassah Friedlaender" w:cs="Hadassah Friedlaender"/>
          <w:noProof/>
          <w:sz w:val="26"/>
          <w:szCs w:val="26"/>
        </w:rPr>
        <w:instrText>PAGEREF</w:instrText>
      </w:r>
      <w:r w:rsidR="002D0DBA" w:rsidRPr="00123FC4">
        <w:rPr>
          <w:rFonts w:ascii="Hadassah Friedlaender" w:hAnsi="Hadassah Friedlaender" w:cs="Hadassah Friedlaender"/>
          <w:noProof/>
          <w:sz w:val="26"/>
          <w:szCs w:val="26"/>
          <w:rtl/>
        </w:rPr>
        <w:instrText xml:space="preserve"> _</w:instrText>
      </w:r>
      <w:r w:rsidR="002D0DBA" w:rsidRPr="00123FC4">
        <w:rPr>
          <w:rFonts w:ascii="Hadassah Friedlaender" w:hAnsi="Hadassah Friedlaender" w:cs="Hadassah Friedlaender"/>
          <w:noProof/>
          <w:sz w:val="26"/>
          <w:szCs w:val="26"/>
        </w:rPr>
        <w:instrText>Toc121160187 \h</w:instrText>
      </w:r>
      <w:r w:rsidR="002D0DBA" w:rsidRPr="00123FC4">
        <w:rPr>
          <w:rFonts w:ascii="Hadassah Friedlaender" w:hAnsi="Hadassah Friedlaender" w:cs="Hadassah Friedlaender"/>
          <w:noProof/>
          <w:sz w:val="26"/>
          <w:szCs w:val="26"/>
          <w:rtl/>
        </w:rPr>
        <w:instrText xml:space="preserve"> </w:instrText>
      </w:r>
      <w:r w:rsidR="002D0DBA" w:rsidRPr="00123FC4">
        <w:rPr>
          <w:rFonts w:ascii="Hadassah Friedlaender" w:hAnsi="Hadassah Friedlaender" w:cs="Hadassah Friedlaender"/>
          <w:noProof/>
          <w:sz w:val="26"/>
          <w:szCs w:val="26"/>
          <w:rtl/>
        </w:rPr>
      </w:r>
      <w:r w:rsidR="002D0DBA" w:rsidRPr="00123FC4">
        <w:rPr>
          <w:rFonts w:ascii="Hadassah Friedlaender" w:hAnsi="Hadassah Friedlaender" w:cs="Hadassah Friedlaender"/>
          <w:noProof/>
          <w:sz w:val="26"/>
          <w:szCs w:val="26"/>
          <w:rtl/>
        </w:rPr>
        <w:fldChar w:fldCharType="separate"/>
      </w:r>
      <w:r w:rsidR="001A5D89">
        <w:rPr>
          <w:rFonts w:ascii="Hadassah Friedlaender" w:hAnsi="Hadassah Friedlaender" w:cs="Hadassah Friedlaender"/>
          <w:noProof/>
          <w:sz w:val="26"/>
          <w:szCs w:val="26"/>
          <w:rtl/>
        </w:rPr>
        <w:t>סו</w:t>
      </w:r>
      <w:r w:rsidR="002D0DBA" w:rsidRPr="00123FC4">
        <w:rPr>
          <w:rFonts w:ascii="Hadassah Friedlaender" w:hAnsi="Hadassah Friedlaender" w:cs="Hadassah Friedlaender"/>
          <w:noProof/>
          <w:sz w:val="26"/>
          <w:szCs w:val="26"/>
          <w:rtl/>
        </w:rPr>
        <w:fldChar w:fldCharType="end"/>
      </w:r>
      <w:r w:rsidR="00D14756">
        <w:rPr>
          <w:rtl/>
        </w:rPr>
        <w:br w:type="page"/>
      </w:r>
    </w:p>
    <w:p w14:paraId="458F3699" w14:textId="77777777" w:rsidR="002C176F" w:rsidRDefault="002C176F" w:rsidP="00D14756">
      <w:pPr>
        <w:rPr>
          <w:rtl/>
        </w:rPr>
        <w:sectPr w:rsidR="002C176F" w:rsidSect="00DE0F18">
          <w:headerReference w:type="even" r:id="rId8"/>
          <w:headerReference w:type="default" r:id="rId9"/>
          <w:headerReference w:type="first" r:id="rId10"/>
          <w:pgSz w:w="10318" w:h="14576" w:code="139"/>
          <w:pgMar w:top="1531" w:right="1134" w:bottom="1021" w:left="1134" w:header="454" w:footer="709" w:gutter="0"/>
          <w:pgNumType w:start="1"/>
          <w:cols w:space="425"/>
          <w:titlePg/>
          <w:bidi/>
          <w:rtlGutter/>
          <w:docGrid w:linePitch="360"/>
        </w:sectPr>
      </w:pPr>
    </w:p>
    <w:p w14:paraId="222E6C04" w14:textId="77777777" w:rsidR="00647C0F" w:rsidRPr="00D37B81" w:rsidRDefault="00EE7FCF" w:rsidP="00F575F2">
      <w:pPr>
        <w:pStyle w:val="1"/>
        <w:rPr>
          <w:rtl/>
        </w:rPr>
      </w:pPr>
      <w:bookmarkStart w:id="10" w:name="_Toc121159817"/>
      <w:bookmarkStart w:id="11" w:name="_Toc121160132"/>
      <w:bookmarkStart w:id="12" w:name="_Toc121170348"/>
      <w:r w:rsidRPr="00D37B81">
        <w:rPr>
          <w:rFonts w:hint="cs"/>
          <w:rtl/>
        </w:rPr>
        <w:lastRenderedPageBreak/>
        <w:t>חזיון א'</w:t>
      </w:r>
      <w:bookmarkEnd w:id="10"/>
      <w:bookmarkEnd w:id="11"/>
      <w:bookmarkEnd w:id="12"/>
    </w:p>
    <w:p w14:paraId="69F2A686" w14:textId="77777777" w:rsidR="00EE7FCF" w:rsidRPr="006A0D12" w:rsidRDefault="00EE7FCF" w:rsidP="00F575F2">
      <w:pPr>
        <w:pStyle w:val="2"/>
        <w:rPr>
          <w:rtl/>
        </w:rPr>
      </w:pPr>
      <w:bookmarkStart w:id="13" w:name="_Toc121159818"/>
      <w:bookmarkStart w:id="14" w:name="_Toc121160133"/>
      <w:bookmarkStart w:id="15" w:name="_Toc121170349"/>
      <w:r w:rsidRPr="006A0D12">
        <w:rPr>
          <w:rtl/>
        </w:rPr>
        <w:t>משא גיא חזיון</w:t>
      </w:r>
      <w:bookmarkEnd w:id="13"/>
      <w:bookmarkEnd w:id="14"/>
      <w:bookmarkEnd w:id="15"/>
    </w:p>
    <w:p w14:paraId="1CEB510D" w14:textId="77777777" w:rsidR="00EE7FCF" w:rsidRDefault="00EE7FCF" w:rsidP="00154203">
      <w:pPr>
        <w:pStyle w:val="3"/>
        <w:jc w:val="center"/>
        <w:rPr>
          <w:rtl/>
        </w:rPr>
        <w:sectPr w:rsidR="00EE7FCF" w:rsidSect="000A5F71">
          <w:pgSz w:w="10318" w:h="14576" w:code="139"/>
          <w:pgMar w:top="1531" w:right="1134" w:bottom="1134" w:left="1134" w:header="454" w:footer="709" w:gutter="0"/>
          <w:pgNumType w:fmt="hebrew1" w:start="1"/>
          <w:cols w:space="425"/>
          <w:bidi/>
          <w:rtlGutter/>
          <w:docGrid w:linePitch="360"/>
        </w:sectPr>
      </w:pPr>
      <w:r w:rsidRPr="00686B63">
        <w:rPr>
          <w:rtl/>
        </w:rPr>
        <w:t xml:space="preserve">הקדמות </w:t>
      </w:r>
      <w:r w:rsidRPr="00225103">
        <w:rPr>
          <w:rtl/>
        </w:rPr>
        <w:t>מלין</w:t>
      </w:r>
      <w:r w:rsidRPr="00686B63">
        <w:rPr>
          <w:rtl/>
        </w:rPr>
        <w:t xml:space="preserve"> ושריות שותא.</w:t>
      </w:r>
      <w:r w:rsidR="00D073B4">
        <w:rPr>
          <w:rtl/>
        </w:rPr>
        <w:tab/>
      </w:r>
    </w:p>
    <w:p w14:paraId="0A91288E" w14:textId="1BEA9815" w:rsidR="00EE7FCF" w:rsidRDefault="00EE7FCF" w:rsidP="00DE0F18">
      <w:pPr>
        <w:spacing w:line="320" w:lineRule="exact"/>
        <w:jc w:val="distribute"/>
        <w:rPr>
          <w:rtl/>
        </w:rPr>
      </w:pPr>
      <w:r w:rsidRPr="00C76CE1">
        <w:rPr>
          <w:rFonts w:cs="VILNA מתוקן DP"/>
          <w:b/>
          <w:bCs/>
          <w:szCs w:val="32"/>
          <w:rtl/>
        </w:rPr>
        <w:t xml:space="preserve">הט"ז </w:t>
      </w:r>
      <w:r w:rsidRPr="00CC3D4E">
        <w:rPr>
          <w:rtl/>
        </w:rPr>
        <w:t>ז"ל -</w:t>
      </w:r>
      <w:r w:rsidR="001529B9">
        <w:rPr>
          <w:rFonts w:hint="cs"/>
          <w:rtl/>
        </w:rPr>
        <w:t xml:space="preserve"> </w:t>
      </w:r>
      <w:r w:rsidRPr="00CC3D4E">
        <w:rPr>
          <w:rtl/>
        </w:rPr>
        <w:t xml:space="preserve">אורח חיים </w:t>
      </w:r>
      <w:r w:rsidR="004B7816" w:rsidRPr="0063036B">
        <w:rPr>
          <w:sz w:val="20"/>
          <w:szCs w:val="20"/>
          <w:rtl/>
        </w:rPr>
        <w:t>(</w:t>
      </w:r>
      <w:r w:rsidRPr="0063036B">
        <w:rPr>
          <w:sz w:val="20"/>
          <w:szCs w:val="20"/>
          <w:rtl/>
        </w:rPr>
        <w:t>סימן מו ס"ק ד</w:t>
      </w:r>
      <w:r w:rsidR="004B7816" w:rsidRPr="0063036B">
        <w:rPr>
          <w:sz w:val="20"/>
          <w:szCs w:val="20"/>
          <w:rtl/>
        </w:rPr>
        <w:t>)</w:t>
      </w:r>
      <w:r w:rsidRPr="00CC3D4E">
        <w:rPr>
          <w:rtl/>
        </w:rPr>
        <w:t xml:space="preserve"> הקשה מפני מה אנחנו מברכים בשחר "שלא עשני נכרי" בדרך שלילה ולא בדרך חיוב "שעשני ישראל"? ותירץ באופנים שונים, א) לפי שאמרו חז"ל </w:t>
      </w:r>
      <w:r w:rsidRPr="0063036B">
        <w:rPr>
          <w:sz w:val="20"/>
          <w:szCs w:val="20"/>
          <w:rtl/>
        </w:rPr>
        <w:t>(עירובין יג</w:t>
      </w:r>
      <w:r w:rsidR="008B6223" w:rsidRPr="0063036B">
        <w:rPr>
          <w:rFonts w:hint="cs"/>
          <w:sz w:val="20"/>
          <w:szCs w:val="20"/>
          <w:rtl/>
        </w:rPr>
        <w:t>,</w:t>
      </w:r>
      <w:r w:rsidRPr="0063036B">
        <w:rPr>
          <w:sz w:val="20"/>
          <w:szCs w:val="20"/>
          <w:rtl/>
        </w:rPr>
        <w:t xml:space="preserve"> ב)</w:t>
      </w:r>
      <w:r w:rsidRPr="00CC3D4E">
        <w:rPr>
          <w:rtl/>
        </w:rPr>
        <w:t xml:space="preserve"> </w:t>
      </w:r>
      <w:r w:rsidR="00D53E0D">
        <w:rPr>
          <w:rtl/>
        </w:rPr>
        <w:t>שבית שמאי</w:t>
      </w:r>
      <w:r w:rsidRPr="00CC3D4E">
        <w:rPr>
          <w:rtl/>
        </w:rPr>
        <w:t xml:space="preserve"> ובית הלל נמנו וגמרו, שנוח לו לאדם שלא נברא משנברא, </w:t>
      </w:r>
      <w:r w:rsidR="00D53E0D">
        <w:rPr>
          <w:rtl/>
        </w:rPr>
        <w:t>על כרחך</w:t>
      </w:r>
      <w:r w:rsidRPr="00CC3D4E">
        <w:rPr>
          <w:rtl/>
        </w:rPr>
        <w:t xml:space="preserve"> לא התקינו ברכה על העשיה בחיוב, יען שיותר טוב שלא נעשה אדם, ומברכים </w:t>
      </w:r>
      <w:r w:rsidR="00D53E0D">
        <w:rPr>
          <w:rtl/>
        </w:rPr>
        <w:t>על כל פנים</w:t>
      </w:r>
      <w:r w:rsidRPr="00CC3D4E">
        <w:rPr>
          <w:rtl/>
        </w:rPr>
        <w:t xml:space="preserve"> בשלילה </w:t>
      </w:r>
      <w:r w:rsidR="00D53E0D">
        <w:rPr>
          <w:rtl/>
        </w:rPr>
        <w:t>להקדוש ברוך הוא</w:t>
      </w:r>
      <w:r w:rsidRPr="00CC3D4E">
        <w:rPr>
          <w:rtl/>
        </w:rPr>
        <w:t xml:space="preserve"> "שלא נעשה נכרי".</w:t>
      </w:r>
      <w:r w:rsidR="00EB3C41">
        <w:rPr>
          <w:rFonts w:hint="cs"/>
          <w:rtl/>
        </w:rPr>
        <w:t xml:space="preserve"> </w:t>
      </w:r>
      <w:r w:rsidRPr="00EB3C41">
        <w:rPr>
          <w:rtl/>
        </w:rPr>
        <w:t xml:space="preserve">ב) </w:t>
      </w:r>
      <w:r>
        <w:rPr>
          <w:rtl/>
        </w:rPr>
        <w:t>תירוץ הב"ח, שאם יברך שעשני ישראל, היה משמע שהוא בן חורין ולא עב</w:t>
      </w:r>
      <w:r w:rsidR="000F7354">
        <w:rPr>
          <w:rFonts w:hint="cs"/>
          <w:rtl/>
        </w:rPr>
        <w:t>ד</w:t>
      </w:r>
      <w:r>
        <w:rPr>
          <w:rtl/>
        </w:rPr>
        <w:t xml:space="preserve"> ולא אשה, ויפטור </w:t>
      </w:r>
      <w:r w:rsidR="00D53E0D">
        <w:rPr>
          <w:rtl/>
        </w:rPr>
        <w:t>עם זה</w:t>
      </w:r>
      <w:r>
        <w:rPr>
          <w:rtl/>
        </w:rPr>
        <w:t xml:space="preserve"> מלברך שתי ברכות הבאות אחריה שלא עשני עבד ושלא עשני אשה, והט</w:t>
      </w:r>
      <w:r w:rsidR="00932F11">
        <w:rPr>
          <w:rtl/>
        </w:rPr>
        <w:t>"</w:t>
      </w:r>
      <w:r>
        <w:rPr>
          <w:rtl/>
        </w:rPr>
        <w:t xml:space="preserve">ז הקשה על תירוץ זה, הא כתבו התוספות </w:t>
      </w:r>
      <w:r w:rsidRPr="0063036B">
        <w:rPr>
          <w:sz w:val="20"/>
          <w:szCs w:val="20"/>
          <w:rtl/>
        </w:rPr>
        <w:t>(ביומא ע</w:t>
      </w:r>
      <w:r w:rsidR="002F4FB1" w:rsidRPr="0063036B">
        <w:rPr>
          <w:rFonts w:hint="cs"/>
          <w:sz w:val="20"/>
          <w:szCs w:val="20"/>
          <w:rtl/>
        </w:rPr>
        <w:t>,</w:t>
      </w:r>
      <w:r w:rsidRPr="0063036B">
        <w:rPr>
          <w:sz w:val="20"/>
          <w:szCs w:val="20"/>
          <w:rtl/>
        </w:rPr>
        <w:t xml:space="preserve"> א בתוספות ישנים ובמנחות דף ל"ו בד"ה סח)</w:t>
      </w:r>
      <w:r>
        <w:rPr>
          <w:rtl/>
        </w:rPr>
        <w:t xml:space="preserve"> דבכל מקום שיש לפטור שני דברים בברכה אחת אסור להרבות בברכות, </w:t>
      </w:r>
      <w:r w:rsidR="00D53E0D">
        <w:rPr>
          <w:rtl/>
        </w:rPr>
        <w:t>ואם כן</w:t>
      </w:r>
      <w:r>
        <w:rPr>
          <w:rtl/>
        </w:rPr>
        <w:t xml:space="preserve"> יש לברך בחיוב "שעשני ישראל" ולפטור משתי ברכות של עבד ואשה?</w:t>
      </w:r>
      <w:r w:rsidR="00D073B4">
        <w:rPr>
          <w:rtl/>
        </w:rPr>
        <w:tab/>
      </w:r>
    </w:p>
    <w:p w14:paraId="7DCD9856" w14:textId="11D91D2C" w:rsidR="00EE7FCF" w:rsidRDefault="00EE7FCF" w:rsidP="007242B1">
      <w:pPr>
        <w:spacing w:line="320" w:lineRule="exact"/>
        <w:jc w:val="distribute"/>
        <w:rPr>
          <w:rtl/>
        </w:rPr>
      </w:pPr>
      <w:r w:rsidRPr="00C76CE1">
        <w:rPr>
          <w:rFonts w:cs="VILNA מתוקן DP"/>
          <w:b/>
          <w:bCs/>
          <w:szCs w:val="32"/>
          <w:rtl/>
        </w:rPr>
        <w:t xml:space="preserve">ועוד </w:t>
      </w:r>
      <w:r>
        <w:rPr>
          <w:rtl/>
        </w:rPr>
        <w:t xml:space="preserve">תירץ דאם היה מברך בחיוב "שעשני ישראל" היה משמע שבריאת האומות הוא שלא לצורך כלל, ובאמת יש חפץ נם בבריאת עכו"ם, שיצאו מהם גרים, כמו שאמרו חז"ל </w:t>
      </w:r>
      <w:r w:rsidRPr="0063036B">
        <w:rPr>
          <w:sz w:val="20"/>
          <w:szCs w:val="20"/>
          <w:rtl/>
        </w:rPr>
        <w:t>(בבא קמא לח</w:t>
      </w:r>
      <w:r w:rsidR="002D5F49" w:rsidRPr="0063036B">
        <w:rPr>
          <w:rFonts w:hint="cs"/>
          <w:sz w:val="20"/>
          <w:szCs w:val="20"/>
          <w:rtl/>
        </w:rPr>
        <w:t>,</w:t>
      </w:r>
      <w:r w:rsidRPr="0063036B">
        <w:rPr>
          <w:sz w:val="20"/>
          <w:szCs w:val="20"/>
          <w:rtl/>
        </w:rPr>
        <w:t xml:space="preserve"> ב)</w:t>
      </w:r>
      <w:r>
        <w:rPr>
          <w:rtl/>
        </w:rPr>
        <w:t xml:space="preserve"> שחס </w:t>
      </w:r>
      <w:r w:rsidR="00D53E0D">
        <w:rPr>
          <w:rtl/>
        </w:rPr>
        <w:t>הקדוש ברוך הוא</w:t>
      </w:r>
      <w:r>
        <w:rPr>
          <w:rtl/>
        </w:rPr>
        <w:t xml:space="preserve"> על שתי אומות בשביל ב</w:t>
      </w:r>
      <w:r w:rsidR="00932F11">
        <w:rPr>
          <w:rtl/>
        </w:rPr>
        <w:t>'</w:t>
      </w:r>
      <w:r>
        <w:rPr>
          <w:rtl/>
        </w:rPr>
        <w:t xml:space="preserve"> פרידות טובות שעתיד לצאת מהם "רות ונעמה", ולכן התקינו שיברך היהודי בשלילה "שלא עשני גוי", הגם שהנכרים גם המה נחוצים, ויש צורך בהם, ותכליתם גדול להוציא מהם אנשים שיכירו את אלקי האמת, </w:t>
      </w:r>
      <w:r w:rsidR="00D53E0D">
        <w:rPr>
          <w:rtl/>
        </w:rPr>
        <w:t>מכל מקום</w:t>
      </w:r>
      <w:r>
        <w:rPr>
          <w:rtl/>
        </w:rPr>
        <w:t xml:space="preserve"> נותן היחידי שבח והודיה שנברא לכתחלה ביהדותו, שלא עשני</w:t>
      </w:r>
      <w:r w:rsidR="003342D0">
        <w:rPr>
          <w:rtl/>
        </w:rPr>
        <w:t>-</w:t>
      </w:r>
      <w:r>
        <w:rPr>
          <w:rtl/>
        </w:rPr>
        <w:t>גוי</w:t>
      </w:r>
      <w:r w:rsidR="006617FE">
        <w:rPr>
          <w:rFonts w:hint="cs"/>
          <w:rtl/>
        </w:rPr>
        <w:t xml:space="preserve"> </w:t>
      </w:r>
      <w:r w:rsidR="003342D0">
        <w:rPr>
          <w:rtl/>
        </w:rPr>
        <w:t>-</w:t>
      </w:r>
      <w:r w:rsidR="006617FE">
        <w:rPr>
          <w:rFonts w:hint="cs"/>
          <w:rtl/>
        </w:rPr>
        <w:t xml:space="preserve"> </w:t>
      </w:r>
      <w:r>
        <w:rPr>
          <w:rtl/>
        </w:rPr>
        <w:t xml:space="preserve">לכתחלה, </w:t>
      </w:r>
      <w:r w:rsidR="00D53E0D">
        <w:rPr>
          <w:rtl/>
        </w:rPr>
        <w:t>עיין שם</w:t>
      </w:r>
      <w:r>
        <w:rPr>
          <w:rtl/>
        </w:rPr>
        <w:t>.</w:t>
      </w:r>
      <w:r w:rsidR="00D073B4">
        <w:rPr>
          <w:rtl/>
        </w:rPr>
        <w:tab/>
      </w:r>
    </w:p>
    <w:p w14:paraId="535A29C1" w14:textId="5140D5A9" w:rsidR="00EE7FCF" w:rsidRDefault="00EE7FCF" w:rsidP="00D672C7">
      <w:pPr>
        <w:spacing w:line="330" w:lineRule="exact"/>
        <w:jc w:val="distribute"/>
        <w:rPr>
          <w:rtl/>
        </w:rPr>
      </w:pPr>
      <w:r w:rsidRPr="00C76CE1">
        <w:rPr>
          <w:rFonts w:cs="VILNA מתוקן DP"/>
          <w:b/>
          <w:bCs/>
          <w:szCs w:val="32"/>
          <w:rtl/>
        </w:rPr>
        <w:t>ולפענ"ד</w:t>
      </w:r>
      <w:r>
        <w:rPr>
          <w:rtl/>
        </w:rPr>
        <w:t>, יובן הדבר בדרך יותר פשוט, גלוי וידוע לכל, שבריאת האדם משונה מכל מיני בעלי חיים, שהאחרונים עומדים תמיד במדרגה אחת בבעת בריאתם, ושלימות לא יקנו, וכמליצת הקדמונים על הפסוק, שור או כבש או עז כי יולד</w:t>
      </w:r>
      <w:r w:rsidR="003342D0">
        <w:rPr>
          <w:rtl/>
        </w:rPr>
        <w:t>-</w:t>
      </w:r>
      <w:r>
        <w:rPr>
          <w:rtl/>
        </w:rPr>
        <w:t xml:space="preserve">שור בן יומו קרוי שור, ולא בן מין האנושי, בבריאתו לא נאמר כי טוב, יען כי ביום בריאתו עוד לא השתלם כראוי, ועיר פרא אדם יולד, וה' הטוב נתן בקרבו כח טמיר ונעלם לצאת מחשבת חומרו, ולהשלים את נפשו, ולעלות ממדריגה למדריגה, ער שיזכה ויקנה שלימות בגדר שם "אדם השלם האמיתי", ותכלית שלימותו תלוי בו בעצמו. ועיין בספר בינה לעתים </w:t>
      </w:r>
      <w:r w:rsidR="008B1EB0" w:rsidRPr="0063036B">
        <w:rPr>
          <w:sz w:val="20"/>
          <w:szCs w:val="20"/>
          <w:rtl/>
        </w:rPr>
        <w:t>(</w:t>
      </w:r>
      <w:r w:rsidRPr="0063036B">
        <w:rPr>
          <w:sz w:val="20"/>
          <w:szCs w:val="20"/>
          <w:rtl/>
        </w:rPr>
        <w:t>דרוש כ'</w:t>
      </w:r>
      <w:r w:rsidR="008B1EB0" w:rsidRPr="0063036B">
        <w:rPr>
          <w:sz w:val="20"/>
          <w:szCs w:val="20"/>
          <w:rtl/>
        </w:rPr>
        <w:t>)</w:t>
      </w:r>
      <w:r w:rsidR="008B1EB0">
        <w:rPr>
          <w:rFonts w:hint="cs"/>
          <w:rtl/>
        </w:rPr>
        <w:t>,</w:t>
      </w:r>
      <w:r>
        <w:rPr>
          <w:rtl/>
        </w:rPr>
        <w:t xml:space="preserve"> ובספר מוסר השכל על הרמב"ם </w:t>
      </w:r>
      <w:r w:rsidR="000B585D" w:rsidRPr="0063036B">
        <w:rPr>
          <w:sz w:val="20"/>
          <w:szCs w:val="20"/>
          <w:rtl/>
        </w:rPr>
        <w:t>(</w:t>
      </w:r>
      <w:r w:rsidRPr="0063036B">
        <w:rPr>
          <w:sz w:val="20"/>
          <w:szCs w:val="20"/>
          <w:rtl/>
        </w:rPr>
        <w:t>הלכות תשובה פרק ה' בלשון חכמים אות א</w:t>
      </w:r>
      <w:r w:rsidR="00932F11" w:rsidRPr="0063036B">
        <w:rPr>
          <w:sz w:val="20"/>
          <w:szCs w:val="20"/>
          <w:rtl/>
        </w:rPr>
        <w:t>'</w:t>
      </w:r>
      <w:r w:rsidR="000B585D" w:rsidRPr="0063036B">
        <w:rPr>
          <w:sz w:val="20"/>
          <w:szCs w:val="20"/>
          <w:rtl/>
        </w:rPr>
        <w:t>)</w:t>
      </w:r>
      <w:r w:rsidR="006B7B38">
        <w:rPr>
          <w:rFonts w:hint="cs"/>
          <w:rtl/>
        </w:rPr>
        <w:t xml:space="preserve"> </w:t>
      </w:r>
      <w:r>
        <w:rPr>
          <w:rtl/>
        </w:rPr>
        <w:t xml:space="preserve">ולפי זה אין לברך "שעשני ישראל" בחיוב, וזה אינו תלוי </w:t>
      </w:r>
      <w:r w:rsidR="00D53E0D">
        <w:rPr>
          <w:rtl/>
        </w:rPr>
        <w:t>בהקדוש ברוך הוא</w:t>
      </w:r>
      <w:r>
        <w:rPr>
          <w:rtl/>
        </w:rPr>
        <w:t xml:space="preserve">, כביכול, שהוא יתברך לא ברא רק זכר ונקבה, ושלימותם שיקבלו </w:t>
      </w:r>
      <w:r w:rsidR="00D53E0D">
        <w:rPr>
          <w:rtl/>
        </w:rPr>
        <w:t>על ידי זה</w:t>
      </w:r>
      <w:r>
        <w:rPr>
          <w:rtl/>
        </w:rPr>
        <w:t xml:space="preserve"> "שם ישראל" תלויה אך בבחירתם, וכמו שפירש ה</w:t>
      </w:r>
      <w:r w:rsidR="000B585D">
        <w:rPr>
          <w:rFonts w:hint="cs"/>
          <w:rtl/>
        </w:rPr>
        <w:t>נ</w:t>
      </w:r>
      <w:r>
        <w:rPr>
          <w:rtl/>
        </w:rPr>
        <w:t>"ל הפסוק ויקרא את שמם אדם ביום הבראם</w:t>
      </w:r>
      <w:r w:rsidR="007E5EEA">
        <w:rPr>
          <w:rFonts w:hint="cs"/>
          <w:rtl/>
        </w:rPr>
        <w:t xml:space="preserve"> </w:t>
      </w:r>
      <w:r w:rsidR="003342D0">
        <w:rPr>
          <w:rtl/>
        </w:rPr>
        <w:t>-</w:t>
      </w:r>
      <w:r>
        <w:rPr>
          <w:rtl/>
        </w:rPr>
        <w:t xml:space="preserve"> ביום שהם יבראו את עצמם, </w:t>
      </w:r>
      <w:r w:rsidR="00D53E0D">
        <w:rPr>
          <w:rtl/>
        </w:rPr>
        <w:t>רצה לומר</w:t>
      </w:r>
      <w:r>
        <w:rPr>
          <w:rtl/>
        </w:rPr>
        <w:t xml:space="preserve"> ביום שישתלמו</w:t>
      </w:r>
      <w:r w:rsidR="00DC1E44">
        <w:rPr>
          <w:rFonts w:hint="cs"/>
          <w:rtl/>
        </w:rPr>
        <w:t xml:space="preserve"> </w:t>
      </w:r>
      <w:r w:rsidR="003342D0">
        <w:rPr>
          <w:rtl/>
        </w:rPr>
        <w:t>-</w:t>
      </w:r>
      <w:r w:rsidR="00DC1E44">
        <w:rPr>
          <w:rFonts w:hint="cs"/>
          <w:rtl/>
        </w:rPr>
        <w:t xml:space="preserve"> </w:t>
      </w:r>
      <w:r>
        <w:rPr>
          <w:rtl/>
        </w:rPr>
        <w:t>אז</w:t>
      </w:r>
      <w:r w:rsidR="00DC1E44">
        <w:rPr>
          <w:rFonts w:hint="cs"/>
          <w:rtl/>
        </w:rPr>
        <w:t xml:space="preserve"> </w:t>
      </w:r>
      <w:r w:rsidR="003342D0">
        <w:rPr>
          <w:rtl/>
        </w:rPr>
        <w:t>-</w:t>
      </w:r>
      <w:r w:rsidR="00DC1E44">
        <w:rPr>
          <w:rFonts w:hint="cs"/>
          <w:rtl/>
        </w:rPr>
        <w:t xml:space="preserve"> </w:t>
      </w:r>
      <w:r>
        <w:rPr>
          <w:rtl/>
        </w:rPr>
        <w:t>שמם אדם, רק אנחנו מברכים בשלילה "שלא עשני גוי" על שהטביע בנו נשמה ממקום טהור וקדוש שראויה לקבל שם "אדם" בכלל ושם "ישראל" בפרט, וכ</w:t>
      </w:r>
      <w:r w:rsidR="000F7354">
        <w:rPr>
          <w:rFonts w:hint="cs"/>
          <w:rtl/>
        </w:rPr>
        <w:t>מ</w:t>
      </w:r>
      <w:r>
        <w:rPr>
          <w:rtl/>
        </w:rPr>
        <w:t xml:space="preserve">ו שצייר ר' שמלאי למה הולד דומה במעי אמו וכו' ונר דולק על ראשו וצופה ומביט מסוף העולם עד סופו </w:t>
      </w:r>
      <w:r w:rsidRPr="0063036B">
        <w:rPr>
          <w:sz w:val="20"/>
          <w:szCs w:val="20"/>
          <w:rtl/>
        </w:rPr>
        <w:t>(נדה ל</w:t>
      </w:r>
      <w:r w:rsidR="00671AF5" w:rsidRPr="0063036B">
        <w:rPr>
          <w:rFonts w:hint="cs"/>
          <w:sz w:val="20"/>
          <w:szCs w:val="20"/>
          <w:rtl/>
        </w:rPr>
        <w:t>,</w:t>
      </w:r>
      <w:r w:rsidRPr="0063036B">
        <w:rPr>
          <w:sz w:val="20"/>
          <w:szCs w:val="20"/>
          <w:rtl/>
        </w:rPr>
        <w:t xml:space="preserve"> ב)</w:t>
      </w:r>
      <w:r>
        <w:rPr>
          <w:rtl/>
        </w:rPr>
        <w:t xml:space="preserve"> </w:t>
      </w:r>
      <w:r w:rsidR="00191915">
        <w:rPr>
          <w:rtl/>
        </w:rPr>
        <w:t>דרצה לומר</w:t>
      </w:r>
      <w:r>
        <w:rPr>
          <w:rtl/>
        </w:rPr>
        <w:t xml:space="preserve"> שעל ידי כח נשמתו הוא רואה אור בחשרת החומר כמו שהביא </w:t>
      </w:r>
      <w:r w:rsidR="00191915">
        <w:rPr>
          <w:rtl/>
        </w:rPr>
        <w:t>ר' שמעון</w:t>
      </w:r>
      <w:r>
        <w:rPr>
          <w:rtl/>
        </w:rPr>
        <w:t xml:space="preserve"> ראיה מהפסוק בהלו נרו עלי </w:t>
      </w:r>
      <w:r>
        <w:rPr>
          <w:rtl/>
        </w:rPr>
        <w:lastRenderedPageBreak/>
        <w:t xml:space="preserve">ראשי לאורו אלך חושך, ונר ה' נשמת אדם, ועיין </w:t>
      </w:r>
      <w:r w:rsidR="005B46A2">
        <w:rPr>
          <w:rFonts w:hint="cs"/>
          <w:rtl/>
        </w:rPr>
        <w:t>מה</w:t>
      </w:r>
      <w:r>
        <w:rPr>
          <w:rtl/>
        </w:rPr>
        <w:t>רש"א שם.</w:t>
      </w:r>
      <w:r w:rsidR="00D073B4">
        <w:rPr>
          <w:rtl/>
        </w:rPr>
        <w:tab/>
      </w:r>
    </w:p>
    <w:p w14:paraId="4500BD89" w14:textId="3F518278" w:rsidR="00EE7FCF" w:rsidRDefault="00EE7FCF" w:rsidP="007242B1">
      <w:pPr>
        <w:spacing w:line="320" w:lineRule="exact"/>
        <w:jc w:val="distribute"/>
        <w:rPr>
          <w:rtl/>
        </w:rPr>
      </w:pPr>
      <w:r w:rsidRPr="00C76CE1">
        <w:rPr>
          <w:rFonts w:cs="VILNA מתוקן DP"/>
          <w:b/>
          <w:bCs/>
          <w:szCs w:val="32"/>
          <w:rtl/>
        </w:rPr>
        <w:t xml:space="preserve">ובכן </w:t>
      </w:r>
      <w:r>
        <w:rPr>
          <w:rtl/>
        </w:rPr>
        <w:t>חי</w:t>
      </w:r>
      <w:r w:rsidR="000F7354">
        <w:rPr>
          <w:rFonts w:hint="cs"/>
          <w:rtl/>
        </w:rPr>
        <w:t>ו</w:t>
      </w:r>
      <w:r>
        <w:rPr>
          <w:rtl/>
        </w:rPr>
        <w:t>ב קדוש הוא על כל אחד מישראל להוסיף פעלים לתורה ולתעודה, ולקנות שלימות המ</w:t>
      </w:r>
      <w:r w:rsidR="000F7354">
        <w:rPr>
          <w:rFonts w:hint="cs"/>
          <w:rtl/>
        </w:rPr>
        <w:t>ד</w:t>
      </w:r>
      <w:r>
        <w:rPr>
          <w:rtl/>
        </w:rPr>
        <w:t xml:space="preserve">ות ככל יום ויום, ולתכלית זו אף שיושב אנכי בעיר גדולה לאלקים וישיבת כרכים קשה, כי טרדת הצבור </w:t>
      </w:r>
      <w:r w:rsidR="000F7354">
        <w:rPr>
          <w:rFonts w:hint="cs"/>
          <w:rtl/>
        </w:rPr>
        <w:t>גד</w:t>
      </w:r>
      <w:r w:rsidR="00867EC2">
        <w:rPr>
          <w:rFonts w:hint="cs"/>
          <w:rtl/>
        </w:rPr>
        <w:t>ו</w:t>
      </w:r>
      <w:r>
        <w:rPr>
          <w:rtl/>
        </w:rPr>
        <w:t>לה מאד, וכמה הרפתקאות דע</w:t>
      </w:r>
      <w:r w:rsidR="00867EC2">
        <w:rPr>
          <w:rFonts w:hint="cs"/>
          <w:rtl/>
        </w:rPr>
        <w:t>דו</w:t>
      </w:r>
      <w:r>
        <w:rPr>
          <w:rtl/>
        </w:rPr>
        <w:t xml:space="preserve"> עלי ועלו על צוארי הכשילו כחי, אשר מלבד שאי אפשר להוסיף חיל בתורה, עוד ירא אנכי שיוכל להתקיים ב</w:t>
      </w:r>
      <w:r w:rsidR="00593F0D">
        <w:rPr>
          <w:rFonts w:hint="cs"/>
          <w:rtl/>
        </w:rPr>
        <w:t>י</w:t>
      </w:r>
      <w:r>
        <w:rPr>
          <w:rtl/>
        </w:rPr>
        <w:t xml:space="preserve"> </w:t>
      </w:r>
      <w:r w:rsidR="00191915">
        <w:rPr>
          <w:rtl/>
        </w:rPr>
        <w:t>חס ושלום</w:t>
      </w:r>
      <w:r>
        <w:rPr>
          <w:rtl/>
        </w:rPr>
        <w:t xml:space="preserve"> מה שדרשו חז</w:t>
      </w:r>
      <w:r w:rsidR="00932F11">
        <w:rPr>
          <w:rtl/>
        </w:rPr>
        <w:t>"</w:t>
      </w:r>
      <w:r>
        <w:rPr>
          <w:rtl/>
        </w:rPr>
        <w:t xml:space="preserve">ל </w:t>
      </w:r>
      <w:r w:rsidRPr="0063036B">
        <w:rPr>
          <w:sz w:val="20"/>
          <w:szCs w:val="20"/>
          <w:rtl/>
        </w:rPr>
        <w:t>(בקהלת רבה)</w:t>
      </w:r>
      <w:r>
        <w:rPr>
          <w:rtl/>
        </w:rPr>
        <w:t xml:space="preserve"> על הפסוק כי העושק יהולל חכם וכו' שהעוסק בצרכי צבור משכח תלמודו, לכן אזרתי חלצי לשחות נגד הזרם בלקחי מועד ועידן לרשום בספר את חידושי בהלכה שהיתה למעשה, ואת מאמרי שהשמעתים בתוך קהל </w:t>
      </w:r>
      <w:r>
        <w:rPr>
          <w:rtl/>
        </w:rPr>
        <w:t>ועדה, ושיהיו לנגד עיני תמיד התקופה שבה חייתי, ואשרי ילדותנו של</w:t>
      </w:r>
      <w:r w:rsidR="00593F0D">
        <w:rPr>
          <w:rFonts w:hint="cs"/>
          <w:rtl/>
        </w:rPr>
        <w:t>א</w:t>
      </w:r>
      <w:r>
        <w:rPr>
          <w:rtl/>
        </w:rPr>
        <w:t xml:space="preserve"> ביישה את זקנתנו, שעל ידי מאמרי והחזיונות האלה נלחמתי בחרף נפש נגד מפירי הדת </w:t>
      </w:r>
      <w:r w:rsidR="00191915">
        <w:rPr>
          <w:rtl/>
        </w:rPr>
        <w:t>רחמנא ליצלן</w:t>
      </w:r>
      <w:r>
        <w:rPr>
          <w:rtl/>
        </w:rPr>
        <w:t xml:space="preserve"> שנתרבו בקרבנו </w:t>
      </w:r>
      <w:r w:rsidR="00191915">
        <w:rPr>
          <w:rtl/>
        </w:rPr>
        <w:t>בעוונותינו הרבים</w:t>
      </w:r>
      <w:r>
        <w:rPr>
          <w:rtl/>
        </w:rPr>
        <w:t>, וקיימא ככסלא לאוניא, אוי מה היה לנו, ובה יעזרני ה</w:t>
      </w:r>
      <w:r w:rsidR="00932F11">
        <w:rPr>
          <w:rtl/>
        </w:rPr>
        <w:t>'</w:t>
      </w:r>
      <w:r>
        <w:rPr>
          <w:rtl/>
        </w:rPr>
        <w:t xml:space="preserve"> הטוב להוציא כל מאמרי ולחזות חזיונות חדשים לבקרים בין בהלכה בין באגדה </w:t>
      </w:r>
      <w:r w:rsidR="00593F0D">
        <w:rPr>
          <w:rFonts w:hint="cs"/>
          <w:rtl/>
        </w:rPr>
        <w:t>כ</w:t>
      </w:r>
      <w:r>
        <w:rPr>
          <w:rtl/>
        </w:rPr>
        <w:t xml:space="preserve">פי הכשרון אשר חנני </w:t>
      </w:r>
      <w:r w:rsidR="00191915">
        <w:rPr>
          <w:rtl/>
        </w:rPr>
        <w:t>ה'</w:t>
      </w:r>
      <w:r>
        <w:rPr>
          <w:rtl/>
        </w:rPr>
        <w:t>, ואולי ממני יראו, אנשים בגילי ויעשו כמוני ויבואו עלי ברכה.</w:t>
      </w:r>
      <w:r w:rsidR="00D073B4">
        <w:rPr>
          <w:rtl/>
        </w:rPr>
        <w:tab/>
      </w:r>
    </w:p>
    <w:p w14:paraId="4874043D" w14:textId="350719C6" w:rsidR="005C66E6" w:rsidRDefault="00EE7FCF" w:rsidP="007242B1">
      <w:pPr>
        <w:spacing w:line="320" w:lineRule="exact"/>
        <w:jc w:val="distribute"/>
        <w:rPr>
          <w:rtl/>
        </w:rPr>
        <w:sectPr w:rsidR="005C66E6"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
          <w:bCs/>
          <w:szCs w:val="32"/>
          <w:rtl/>
        </w:rPr>
        <w:t xml:space="preserve">וזאת </w:t>
      </w:r>
      <w:r>
        <w:rPr>
          <w:rtl/>
        </w:rPr>
        <w:t xml:space="preserve">למודעי שבהרבה מקומות כונתי </w:t>
      </w:r>
      <w:r w:rsidR="00191915" w:rsidRPr="00191915">
        <w:rPr>
          <w:rtl/>
        </w:rPr>
        <w:t>בעזרת ה' יתברך</w:t>
      </w:r>
      <w:r>
        <w:rPr>
          <w:rtl/>
        </w:rPr>
        <w:t xml:space="preserve"> לדברי גדולים וטובים ממני, ואל יחשדני הקורא, </w:t>
      </w:r>
      <w:r w:rsidR="004E6D87">
        <w:rPr>
          <w:rtl/>
        </w:rPr>
        <w:t>חס ושלום</w:t>
      </w:r>
      <w:r>
        <w:rPr>
          <w:rtl/>
        </w:rPr>
        <w:t>, שהתעטפתי בטלית שאיני שלי, ואני תפלה שלא יפגעו בן אנשי קנאות, ויבינו להוקיר את עבודתי.</w:t>
      </w:r>
      <w:r w:rsidR="00D073B4">
        <w:rPr>
          <w:rtl/>
        </w:rPr>
        <w:tab/>
      </w:r>
    </w:p>
    <w:p w14:paraId="25D37F57" w14:textId="77777777" w:rsidR="005C66E6" w:rsidRDefault="005C66E6" w:rsidP="007242B1">
      <w:pPr>
        <w:spacing w:line="320" w:lineRule="exact"/>
        <w:rPr>
          <w:rtl/>
        </w:rPr>
        <w:sectPr w:rsidR="005C66E6" w:rsidSect="000E71A3">
          <w:type w:val="continuous"/>
          <w:pgSz w:w="10318" w:h="14576" w:code="139"/>
          <w:pgMar w:top="1531" w:right="1134" w:bottom="1134" w:left="1134" w:header="709" w:footer="709" w:gutter="0"/>
          <w:pgNumType w:fmt="hebrew1"/>
          <w:cols w:num="2" w:space="425"/>
          <w:bidi/>
          <w:rtlGutter/>
          <w:docGrid w:linePitch="360"/>
        </w:sectPr>
      </w:pPr>
    </w:p>
    <w:p w14:paraId="3DC8E4A7" w14:textId="77777777" w:rsidR="00EE7FCF" w:rsidRPr="00D37B81" w:rsidRDefault="00EE7FCF" w:rsidP="00F575F2">
      <w:pPr>
        <w:pStyle w:val="1"/>
        <w:rPr>
          <w:rtl/>
        </w:rPr>
      </w:pPr>
      <w:bookmarkStart w:id="16" w:name="_Toc121159819"/>
      <w:bookmarkStart w:id="17" w:name="_Toc121160134"/>
      <w:bookmarkStart w:id="18" w:name="_Toc121170350"/>
      <w:r w:rsidRPr="00D37B81">
        <w:rPr>
          <w:rtl/>
        </w:rPr>
        <w:lastRenderedPageBreak/>
        <w:t>חזיון ב'</w:t>
      </w:r>
      <w:bookmarkEnd w:id="16"/>
      <w:bookmarkEnd w:id="17"/>
      <w:bookmarkEnd w:id="18"/>
    </w:p>
    <w:p w14:paraId="5EF8AF69" w14:textId="77777777" w:rsidR="00EE7FCF" w:rsidRPr="006A0D12" w:rsidRDefault="00EE7FCF" w:rsidP="00F575F2">
      <w:pPr>
        <w:pStyle w:val="2"/>
        <w:rPr>
          <w:rtl/>
        </w:rPr>
      </w:pPr>
      <w:bookmarkStart w:id="19" w:name="_Toc121159820"/>
      <w:bookmarkStart w:id="20" w:name="_Toc121160135"/>
      <w:bookmarkStart w:id="21" w:name="_Toc121170351"/>
      <w:r w:rsidRPr="006A0D12">
        <w:rPr>
          <w:rtl/>
        </w:rPr>
        <w:t>תורה מגנת ומצלת</w:t>
      </w:r>
      <w:bookmarkEnd w:id="19"/>
      <w:bookmarkEnd w:id="20"/>
      <w:bookmarkEnd w:id="21"/>
    </w:p>
    <w:p w14:paraId="056E39B2" w14:textId="77777777" w:rsidR="005C66E6" w:rsidRPr="0038053F" w:rsidRDefault="00EE7FCF" w:rsidP="009F3977">
      <w:pPr>
        <w:pStyle w:val="3"/>
        <w:jc w:val="distribute"/>
        <w:rPr>
          <w:rtl/>
        </w:rPr>
        <w:sectPr w:rsidR="005C66E6" w:rsidRPr="0038053F" w:rsidSect="000A5F71">
          <w:pgSz w:w="10318" w:h="14576" w:code="139"/>
          <w:pgMar w:top="1531" w:right="1134" w:bottom="1134" w:left="1134" w:header="454" w:footer="709" w:gutter="0"/>
          <w:pgNumType w:fmt="hebrew1"/>
          <w:cols w:space="425"/>
          <w:bidi/>
          <w:rtlGutter/>
          <w:docGrid w:linePitch="360"/>
        </w:sectPr>
      </w:pPr>
      <w:r w:rsidRPr="0038053F">
        <w:rPr>
          <w:rtl/>
        </w:rPr>
        <w:t xml:space="preserve">כשחלה </w:t>
      </w:r>
      <w:r w:rsidR="004E6D87">
        <w:rPr>
          <w:rtl/>
        </w:rPr>
        <w:t>ר' יוחנן בן זכאי</w:t>
      </w:r>
      <w:r w:rsidRPr="0038053F">
        <w:rPr>
          <w:rtl/>
        </w:rPr>
        <w:t xml:space="preserve"> נכנסו תלמידיו לבקרו, כיון שראה אותם התחיל לבכות, אמרו לו תלמידיו וכו' מפני מה אתה בוכה, אמר להם אילו לפני מלך בשר ודם היו מוליכין אותי וכו', ועכשיו שמוליכים אותי לפני </w:t>
      </w:r>
      <w:r w:rsidR="004E6D87">
        <w:rPr>
          <w:rtl/>
        </w:rPr>
        <w:t>מלך מלכי המלכים</w:t>
      </w:r>
      <w:r w:rsidRPr="0038053F">
        <w:rPr>
          <w:rtl/>
        </w:rPr>
        <w:t xml:space="preserve"> </w:t>
      </w:r>
      <w:r w:rsidR="004E6D87">
        <w:rPr>
          <w:rtl/>
        </w:rPr>
        <w:t>הקדוש ברוך הוא</w:t>
      </w:r>
      <w:r w:rsidRPr="0038053F">
        <w:rPr>
          <w:rtl/>
        </w:rPr>
        <w:t xml:space="preserve"> וכו' בשעת פטירתו אמר להם פנו כלים מפני הטומאה והכינו כסא לחזקיהו מלך יהודה שבא. </w:t>
      </w:r>
      <w:r w:rsidRPr="005C0B52">
        <w:rPr>
          <w:sz w:val="18"/>
          <w:szCs w:val="18"/>
          <w:rtl/>
        </w:rPr>
        <w:t>(ברכות כח</w:t>
      </w:r>
      <w:r w:rsidR="0063036B">
        <w:rPr>
          <w:rFonts w:hint="cs"/>
          <w:sz w:val="18"/>
          <w:szCs w:val="18"/>
          <w:rtl/>
        </w:rPr>
        <w:t>,</w:t>
      </w:r>
      <w:r w:rsidRPr="005C0B52">
        <w:rPr>
          <w:sz w:val="18"/>
          <w:szCs w:val="18"/>
          <w:rtl/>
        </w:rPr>
        <w:t xml:space="preserve"> ב)</w:t>
      </w:r>
      <w:r w:rsidRPr="0038053F">
        <w:rPr>
          <w:rtl/>
        </w:rPr>
        <w:t xml:space="preserve"> </w:t>
      </w:r>
      <w:r w:rsidR="00031F35">
        <w:rPr>
          <w:rtl/>
        </w:rPr>
        <w:tab/>
      </w:r>
      <w:r w:rsidR="009F3977">
        <w:rPr>
          <w:rtl/>
        </w:rPr>
        <w:tab/>
      </w:r>
    </w:p>
    <w:p w14:paraId="70A82060" w14:textId="6C749526" w:rsidR="00EE7FCF" w:rsidRDefault="00EE7FCF" w:rsidP="007242B1">
      <w:pPr>
        <w:spacing w:line="320" w:lineRule="exact"/>
        <w:jc w:val="distribute"/>
        <w:rPr>
          <w:rtl/>
        </w:rPr>
      </w:pPr>
      <w:r w:rsidRPr="00C76CE1">
        <w:rPr>
          <w:rFonts w:cs="VILNA מתוקן DP"/>
          <w:b/>
          <w:bCs/>
          <w:szCs w:val="32"/>
          <w:rtl/>
        </w:rPr>
        <w:t xml:space="preserve">ויש </w:t>
      </w:r>
      <w:r>
        <w:rPr>
          <w:rtl/>
        </w:rPr>
        <w:t xml:space="preserve">להקשות מדוע צוה ר' יוחנן </w:t>
      </w:r>
      <w:r w:rsidR="004E6D87">
        <w:rPr>
          <w:rtl/>
        </w:rPr>
        <w:t>בן זכאי</w:t>
      </w:r>
      <w:r>
        <w:rPr>
          <w:rtl/>
        </w:rPr>
        <w:t xml:space="preserve"> שיפנו כלים מפני הטומאה? ולא מצינו כן בשארי תנאים? ומדוע צוה להכין כסא לחזקיהו המלך ולא לדוד?</w:t>
      </w:r>
      <w:r w:rsidR="00031F35">
        <w:rPr>
          <w:rtl/>
        </w:rPr>
        <w:tab/>
      </w:r>
    </w:p>
    <w:p w14:paraId="7CEF0459" w14:textId="4F8AB2F0" w:rsidR="00EE7FCF" w:rsidRDefault="00EE7FCF" w:rsidP="007242B1">
      <w:pPr>
        <w:spacing w:line="320" w:lineRule="exact"/>
        <w:jc w:val="distribute"/>
        <w:rPr>
          <w:rtl/>
        </w:rPr>
      </w:pPr>
      <w:r w:rsidRPr="00C76CE1">
        <w:rPr>
          <w:rFonts w:cs="VILNA מתוקן DP"/>
          <w:b/>
          <w:bCs/>
          <w:szCs w:val="32"/>
          <w:rtl/>
        </w:rPr>
        <w:t xml:space="preserve">הנה </w:t>
      </w:r>
      <w:r>
        <w:rPr>
          <w:rtl/>
        </w:rPr>
        <w:t xml:space="preserve">נראה מחז"ל </w:t>
      </w:r>
      <w:r w:rsidRPr="008234F8">
        <w:rPr>
          <w:sz w:val="20"/>
          <w:szCs w:val="20"/>
          <w:rtl/>
        </w:rPr>
        <w:t>(גיטין נו)</w:t>
      </w:r>
      <w:r>
        <w:rPr>
          <w:rtl/>
        </w:rPr>
        <w:t xml:space="preserve"> שבשעת חורבן בית שני היתה במלא רוחב ארצנו מלחמה פנימית, גדולי חכמינו אמרו שנחוץ לכרות שלום עם הרומים, והני בריוני לא הסכימו וחפצו להלחם, </w:t>
      </w:r>
      <w:r w:rsidR="004E6D87">
        <w:rPr>
          <w:rtl/>
        </w:rPr>
        <w:t>ואחר כך</w:t>
      </w:r>
      <w:r>
        <w:rPr>
          <w:rtl/>
        </w:rPr>
        <w:t xml:space="preserve"> כשהצליח הדבר להוציא את ר</w:t>
      </w:r>
      <w:r w:rsidR="00932F11">
        <w:rPr>
          <w:rtl/>
        </w:rPr>
        <w:t>'</w:t>
      </w:r>
      <w:r>
        <w:rPr>
          <w:rtl/>
        </w:rPr>
        <w:t xml:space="preserve"> יוחנן </w:t>
      </w:r>
      <w:r w:rsidR="004E6D87">
        <w:rPr>
          <w:rtl/>
        </w:rPr>
        <w:t>בן זכאי</w:t>
      </w:r>
      <w:r>
        <w:rPr>
          <w:rtl/>
        </w:rPr>
        <w:t xml:space="preserve"> מחוץ לירושלים, ונשא חן בעיני אספסינוס, ואמר לו בעי מנאי מידי דאתן לך, </w:t>
      </w:r>
      <w:r w:rsidR="00BE0A5B">
        <w:rPr>
          <w:rtl/>
        </w:rPr>
        <w:t>אמר ליה</w:t>
      </w:r>
      <w:r>
        <w:rPr>
          <w:rtl/>
        </w:rPr>
        <w:t xml:space="preserve"> תן לי יבנה וחכמיה, ושושילתא </w:t>
      </w:r>
      <w:r w:rsidR="004E6D87">
        <w:rPr>
          <w:rtl/>
        </w:rPr>
        <w:t>דרבן גמליאל</w:t>
      </w:r>
      <w:r>
        <w:rPr>
          <w:rtl/>
        </w:rPr>
        <w:t xml:space="preserve"> ואסוותא דמסיין ליה לר' צדוק, ואף שחז"ל קרו עליה משיב חכמים אחור ודעתם יסכל, </w:t>
      </w:r>
      <w:r w:rsidR="004E6D87">
        <w:rPr>
          <w:rtl/>
        </w:rPr>
        <w:t>מכל מקום</w:t>
      </w:r>
      <w:r>
        <w:rPr>
          <w:rtl/>
        </w:rPr>
        <w:t xml:space="preserve"> ידע </w:t>
      </w:r>
      <w:r w:rsidR="004E6D87">
        <w:rPr>
          <w:rtl/>
        </w:rPr>
        <w:t>ר' יוחנן בן זכאי</w:t>
      </w:r>
      <w:r>
        <w:rPr>
          <w:rtl/>
        </w:rPr>
        <w:t xml:space="preserve"> היטיב שאם תארך הנהגה כזאת בישראל ירושלים בודאי במהרה תחרב, ובכן רצה להציל כל מאי דאפשר, שתשאר אצל עם ישראל התורה ולומדיה, ואם לא ידרוש כזאת </w:t>
      </w:r>
      <w:r w:rsidR="004E6D87">
        <w:rPr>
          <w:rtl/>
        </w:rPr>
        <w:t>תיכף ומיד</w:t>
      </w:r>
      <w:r>
        <w:rPr>
          <w:rtl/>
        </w:rPr>
        <w:t>, יוכל היות כי תחרב העיר עם חכמיה יחד, ולכן ביקש להציל את החכמים מפיצי חכמה ודעת בקרב עם ישורון, למען יהיו אלה כתריס בפני הפורעניות נגר הבריונים שרק הבל יפצה פיהם, ולא באלה תושע ישראל, ואף כי ילכו ישראל בגולה, התורה תגין עליהם ולא יאבדו.</w:t>
      </w:r>
      <w:r w:rsidR="00031F35">
        <w:rPr>
          <w:rtl/>
        </w:rPr>
        <w:tab/>
      </w:r>
    </w:p>
    <w:p w14:paraId="7886C5BC" w14:textId="16FF7CD4" w:rsidR="00EE7FCF" w:rsidRDefault="00EE7FCF" w:rsidP="007242B1">
      <w:pPr>
        <w:spacing w:line="320" w:lineRule="exact"/>
        <w:jc w:val="distribute"/>
        <w:rPr>
          <w:rtl/>
        </w:rPr>
      </w:pPr>
      <w:r w:rsidRPr="00C76CE1">
        <w:rPr>
          <w:rFonts w:cs="VILNA מתוקן DP"/>
          <w:b/>
          <w:bCs/>
          <w:szCs w:val="32"/>
          <w:rtl/>
        </w:rPr>
        <w:t xml:space="preserve">ושיטתו </w:t>
      </w:r>
      <w:r>
        <w:rPr>
          <w:rtl/>
        </w:rPr>
        <w:t>של ר</w:t>
      </w:r>
      <w:r w:rsidR="00932F11">
        <w:rPr>
          <w:rtl/>
        </w:rPr>
        <w:t>'</w:t>
      </w:r>
      <w:r>
        <w:rPr>
          <w:rtl/>
        </w:rPr>
        <w:t xml:space="preserve"> יוחנן </w:t>
      </w:r>
      <w:r w:rsidR="004E6D87">
        <w:rPr>
          <w:rtl/>
        </w:rPr>
        <w:t>בן זכאי</w:t>
      </w:r>
      <w:r>
        <w:rPr>
          <w:rtl/>
        </w:rPr>
        <w:t xml:space="preserve"> נוסדה על שיטת חזקיהו המלך ע"ה, ירושלים באה במצור מפני </w:t>
      </w:r>
      <w:r>
        <w:rPr>
          <w:rtl/>
        </w:rPr>
        <w:t xml:space="preserve">סנחריב מלך אשור, הוא חזקיהו לא הזעיק את בני מדינתו למלחמת מגן, כי אם בא בית ה', הוא לשיטתו: לא בחיל ולא בכח כי אם ברוח, את מלחמת ישראל ה' ילחם, והוא מסר את נפשו על לימוד התורה, מה עשה? נעץ חרב על פתח בית המדרש, ואמר, כל מי שאינו עוסק בתורה ידקר בחרב, בדקו מדן ועד באר שבע ולא מצאו עם הארץ, מגבעת ועד אנטיפרס ולא מצאו תינוק ותינוקת שלא היו בקיאין בדיני טומאה וטהרה </w:t>
      </w:r>
      <w:r w:rsidRPr="008234F8">
        <w:rPr>
          <w:sz w:val="20"/>
          <w:szCs w:val="20"/>
          <w:rtl/>
        </w:rPr>
        <w:t>(סנהדרין צד</w:t>
      </w:r>
      <w:r w:rsidR="00BE0A5B">
        <w:rPr>
          <w:rFonts w:hint="cs"/>
          <w:sz w:val="20"/>
          <w:szCs w:val="20"/>
          <w:rtl/>
        </w:rPr>
        <w:t>,</w:t>
      </w:r>
      <w:r w:rsidRPr="008234F8">
        <w:rPr>
          <w:sz w:val="20"/>
          <w:szCs w:val="20"/>
          <w:rtl/>
        </w:rPr>
        <w:t xml:space="preserve"> ב)</w:t>
      </w:r>
      <w:r>
        <w:rPr>
          <w:rtl/>
        </w:rPr>
        <w:t xml:space="preserve"> הוא המלך הצדיק ביאר, שלא בחרב וחנית יושע ישראל, ולזה נעץ החרב אצל הבית המדרש לאמר: אם תעזבו את התורה המגנת ומצלת, ותצאו להלחם, מלבד שלא תנצחו את השונא, תדק</w:t>
      </w:r>
      <w:r w:rsidR="005B062F">
        <w:rPr>
          <w:rFonts w:hint="cs"/>
          <w:rtl/>
        </w:rPr>
        <w:t>ר</w:t>
      </w:r>
      <w:r>
        <w:rPr>
          <w:rtl/>
        </w:rPr>
        <w:t xml:space="preserve">ו בחרב, בחרב של השונא, הוא המלך הצדיק השתדל לבער אחרי </w:t>
      </w:r>
      <w:r w:rsidR="001B17F2">
        <w:rPr>
          <w:rtl/>
        </w:rPr>
        <w:t>הַבּוֹרוּת</w:t>
      </w:r>
      <w:r>
        <w:rPr>
          <w:rtl/>
        </w:rPr>
        <w:t xml:space="preserve"> </w:t>
      </w:r>
      <w:r w:rsidR="001B17F2">
        <w:rPr>
          <w:rtl/>
        </w:rPr>
        <w:t>וְהַגַּסּוּת</w:t>
      </w:r>
      <w:r>
        <w:rPr>
          <w:rtl/>
        </w:rPr>
        <w:t>, פתח את כל בתי כנסיות ובתי מדרשות שהיו סגורים בימי ממלכת אביו אחז, ובכן תמימי דעה היו חזקיהו המלך ור' יוחנן בן זכאי, רעיון אחד ושיטה אחת לשניהם.</w:t>
      </w:r>
      <w:r w:rsidR="00031F35">
        <w:rPr>
          <w:rtl/>
        </w:rPr>
        <w:tab/>
      </w:r>
    </w:p>
    <w:p w14:paraId="655CC3CB" w14:textId="62648A1C" w:rsidR="00EE7FCF" w:rsidRDefault="00EE7FCF" w:rsidP="007242B1">
      <w:pPr>
        <w:spacing w:line="320" w:lineRule="exact"/>
        <w:jc w:val="distribute"/>
        <w:rPr>
          <w:rtl/>
        </w:rPr>
      </w:pPr>
      <w:r w:rsidRPr="00C76CE1">
        <w:rPr>
          <w:rFonts w:cs="VILNA מתוקן DP"/>
          <w:b/>
          <w:bCs/>
          <w:szCs w:val="32"/>
          <w:rtl/>
        </w:rPr>
        <w:t xml:space="preserve">ידוע </w:t>
      </w:r>
      <w:r>
        <w:rPr>
          <w:rtl/>
        </w:rPr>
        <w:t xml:space="preserve">שבכמה מקומות השתעו חז"ל בלשון חכמה </w:t>
      </w:r>
      <w:r w:rsidRPr="008234F8">
        <w:rPr>
          <w:sz w:val="20"/>
          <w:szCs w:val="20"/>
          <w:rtl/>
        </w:rPr>
        <w:t>(עירובין נג)</w:t>
      </w:r>
      <w:r>
        <w:rPr>
          <w:rtl/>
        </w:rPr>
        <w:t xml:space="preserve"> וישעיהו הנביא </w:t>
      </w:r>
      <w:r w:rsidRPr="008234F8">
        <w:rPr>
          <w:sz w:val="20"/>
          <w:szCs w:val="20"/>
          <w:rtl/>
        </w:rPr>
        <w:t>(לב</w:t>
      </w:r>
      <w:r w:rsidR="0082399D">
        <w:rPr>
          <w:rFonts w:hint="cs"/>
          <w:sz w:val="20"/>
          <w:szCs w:val="20"/>
          <w:rtl/>
        </w:rPr>
        <w:t>, ז</w:t>
      </w:r>
      <w:r w:rsidRPr="008234F8">
        <w:rPr>
          <w:sz w:val="20"/>
          <w:szCs w:val="20"/>
          <w:rtl/>
        </w:rPr>
        <w:t>)</w:t>
      </w:r>
      <w:r>
        <w:rPr>
          <w:rtl/>
        </w:rPr>
        <w:t xml:space="preserve"> במתק מליצתו בלשון חכמה אמר, "וכלי כליו רעים", זאת אומרת, שהרמאי מחשבות לבו רק רע, ומזה נבין, שהשם "כלים" הונח גם על מחשבות האדם, ולכן אחשוב, אולי הליט התנא הקדוש </w:t>
      </w:r>
      <w:r w:rsidR="004E6D87">
        <w:rPr>
          <w:rtl/>
        </w:rPr>
        <w:t>ר' יוחנן בן זכאי</w:t>
      </w:r>
      <w:r>
        <w:rPr>
          <w:rtl/>
        </w:rPr>
        <w:t xml:space="preserve"> בזאת המליצה, לבד מהצלת הכלים הגשמיים באהל המת מפני הטומאה, נם </w:t>
      </w:r>
      <w:r>
        <w:rPr>
          <w:rtl/>
        </w:rPr>
        <w:lastRenderedPageBreak/>
        <w:t xml:space="preserve">הצלת מחשבות בני דורו מדעות כוזביות אשר הפיצו הני בריוני בין צעירי ישראל, והורידו את כבוד התורה ולומדיה, ועל כן טרם הלקח, רמז לתלמידיו שימסרו נפשם להציל את העם מרעיונות הכפירה </w:t>
      </w:r>
      <w:r w:rsidR="004E6D87">
        <w:rPr>
          <w:rtl/>
        </w:rPr>
        <w:t>רחמנא ליצלן</w:t>
      </w:r>
      <w:r>
        <w:rPr>
          <w:rtl/>
        </w:rPr>
        <w:t>, וזה, אולי, שאמר להם "פנו כלים", פנו והריקו את המחשבות הבלתי טהורות "מפני הטומאה" שבאו עליכם מפני טומאת הלימוד של הני בריוני, "והכינו כסא לחזקיהו מלך יהודה שבא", הוא המלך הצדיק, רבי ומורי בדבר הזה, כל ימי החזקתי בשיטתו ולא ארפנה, כל ימי הלכתי בעקבותיו שהצלת ישראל כרוכה בקיום ולימוד התורה, ולכן אחרי הלקחי מאתכם תוסיפו ללכת בדרכי, דרך סלולה ואז תצילו את העם מכליון וקרץ.</w:t>
      </w:r>
      <w:r w:rsidR="00031F35">
        <w:rPr>
          <w:rtl/>
        </w:rPr>
        <w:tab/>
      </w:r>
    </w:p>
    <w:p w14:paraId="32D01E62" w14:textId="46133DBF" w:rsidR="0038053F" w:rsidRDefault="00EE7FCF" w:rsidP="007242B1">
      <w:pPr>
        <w:spacing w:line="320" w:lineRule="exact"/>
        <w:jc w:val="distribute"/>
        <w:rPr>
          <w:rtl/>
        </w:rPr>
        <w:sectPr w:rsidR="0038053F"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
          <w:bCs/>
          <w:szCs w:val="32"/>
          <w:rtl/>
        </w:rPr>
        <w:t>וכן</w:t>
      </w:r>
      <w:r>
        <w:rPr>
          <w:rtl/>
        </w:rPr>
        <w:t>, אחיי! נם כהיום הזה עת צרה היא ליעקב, מחוץ תשכל חרב ומחדרים אימה, מלחמה בחוץ ובבית כמות, יצאו "קושרי קשר" מקרבנו להדיח את בנינו מאחרי תורת ה', ובכדי שלא נפן אליהם ולא נאבה ולא נשמע להם, אין עצה אחרת כי אם "לפנות את הכלים", אם קלטו מחשבותינו שמץ דופי מהני בריוני דורנו, נראה להסירם בחזקת היד וסגולה יקרה לזה להגדיל תורה ולהאדירה, לקבוע חברות ללימוד, ללמוד וללמד, ובזאת נבוא אל הקודש, ונושע בה</w:t>
      </w:r>
      <w:r w:rsidR="00932F11">
        <w:rPr>
          <w:rtl/>
        </w:rPr>
        <w:t>'</w:t>
      </w:r>
      <w:r>
        <w:rPr>
          <w:rtl/>
        </w:rPr>
        <w:t xml:space="preserve"> תשועת עולמים, וחזקיהו המלך ור' יוחנן בן זכאי יהיו לנו למופת, מהם נראה וכן נעשה, ואם כה נעשה ויכולנו עמוד, וגם כל העם הזה יבא בשלום, </w:t>
      </w:r>
      <w:r w:rsidR="004C349E">
        <w:rPr>
          <w:rtl/>
        </w:rPr>
        <w:t>אמן</w:t>
      </w:r>
      <w:r>
        <w:rPr>
          <w:rtl/>
        </w:rPr>
        <w:t xml:space="preserve">. </w:t>
      </w:r>
      <w:r w:rsidR="00031F35">
        <w:rPr>
          <w:rtl/>
        </w:rPr>
        <w:tab/>
      </w:r>
    </w:p>
    <w:p w14:paraId="752A750F" w14:textId="77777777" w:rsidR="0038053F" w:rsidRDefault="0038053F" w:rsidP="007242B1">
      <w:pPr>
        <w:spacing w:line="320" w:lineRule="exact"/>
        <w:rPr>
          <w:rtl/>
        </w:rPr>
        <w:sectPr w:rsidR="0038053F" w:rsidSect="000E71A3">
          <w:type w:val="continuous"/>
          <w:pgSz w:w="10318" w:h="14576" w:code="139"/>
          <w:pgMar w:top="1531" w:right="1134" w:bottom="1134" w:left="1134" w:header="709" w:footer="709" w:gutter="0"/>
          <w:pgNumType w:fmt="hebrew1"/>
          <w:cols w:num="2" w:space="425"/>
          <w:bidi/>
          <w:rtlGutter/>
          <w:docGrid w:linePitch="360"/>
        </w:sectPr>
      </w:pPr>
    </w:p>
    <w:p w14:paraId="78D9AA05" w14:textId="77777777" w:rsidR="00EE7FCF" w:rsidRPr="00D37B81" w:rsidRDefault="00EE7FCF" w:rsidP="00F575F2">
      <w:pPr>
        <w:pStyle w:val="1"/>
        <w:rPr>
          <w:rtl/>
        </w:rPr>
      </w:pPr>
      <w:bookmarkStart w:id="22" w:name="_Toc121159821"/>
      <w:bookmarkStart w:id="23" w:name="_Toc121160136"/>
      <w:bookmarkStart w:id="24" w:name="_Toc121170352"/>
      <w:r w:rsidRPr="00D37B81">
        <w:rPr>
          <w:rtl/>
        </w:rPr>
        <w:lastRenderedPageBreak/>
        <w:t>חזיון ג</w:t>
      </w:r>
      <w:r w:rsidR="0038053F" w:rsidRPr="00D37B81">
        <w:rPr>
          <w:rFonts w:hint="cs"/>
          <w:rtl/>
        </w:rPr>
        <w:t>'</w:t>
      </w:r>
      <w:bookmarkEnd w:id="22"/>
      <w:bookmarkEnd w:id="23"/>
      <w:bookmarkEnd w:id="24"/>
    </w:p>
    <w:p w14:paraId="515C7F78" w14:textId="77777777" w:rsidR="00EE7FCF" w:rsidRPr="006A0D12" w:rsidRDefault="00EE7FCF" w:rsidP="00F575F2">
      <w:pPr>
        <w:pStyle w:val="2"/>
        <w:rPr>
          <w:rtl/>
        </w:rPr>
      </w:pPr>
      <w:bookmarkStart w:id="25" w:name="_Toc121159822"/>
      <w:bookmarkStart w:id="26" w:name="_Toc121160137"/>
      <w:bookmarkStart w:id="27" w:name="_Toc121170353"/>
      <w:r w:rsidRPr="006A0D12">
        <w:rPr>
          <w:rtl/>
        </w:rPr>
        <w:t>אני חומה</w:t>
      </w:r>
      <w:bookmarkEnd w:id="25"/>
      <w:bookmarkEnd w:id="26"/>
      <w:bookmarkEnd w:id="27"/>
    </w:p>
    <w:p w14:paraId="64930FF5" w14:textId="77777777" w:rsidR="0038053F" w:rsidRDefault="00EE7FCF" w:rsidP="009F3977">
      <w:pPr>
        <w:pStyle w:val="3"/>
        <w:jc w:val="distribute"/>
        <w:rPr>
          <w:rtl/>
        </w:rPr>
        <w:sectPr w:rsidR="0038053F" w:rsidSect="000A5F71">
          <w:pgSz w:w="10318" w:h="14576" w:code="139"/>
          <w:pgMar w:top="1531" w:right="1134" w:bottom="1134" w:left="1134" w:header="454" w:footer="709" w:gutter="0"/>
          <w:pgNumType w:fmt="hebrew1"/>
          <w:cols w:space="425"/>
          <w:bidi/>
          <w:rtlGutter/>
          <w:docGrid w:linePitch="360"/>
        </w:sectPr>
      </w:pPr>
      <w:r>
        <w:rPr>
          <w:rtl/>
        </w:rPr>
        <w:t>ויבא עמלק וילחם עם ישראל ברפידים. ויאמר משה אל יהושע בחר לנו אנשים וצא הלחם בעמלק וכו</w:t>
      </w:r>
      <w:r w:rsidR="00932F11">
        <w:rPr>
          <w:rtl/>
        </w:rPr>
        <w:t>'</w:t>
      </w:r>
      <w:r>
        <w:rPr>
          <w:rtl/>
        </w:rPr>
        <w:t xml:space="preserve"> ומשה ואהרן וחור עלו ראש הגבעה וכו' </w:t>
      </w:r>
      <w:r w:rsidRPr="005C0B52">
        <w:rPr>
          <w:sz w:val="18"/>
          <w:szCs w:val="18"/>
          <w:rtl/>
        </w:rPr>
        <w:t>(</w:t>
      </w:r>
      <w:r w:rsidR="004E6D87">
        <w:rPr>
          <w:sz w:val="18"/>
          <w:szCs w:val="18"/>
          <w:rtl/>
        </w:rPr>
        <w:t>פרשת</w:t>
      </w:r>
      <w:r w:rsidRPr="005C0B52">
        <w:rPr>
          <w:sz w:val="18"/>
          <w:szCs w:val="18"/>
          <w:rtl/>
        </w:rPr>
        <w:t xml:space="preserve"> בשלח)</w:t>
      </w:r>
      <w:r>
        <w:rPr>
          <w:rtl/>
        </w:rPr>
        <w:t xml:space="preserve"> ובמדרש: בחר לנו אנשים, מהו אנשים? של חכמת ויראת חטא! ועיין מכילתא, וברש"י ז</w:t>
      </w:r>
      <w:r w:rsidR="00932F11">
        <w:rPr>
          <w:rtl/>
        </w:rPr>
        <w:t>"</w:t>
      </w:r>
      <w:r>
        <w:rPr>
          <w:rtl/>
        </w:rPr>
        <w:t>ל.</w:t>
      </w:r>
      <w:r w:rsidR="009F3977">
        <w:rPr>
          <w:rtl/>
        </w:rPr>
        <w:tab/>
      </w:r>
    </w:p>
    <w:p w14:paraId="78D82362" w14:textId="6B349F9A" w:rsidR="00EE7FCF" w:rsidRDefault="00EE7FCF" w:rsidP="007242B1">
      <w:pPr>
        <w:spacing w:line="320" w:lineRule="exact"/>
        <w:jc w:val="distribute"/>
        <w:rPr>
          <w:rtl/>
        </w:rPr>
      </w:pPr>
      <w:r w:rsidRPr="00C76CE1">
        <w:rPr>
          <w:rFonts w:cs="VILNA מתוקן DP"/>
          <w:b/>
          <w:bCs/>
          <w:szCs w:val="32"/>
          <w:rtl/>
        </w:rPr>
        <w:t xml:space="preserve">ניב א) </w:t>
      </w:r>
      <w:r>
        <w:rPr>
          <w:rtl/>
        </w:rPr>
        <w:t>והוא פלא, הן ידוע כי למלחמה שולחים אנשי חיל, גבורים אשר כחם במתנם, ואונם בשרירי בטנם, אנשים אשר יוכלו לעמוד</w:t>
      </w:r>
      <w:r w:rsidR="007C29AA">
        <w:rPr>
          <w:rtl/>
        </w:rPr>
        <w:t xml:space="preserve"> </w:t>
      </w:r>
      <w:r>
        <w:rPr>
          <w:rtl/>
        </w:rPr>
        <w:t xml:space="preserve">בקשרי המלחמה, אשר לא יבהלו מהגפת תריסין ושפעת קלגסין, ולבחור צעירים, תלמידי ישיבות רכי הלב, ובלבד שיהיו יראי חטא, והמה יצאו להלחם עם שונא עצום </w:t>
      </w:r>
      <w:r w:rsidR="007F62E6">
        <w:rPr>
          <w:rFonts w:hint="cs"/>
          <w:rtl/>
        </w:rPr>
        <w:t>כ</w:t>
      </w:r>
      <w:r>
        <w:rPr>
          <w:rtl/>
        </w:rPr>
        <w:t xml:space="preserve">עמלק הכי יצליחו אלה למלחמה? וכתב הרמב"ן על הפסוק ראשית </w:t>
      </w:r>
      <w:r w:rsidR="007F62E6">
        <w:rPr>
          <w:rFonts w:hint="cs"/>
          <w:rtl/>
        </w:rPr>
        <w:t>ג</w:t>
      </w:r>
      <w:r>
        <w:rPr>
          <w:rtl/>
        </w:rPr>
        <w:t>וים עמלק וכו</w:t>
      </w:r>
      <w:r w:rsidR="00932F11">
        <w:rPr>
          <w:rtl/>
        </w:rPr>
        <w:t>'</w:t>
      </w:r>
      <w:r>
        <w:rPr>
          <w:rtl/>
        </w:rPr>
        <w:t xml:space="preserve"> בראש העמים עמלק יחשב, כי גבורים היו ואנשי חיל למלחמה עכ"ל</w:t>
      </w:r>
      <w:r w:rsidR="0001048D">
        <w:rPr>
          <w:rFonts w:hint="cs"/>
          <w:rtl/>
        </w:rPr>
        <w:t>.</w:t>
      </w:r>
      <w:r>
        <w:rPr>
          <w:rtl/>
        </w:rPr>
        <w:t xml:space="preserve"> ובכן היה צריך משה רבנו ע"ה לשלוח אנשי חיל, מלומדי מלחמה, אשר יטרפו זרוע אף קדקוד? ובכדי להבין את הענין נחוץ להבין דברי חז"ל </w:t>
      </w:r>
      <w:r w:rsidRPr="008234F8">
        <w:rPr>
          <w:sz w:val="20"/>
          <w:szCs w:val="20"/>
          <w:rtl/>
        </w:rPr>
        <w:t>(פסחים פז</w:t>
      </w:r>
      <w:r w:rsidR="0001048D">
        <w:rPr>
          <w:rFonts w:hint="cs"/>
          <w:sz w:val="20"/>
          <w:szCs w:val="20"/>
          <w:rtl/>
        </w:rPr>
        <w:t>,</w:t>
      </w:r>
      <w:r w:rsidRPr="008234F8">
        <w:rPr>
          <w:sz w:val="20"/>
          <w:szCs w:val="20"/>
          <w:rtl/>
        </w:rPr>
        <w:t xml:space="preserve"> א)</w:t>
      </w:r>
      <w:r>
        <w:rPr>
          <w:rtl/>
        </w:rPr>
        <w:t xml:space="preserve"> אחות לנו קטנה ושדים אין לה, אר"י זה עילם שזכתה ללמוד ולא זכתה ללמד, אני חומה ושדי כמגדלות, אר"י אני חומה "זו תורה" ושדי, כמגדלות "אלו תלמידי חכמים", ורבא אמר אני חומה "זו כנסת ישראל" ושדי כמגדלות "אלו בתי כנסיות ובתי מדרשות". ויפלא, איזה שייכות יש לשני המאמרים דר</w:t>
      </w:r>
      <w:r w:rsidR="00932F11">
        <w:rPr>
          <w:rtl/>
        </w:rPr>
        <w:t>'</w:t>
      </w:r>
      <w:r>
        <w:rPr>
          <w:rtl/>
        </w:rPr>
        <w:t xml:space="preserve"> יוחנן? </w:t>
      </w:r>
      <w:r w:rsidRPr="008234F8">
        <w:rPr>
          <w:sz w:val="20"/>
          <w:szCs w:val="20"/>
          <w:rtl/>
        </w:rPr>
        <w:t>(בשלמא המאמר הראשון שיין להמשנה והברייתא דשם)</w:t>
      </w:r>
      <w:r>
        <w:rPr>
          <w:rtl/>
        </w:rPr>
        <w:t xml:space="preserve"> ומה היא דוגמת החומה להתורה ושדים לתלמידי חכמים? ולדברי רבא חומה היא דוגמת כנסת ישראל ושדים דוגמת בתי כנסיות ובתי מדרשות? ועיין רש"י ומפרשים שם.</w:t>
      </w:r>
      <w:r w:rsidR="007242B1">
        <w:rPr>
          <w:rtl/>
        </w:rPr>
        <w:tab/>
      </w:r>
    </w:p>
    <w:p w14:paraId="16D270B2" w14:textId="5CDBC144" w:rsidR="00EE7FCF" w:rsidRDefault="00EE7FCF" w:rsidP="007242B1">
      <w:pPr>
        <w:spacing w:line="320" w:lineRule="exact"/>
        <w:jc w:val="distribute"/>
        <w:rPr>
          <w:rtl/>
        </w:rPr>
      </w:pPr>
      <w:r w:rsidRPr="00C76CE1">
        <w:rPr>
          <w:rFonts w:cs="VILNA מתוקן DP"/>
          <w:b/>
          <w:bCs/>
          <w:szCs w:val="32"/>
          <w:rtl/>
        </w:rPr>
        <w:t xml:space="preserve">ניב ב) </w:t>
      </w:r>
      <w:r>
        <w:rPr>
          <w:rtl/>
        </w:rPr>
        <w:t xml:space="preserve">כלל גדול בדברי ימי עולם, כי תקראנה מלחמה בין שתי ממלכות, הממלכה אשר חיל צבאיה יהיה מרובה בכמות ובאיכות תנצח, והכלל הזה לא ימוט, רק אם להממלכה מרובת </w:t>
      </w:r>
      <w:r>
        <w:rPr>
          <w:rtl/>
        </w:rPr>
        <w:t>החיל שלו ושקט מבפנים אין מרידה ולא מלחמת אחים בקרבה, בי באופן אחר, והיה כי תקראנה מלחמה אפילו עם ממלכה שפלה, ינצחו המעטים את המרובים, יען כי טרודים אנשי החיל לסדר את עניני המריבות פנימה, ולהגן על מלחמה מפנים ומאחור קשה הדבר במאד מאד.</w:t>
      </w:r>
      <w:r w:rsidR="007242B1">
        <w:rPr>
          <w:rtl/>
        </w:rPr>
        <w:tab/>
      </w:r>
    </w:p>
    <w:p w14:paraId="223A2D84" w14:textId="75924450" w:rsidR="00EE7FCF" w:rsidRDefault="00EE7FCF" w:rsidP="007242B1">
      <w:pPr>
        <w:spacing w:line="320" w:lineRule="exact"/>
        <w:jc w:val="distribute"/>
        <w:rPr>
          <w:rtl/>
        </w:rPr>
      </w:pPr>
      <w:r w:rsidRPr="00C76CE1">
        <w:rPr>
          <w:rFonts w:cs="VILNA מתוקן DP"/>
          <w:b/>
          <w:bCs/>
          <w:szCs w:val="32"/>
          <w:rtl/>
        </w:rPr>
        <w:t xml:space="preserve">וכן </w:t>
      </w:r>
      <w:r>
        <w:rPr>
          <w:rtl/>
        </w:rPr>
        <w:t>הדבר אצלנו, בשעה ששלום בקרבנו פנימה, שומרים אנחנו מצות התורה ונחזיק בקדושתה הולכים אנו בדרך הקודש אשר התוו לנו אבותינו איש מפי איש בקבלה מהר סיני אז התורה כתריס בפני הפורענ</w:t>
      </w:r>
      <w:r w:rsidR="007F62E6">
        <w:rPr>
          <w:rFonts w:hint="cs"/>
          <w:rtl/>
        </w:rPr>
        <w:t>י</w:t>
      </w:r>
      <w:r>
        <w:rPr>
          <w:rtl/>
        </w:rPr>
        <w:t xml:space="preserve">ות, מגנת ומצלת, עומדת היא על הגבול לשמור את בית יעקב מסביביו צריו, ותתן כח </w:t>
      </w:r>
      <w:r w:rsidR="007F62E6">
        <w:rPr>
          <w:rFonts w:hint="cs"/>
          <w:rtl/>
        </w:rPr>
        <w:t>ו</w:t>
      </w:r>
      <w:r>
        <w:rPr>
          <w:rtl/>
        </w:rPr>
        <w:t>אומץ לעם העברי לעמוד נגד רוח סופה וסער מתחולל, אשר יסערהו להפיצו, וכדברי הכתוב. אם בחוקותי תלכו וכו</w:t>
      </w:r>
      <w:r w:rsidR="00932F11">
        <w:rPr>
          <w:rtl/>
        </w:rPr>
        <w:t>'</w:t>
      </w:r>
      <w:r w:rsidR="003342D0">
        <w:rPr>
          <w:rtl/>
        </w:rPr>
        <w:t>-</w:t>
      </w:r>
      <w:r>
        <w:rPr>
          <w:rtl/>
        </w:rPr>
        <w:t>אז</w:t>
      </w:r>
      <w:r w:rsidR="003342D0">
        <w:rPr>
          <w:rtl/>
        </w:rPr>
        <w:t>-</w:t>
      </w:r>
      <w:r>
        <w:rPr>
          <w:rtl/>
        </w:rPr>
        <w:t xml:space="preserve">וחרב לא תעבור בארצכם, וכפי הנאמר </w:t>
      </w:r>
      <w:r w:rsidR="004E6D87">
        <w:rPr>
          <w:rtl/>
        </w:rPr>
        <w:t>בפרשת</w:t>
      </w:r>
      <w:r>
        <w:rPr>
          <w:rtl/>
        </w:rPr>
        <w:t xml:space="preserve"> העקידה, "כי ברך אברכך והרבה ארבה את זרעך ככוכבי השמים וכחול אשר על שפת הים, ויירש זרעך את שער אויביו", שיובן בזה, שגילה המלאך לאברהם בשם ה', דבר שעתיד לבוא, שעל זרעו לדורותם יעברו תקופות שונות ומשונות, יש אשר יעמדו בניו ביהדותם ובשמירת דתם במדריגה גבוה ומאד נעלה, ואז יהיו נמשלים ככוכבי השמים, </w:t>
      </w:r>
      <w:r w:rsidR="00A05048">
        <w:rPr>
          <w:rtl/>
        </w:rPr>
        <w:t>כמו שאמרו</w:t>
      </w:r>
      <w:r>
        <w:rPr>
          <w:rtl/>
        </w:rPr>
        <w:t xml:space="preserve"> </w:t>
      </w:r>
      <w:r w:rsidRPr="008234F8">
        <w:rPr>
          <w:sz w:val="20"/>
          <w:szCs w:val="20"/>
          <w:rtl/>
        </w:rPr>
        <w:t>(מגילה טז ב)</w:t>
      </w:r>
      <w:r>
        <w:rPr>
          <w:rtl/>
        </w:rPr>
        <w:t xml:space="preserve"> כשהם עולים, עולים עד לשמים, ומי יכול אז לגשת אליהם, הלא בין כוכבים קיניהם, ואין כל אומה ולשון שולטת בהם להרע להם, ויש אשר ירדו ממדרגתם ואז נמשלים המה "לעפר", עפר תחת רגל הסוס והחמור, תחת כל מעול וחומץ, עפר </w:t>
      </w:r>
      <w:r>
        <w:rPr>
          <w:rtl/>
        </w:rPr>
        <w:lastRenderedPageBreak/>
        <w:t xml:space="preserve">וחול שהכל דורסים עליהם, וההשגחה העליונה הבטיחה את אבינו הראשון שאל ירא </w:t>
      </w:r>
      <w:r w:rsidR="004E6D87">
        <w:rPr>
          <w:rtl/>
        </w:rPr>
        <w:t>חס ושלום</w:t>
      </w:r>
      <w:r>
        <w:rPr>
          <w:rtl/>
        </w:rPr>
        <w:t xml:space="preserve"> שיכלה זרעו, אם גם ירדו משמים ארצה, </w:t>
      </w:r>
      <w:r w:rsidR="008A7A7F">
        <w:rPr>
          <w:rtl/>
        </w:rPr>
        <w:t>בכל זאת</w:t>
      </w:r>
      <w:r>
        <w:rPr>
          <w:rtl/>
        </w:rPr>
        <w:t xml:space="preserve"> יהיו נמשלים</w:t>
      </w:r>
      <w:r w:rsidR="007C29AA">
        <w:rPr>
          <w:rtl/>
        </w:rPr>
        <w:t xml:space="preserve"> </w:t>
      </w:r>
      <w:r>
        <w:rPr>
          <w:rtl/>
        </w:rPr>
        <w:t>לחול</w:t>
      </w:r>
      <w:r w:rsidR="003342D0">
        <w:rPr>
          <w:rtl/>
        </w:rPr>
        <w:t>-</w:t>
      </w:r>
      <w:r>
        <w:rPr>
          <w:rtl/>
        </w:rPr>
        <w:t xml:space="preserve">אשר על שפת הים, "אשר שמתי חול גבול ים לבל יעבירנו גליו", החול אשר על שפת הים דבר יקר הוא, וכח נסתר בו, עומד בפני גלי הים לבל ישטפו את העולם, </w:t>
      </w:r>
      <w:r w:rsidRPr="008234F8">
        <w:rPr>
          <w:sz w:val="20"/>
          <w:szCs w:val="20"/>
          <w:rtl/>
        </w:rPr>
        <w:t xml:space="preserve">(ועיין </w:t>
      </w:r>
      <w:r w:rsidR="008A7A7F">
        <w:rPr>
          <w:sz w:val="20"/>
          <w:szCs w:val="20"/>
          <w:rtl/>
        </w:rPr>
        <w:t>במסכת</w:t>
      </w:r>
      <w:r w:rsidRPr="008234F8">
        <w:rPr>
          <w:sz w:val="20"/>
          <w:szCs w:val="20"/>
          <w:rtl/>
        </w:rPr>
        <w:t xml:space="preserve"> בבא בתרא ז</w:t>
      </w:r>
      <w:r w:rsidR="00E80757">
        <w:rPr>
          <w:rFonts w:hint="cs"/>
          <w:sz w:val="20"/>
          <w:szCs w:val="20"/>
          <w:rtl/>
        </w:rPr>
        <w:t>,</w:t>
      </w:r>
      <w:r w:rsidRPr="008234F8">
        <w:rPr>
          <w:sz w:val="20"/>
          <w:szCs w:val="20"/>
          <w:rtl/>
        </w:rPr>
        <w:t xml:space="preserve"> ב וברש"י שם)</w:t>
      </w:r>
      <w:r>
        <w:rPr>
          <w:rtl/>
        </w:rPr>
        <w:t xml:space="preserve"> ובספרי </w:t>
      </w:r>
      <w:r w:rsidR="008A7A7F">
        <w:rPr>
          <w:rtl/>
        </w:rPr>
        <w:t>פרשת</w:t>
      </w:r>
      <w:r>
        <w:rPr>
          <w:rtl/>
        </w:rPr>
        <w:t xml:space="preserve"> עקב על הפסוק למען ירבו ימיכם וכו</w:t>
      </w:r>
      <w:r w:rsidR="00932F11">
        <w:rPr>
          <w:rtl/>
        </w:rPr>
        <w:t>'</w:t>
      </w:r>
      <w:r>
        <w:rPr>
          <w:rtl/>
        </w:rPr>
        <w:t xml:space="preserve"> </w:t>
      </w:r>
      <w:r w:rsidR="008A7A7F">
        <w:rPr>
          <w:rtl/>
        </w:rPr>
        <w:t>וזה לשונו</w:t>
      </w:r>
      <w:r>
        <w:rPr>
          <w:rtl/>
        </w:rPr>
        <w:t xml:space="preserve"> מה כוכבים רמים ומנוטלים על כל בא העולם, כן אם ישראל עושים רצונו של מקום, הרי הם ככוכבים עכ"ל. ולפי זה</w:t>
      </w:r>
      <w:r w:rsidR="00C569F2">
        <w:rPr>
          <w:rFonts w:hint="cs"/>
          <w:rtl/>
        </w:rPr>
        <w:t>,</w:t>
      </w:r>
      <w:r>
        <w:rPr>
          <w:rtl/>
        </w:rPr>
        <w:t xml:space="preserve"> יפה תיארו חז"ל במליצתם "אני חומה" אימתי עם ישראל מוקף בחומה בצורה? נגד הקמים עליהם להכחידם מגוי, "זו תורה"</w:t>
      </w:r>
      <w:r w:rsidR="003342D0">
        <w:rPr>
          <w:rtl/>
        </w:rPr>
        <w:t>-</w:t>
      </w:r>
      <w:r>
        <w:rPr>
          <w:rtl/>
        </w:rPr>
        <w:t xml:space="preserve">בזמן שהולכים בדרך התורה. </w:t>
      </w:r>
      <w:r w:rsidR="007242B1">
        <w:rPr>
          <w:rtl/>
        </w:rPr>
        <w:tab/>
      </w:r>
    </w:p>
    <w:p w14:paraId="2CF0D40E" w14:textId="07539F83" w:rsidR="00EE7FCF" w:rsidRDefault="00EE7FCF" w:rsidP="007242B1">
      <w:pPr>
        <w:spacing w:line="320" w:lineRule="exact"/>
        <w:jc w:val="distribute"/>
        <w:rPr>
          <w:rtl/>
        </w:rPr>
      </w:pPr>
      <w:r w:rsidRPr="00C76CE1">
        <w:rPr>
          <w:rFonts w:cs="VILNA מתוקן DP"/>
          <w:b/>
          <w:bCs/>
          <w:szCs w:val="32"/>
          <w:rtl/>
        </w:rPr>
        <w:t xml:space="preserve">וכאשר </w:t>
      </w:r>
      <w:r>
        <w:rPr>
          <w:rtl/>
        </w:rPr>
        <w:t>יחלש ישראל מעט ופגר מלכת, ויתרחק מהאמונה המזוקקה והצרופה, ויוציא מקרבו בנים כחשים ותלמידים שלא שימשו כל צרכן ויקדיחו תבשילן ברבים, להפר דת ולפרוק עולה של תורה, ועוד יחטיאו את הרבים, ויפזרו אבק כפירה בתוך ההמון, אז בכדי לחלץ מן המיצר, נחוצים לנו "מגדלים" להשגיח על המרחק, המה הצופים המכונים "ש</w:t>
      </w:r>
      <w:r w:rsidR="007F62E6">
        <w:rPr>
          <w:rFonts w:hint="cs"/>
          <w:rtl/>
        </w:rPr>
        <w:t>ד</w:t>
      </w:r>
      <w:r>
        <w:rPr>
          <w:rtl/>
        </w:rPr>
        <w:t xml:space="preserve">ים" כפירש"י ז"ל ושדי אלו </w:t>
      </w:r>
      <w:r w:rsidR="008A7A7F">
        <w:rPr>
          <w:rtl/>
        </w:rPr>
        <w:t>תלמידי חכמים</w:t>
      </w:r>
      <w:r>
        <w:rPr>
          <w:rtl/>
        </w:rPr>
        <w:t xml:space="preserve"> המיניקים לאחרים כשדים הללו, מלמדים חרוצים, מורים מובהקים, אשד ילמדו את העם את המעשה אשר יעשון, יחבבו למו את התורה וימתיקו להם צוף נועם דבריה, ואלו הצופים צריכים לעמוד במקום גבוה</w:t>
      </w:r>
      <w:r w:rsidR="007C29AA">
        <w:rPr>
          <w:rtl/>
        </w:rPr>
        <w:t xml:space="preserve"> </w:t>
      </w:r>
      <w:r>
        <w:rPr>
          <w:rtl/>
        </w:rPr>
        <w:t xml:space="preserve">על המגדל, לירות חצים נגד האויב, </w:t>
      </w:r>
      <w:r w:rsidR="008A7A7F">
        <w:rPr>
          <w:rtl/>
        </w:rPr>
        <w:t>ועל ידי זה</w:t>
      </w:r>
      <w:r>
        <w:rPr>
          <w:rtl/>
        </w:rPr>
        <w:t xml:space="preserve"> הם מגינים על כלל ישראל, כדפירש"י ז"ל, ולמדריגה זו לא זכתה עילם, שזכתה ללמוד ולא ללמד אין לה תלמידי חכמים, להגן ולהציל, בלי מעוז ומגדל.</w:t>
      </w:r>
      <w:r w:rsidR="007242B1">
        <w:rPr>
          <w:rtl/>
        </w:rPr>
        <w:tab/>
      </w:r>
    </w:p>
    <w:p w14:paraId="2E03F248" w14:textId="2E1B0E2D" w:rsidR="00EE7FCF" w:rsidRDefault="00EE7FCF" w:rsidP="007242B1">
      <w:pPr>
        <w:spacing w:line="320" w:lineRule="exact"/>
        <w:jc w:val="distribute"/>
        <w:rPr>
          <w:rtl/>
        </w:rPr>
      </w:pPr>
      <w:r w:rsidRPr="00C76CE1">
        <w:rPr>
          <w:rFonts w:cs="VILNA מתוקן DP"/>
          <w:b/>
          <w:bCs/>
          <w:szCs w:val="32"/>
          <w:rtl/>
        </w:rPr>
        <w:t xml:space="preserve">ניב ג) </w:t>
      </w:r>
      <w:r>
        <w:rPr>
          <w:rtl/>
        </w:rPr>
        <w:t xml:space="preserve">וגלוי וידוע לכל באי עולם, שהדת, היא אשר תאחד כל אומה ואומה, לעשותה חטיבה אחת בעולם, ובכדי שיוכל כח הדת לפעול </w:t>
      </w:r>
      <w:r>
        <w:rPr>
          <w:rtl/>
        </w:rPr>
        <w:t>פעולתו, נחוצה שתהיה בין מחזיקי הדת אחדות גמורה ושלמה, והתאחדות האומה, זאת היא כחו לאלקיו, ילך בטח בשם ה', ולא יפחד מסביביו צריו, שונאיו ומנדיו אשר שתו עליו, ובעת שתשלוט עלינו האחדות אנחנו מכונים בשם "כנסת ישראל" כנסיה אחת מיוחדת, אין פרץ. ואין יוצאת, וזאת היא חומתנו הבצורה, וזהו שהוסיף רבא, "אני חומה" אימתי אני בבחינת חומה, למחסה ולמשגב זו "כנסת ישראל" בשעה שהננו כנסיה שלמה, לא בבחינת שה פזורה ישראל, מפוזר ומפורד ח"ו.</w:t>
      </w:r>
      <w:r w:rsidR="007242B1">
        <w:rPr>
          <w:rtl/>
        </w:rPr>
        <w:tab/>
      </w:r>
    </w:p>
    <w:p w14:paraId="68727BC9" w14:textId="5EFBA6EB" w:rsidR="00EE7FCF" w:rsidRDefault="00EE7FCF" w:rsidP="007242B1">
      <w:pPr>
        <w:spacing w:line="320" w:lineRule="exact"/>
        <w:jc w:val="distribute"/>
        <w:rPr>
          <w:rtl/>
        </w:rPr>
      </w:pPr>
      <w:r w:rsidRPr="00C76CE1">
        <w:rPr>
          <w:rFonts w:cs="VILNA מתוקן DP"/>
          <w:b/>
          <w:bCs/>
          <w:szCs w:val="32"/>
          <w:rtl/>
        </w:rPr>
        <w:t xml:space="preserve">ובכדי </w:t>
      </w:r>
      <w:r>
        <w:rPr>
          <w:rtl/>
        </w:rPr>
        <w:t xml:space="preserve">לשמור את החומה נחוץ לנו להוסיף אומץ בהאחדות ולקרב עצם אל עצם, ולהפיח רוח חיים בהעצמות היבשות, ולזה נחוצים לנו מאד מקומות לאסוף ולהתאסף יחד, ובתי האספות האלו יריקו עלינו שפע טל השמים, לבל יצטרכו ישראל לעם אחר לנטור כרמים אחרים, נחוצים לנו בתים לתורה ולתעודה, בתים שקולו של יעקב ישמע שמה, ואז נתרחק מן הכיעור ומן הדומה לו, מאלו "הקושרים" המסיתים ומדיחים שמחשיכים את עינינו מלראות נכחה, והבתים האלה הם הבתי כנסיות ובתי מדרשות שלנו, בהמה תלוי סוד נצחיותנו, וזה שאמר רבא במתק לשונו, מה הוא הדבר שתשמש לנו "כשדים" </w:t>
      </w:r>
      <w:r w:rsidR="003342D0">
        <w:rPr>
          <w:rtl/>
        </w:rPr>
        <w:t>-</w:t>
      </w:r>
      <w:r>
        <w:rPr>
          <w:rtl/>
        </w:rPr>
        <w:t xml:space="preserve"> להניק חלב תורה ודת, אמונה ואחדות? ומה הוא לנו הבסיס הנכון והמבצר החזק בל ימוט לנצח? שעל ידי ההגנה כזו לא ישיגונו אויבנו בנפש, ו"שדי כמגדלות" </w:t>
      </w:r>
      <w:r w:rsidR="003342D0">
        <w:rPr>
          <w:rtl/>
        </w:rPr>
        <w:t>-</w:t>
      </w:r>
      <w:r>
        <w:rPr>
          <w:rtl/>
        </w:rPr>
        <w:t xml:space="preserve"> אלו בתי כנסיות ובתי מדרשות.</w:t>
      </w:r>
      <w:r w:rsidR="007242B1">
        <w:rPr>
          <w:rtl/>
        </w:rPr>
        <w:tab/>
      </w:r>
    </w:p>
    <w:p w14:paraId="0B03C0BD" w14:textId="773F65A7" w:rsidR="00EE7FCF" w:rsidRDefault="00EE7FCF" w:rsidP="007242B1">
      <w:pPr>
        <w:spacing w:line="320" w:lineRule="exact"/>
        <w:jc w:val="distribute"/>
        <w:rPr>
          <w:rtl/>
        </w:rPr>
      </w:pPr>
      <w:r w:rsidRPr="00C76CE1">
        <w:rPr>
          <w:rFonts w:cs="VILNA מתוקן DP"/>
          <w:b/>
          <w:bCs/>
          <w:szCs w:val="32"/>
          <w:rtl/>
        </w:rPr>
        <w:t xml:space="preserve">ניב ד) </w:t>
      </w:r>
      <w:r>
        <w:rPr>
          <w:rtl/>
        </w:rPr>
        <w:t xml:space="preserve">ובבא ישראל לרפידים, אמרו חז"ל 'רפידים' שרפו ידיהם מן התורה, ונענשו אז מדה כנגד מדה, ואין מים לשתות העם, כי אין מים אלא תורה </w:t>
      </w:r>
      <w:r w:rsidRPr="008234F8">
        <w:rPr>
          <w:sz w:val="20"/>
          <w:szCs w:val="20"/>
          <w:rtl/>
        </w:rPr>
        <w:t xml:space="preserve">(עיין סוף </w:t>
      </w:r>
      <w:r w:rsidR="008A7A7F">
        <w:rPr>
          <w:sz w:val="20"/>
          <w:szCs w:val="20"/>
          <w:rtl/>
        </w:rPr>
        <w:t>פרק קמא</w:t>
      </w:r>
      <w:r w:rsidRPr="008234F8">
        <w:rPr>
          <w:sz w:val="20"/>
          <w:szCs w:val="20"/>
          <w:rtl/>
        </w:rPr>
        <w:t xml:space="preserve"> דבבא קמא)</w:t>
      </w:r>
      <w:r>
        <w:rPr>
          <w:rtl/>
        </w:rPr>
        <w:t xml:space="preserve"> שכשם שאי אפשר לחיות בלי מים כן </w:t>
      </w:r>
      <w:r w:rsidR="008A7A7F">
        <w:rPr>
          <w:rtl/>
        </w:rPr>
        <w:t>אי אפשר</w:t>
      </w:r>
      <w:r>
        <w:rPr>
          <w:rtl/>
        </w:rPr>
        <w:t xml:space="preserve"> לעם ישראל לפסוק מלשתות מי התורה, החכמה והדעת, כי </w:t>
      </w:r>
      <w:r w:rsidR="008A7A7F">
        <w:rPr>
          <w:rtl/>
        </w:rPr>
        <w:t>על ידי זה</w:t>
      </w:r>
      <w:r>
        <w:rPr>
          <w:rtl/>
        </w:rPr>
        <w:t xml:space="preserve"> נחשבים אנחנו לפגרים מתים בחיינו </w:t>
      </w:r>
      <w:r w:rsidRPr="008234F8">
        <w:rPr>
          <w:sz w:val="20"/>
          <w:szCs w:val="20"/>
          <w:rtl/>
        </w:rPr>
        <w:t xml:space="preserve">(עיין מלבי"ם, ועיין סוף ברכות בהויכוח </w:t>
      </w:r>
      <w:r w:rsidRPr="008234F8">
        <w:rPr>
          <w:sz w:val="20"/>
          <w:szCs w:val="20"/>
          <w:rtl/>
        </w:rPr>
        <w:lastRenderedPageBreak/>
        <w:t>שבין ר"ע ופפוס)</w:t>
      </w:r>
      <w:r>
        <w:rPr>
          <w:rtl/>
        </w:rPr>
        <w:t>, ועיין ספרי פ</w:t>
      </w:r>
      <w:r w:rsidR="00A50503">
        <w:rPr>
          <w:rFonts w:hint="cs"/>
          <w:rtl/>
        </w:rPr>
        <w:t>רשת</w:t>
      </w:r>
      <w:r>
        <w:rPr>
          <w:rtl/>
        </w:rPr>
        <w:t xml:space="preserve"> עקב על הפסוק כי אם שמור תשמורון וכו</w:t>
      </w:r>
      <w:r w:rsidR="00932F11">
        <w:rPr>
          <w:rtl/>
        </w:rPr>
        <w:t>'</w:t>
      </w:r>
      <w:r>
        <w:rPr>
          <w:rtl/>
        </w:rPr>
        <w:t xml:space="preserve"> מה מים חיים לעולם, אף דברי תורה חיים לעולם, ואז גם פסקה אחדותם, </w:t>
      </w:r>
      <w:r w:rsidR="008A7A7F">
        <w:rPr>
          <w:rtl/>
        </w:rPr>
        <w:t>כמו שנאמר</w:t>
      </w:r>
      <w:r>
        <w:rPr>
          <w:rtl/>
        </w:rPr>
        <w:t xml:space="preserve"> וירב העם עם משה וכו' מה, תריבון עמדי וכו' ואל נכון נחלק אז כעתה, העם לשתי מפלגות מימינים ומשמאילים, מאמינים בה' ובמשה עבדו, ובועטים ברבונם וברבם, ואילו הסיבות הסבו שבא עמלק וילחם עם ישראל </w:t>
      </w:r>
      <w:r w:rsidR="003342D0">
        <w:rPr>
          <w:rtl/>
        </w:rPr>
        <w:t>-</w:t>
      </w:r>
      <w:r>
        <w:rPr>
          <w:rtl/>
        </w:rPr>
        <w:t xml:space="preserve"> על שהיו במצב </w:t>
      </w:r>
      <w:r w:rsidR="003342D0">
        <w:rPr>
          <w:rtl/>
        </w:rPr>
        <w:t>-</w:t>
      </w:r>
      <w:r>
        <w:rPr>
          <w:rtl/>
        </w:rPr>
        <w:t xml:space="preserve"> "רפידים", רפיון ידים, </w:t>
      </w:r>
      <w:r w:rsidR="008A7A7F">
        <w:rPr>
          <w:rtl/>
        </w:rPr>
        <w:t>הקדוש ברוך הוא</w:t>
      </w:r>
      <w:r>
        <w:rPr>
          <w:rtl/>
        </w:rPr>
        <w:t xml:space="preserve"> נושאם על ענני הכבוד וה</w:t>
      </w:r>
      <w:r w:rsidR="007F62E6">
        <w:rPr>
          <w:rFonts w:hint="cs"/>
          <w:rtl/>
        </w:rPr>
        <w:t>מ</w:t>
      </w:r>
      <w:r>
        <w:rPr>
          <w:rtl/>
        </w:rPr>
        <w:t>ה שאלו היש ה</w:t>
      </w:r>
      <w:r w:rsidR="00932F11">
        <w:rPr>
          <w:rtl/>
        </w:rPr>
        <w:t>'</w:t>
      </w:r>
      <w:r>
        <w:rPr>
          <w:rtl/>
        </w:rPr>
        <w:t xml:space="preserve"> בקרבנו אם אין? כמבואר במדרש המובא ברש"י, משל לתנוק המורכב על כתפיו של אביו וכו' </w:t>
      </w:r>
      <w:r w:rsidR="008A7A7F">
        <w:rPr>
          <w:rtl/>
        </w:rPr>
        <w:t>עיין שם</w:t>
      </w:r>
      <w:r>
        <w:rPr>
          <w:rtl/>
        </w:rPr>
        <w:t xml:space="preserve"> </w:t>
      </w:r>
      <w:r w:rsidR="003342D0">
        <w:rPr>
          <w:rtl/>
        </w:rPr>
        <w:t>-</w:t>
      </w:r>
      <w:r>
        <w:rPr>
          <w:rtl/>
        </w:rPr>
        <w:t xml:space="preserve"> ולפיכך ויבא עמלק.</w:t>
      </w:r>
      <w:r w:rsidR="007242B1">
        <w:rPr>
          <w:rtl/>
        </w:rPr>
        <w:tab/>
      </w:r>
    </w:p>
    <w:p w14:paraId="2A05C9A9" w14:textId="562BA12A" w:rsidR="00EE7FCF" w:rsidRDefault="00EE7FCF" w:rsidP="007242B1">
      <w:pPr>
        <w:spacing w:line="320" w:lineRule="exact"/>
        <w:jc w:val="distribute"/>
        <w:rPr>
          <w:rtl/>
        </w:rPr>
      </w:pPr>
      <w:r w:rsidRPr="00C76CE1">
        <w:rPr>
          <w:rFonts w:cs="VILNA מתוקן DP"/>
          <w:b/>
          <w:bCs/>
          <w:szCs w:val="32"/>
          <w:rtl/>
        </w:rPr>
        <w:t xml:space="preserve">ולכן </w:t>
      </w:r>
      <w:r>
        <w:rPr>
          <w:rtl/>
        </w:rPr>
        <w:t xml:space="preserve">בתקופה כזו מה מאד היה נחוץ לחומה בצורה, דלתים ובריח שיגינו עליהם מבחוץ, למען לאזרח בישראל את התורה והאמונה, ולאתר ולקשר את כולם בקשר של קימא, והדבר הזה היה קשה למשה, לא יכול עשהו לבדו, ונחוץ היה לו עזרה מהאנשים בעלי מדות טובות, בעלי תורה ויראת שמים, אלו המכונים "שדים"' "מגדלות" להניק להמון הרב מחלבה ומשמנה, וללחום נגד בעלי הספק, הכופרים והפורצים גדר, ולכן, ויאמר משה אל יהושע בחר לנו אנשים, "בחר לנו" אנשים כמותנו, כי מלבד שיהושע שבא משבט בני יוסף שהוא מקור היראה והניצוח במלחמת היצר, מלחמת עמלק, </w:t>
      </w:r>
      <w:r w:rsidR="008A7A7F">
        <w:rPr>
          <w:rtl/>
        </w:rPr>
        <w:t>כמו שכתוב</w:t>
      </w:r>
      <w:r>
        <w:rPr>
          <w:rtl/>
        </w:rPr>
        <w:t xml:space="preserve"> במדרש, אמר לו, זקניך אמר את האלקים אני ירא, ובזה כתיב ולא ירא אלקים, יבא בן בנו שנאמר עליו את האלקים אני ירא ויפרע ממי שנאמר עליו ולא ירא אלקים, וידוע שעמלק זרק קלות וכפירה בכל האומות, וגם באומה הישראלית, </w:t>
      </w:r>
      <w:r w:rsidR="008A7A7F">
        <w:rPr>
          <w:rtl/>
        </w:rPr>
        <w:t>כמו שכתוב</w:t>
      </w:r>
      <w:r>
        <w:rPr>
          <w:rtl/>
        </w:rPr>
        <w:t xml:space="preserve"> במדרש משל לאמבטי רותחת וכו' וכמ"ש המפרשים בהטעם של מחית עמלק, ומלבד רפיון האמונה שעדין שרד בישראל עוד טרם בוא</w:t>
      </w:r>
      <w:r w:rsidR="007F62E6">
        <w:rPr>
          <w:rFonts w:hint="cs"/>
          <w:rtl/>
        </w:rPr>
        <w:t>ו</w:t>
      </w:r>
      <w:r>
        <w:rPr>
          <w:rtl/>
        </w:rPr>
        <w:t xml:space="preserve">, ובא עמלק והוסיף עליהן, ולכן היו צריכין לאיש, שמקורו וגזעו </w:t>
      </w:r>
      <w:r>
        <w:rPr>
          <w:rtl/>
        </w:rPr>
        <w:t xml:space="preserve">נובעת מיראת שמים טהורה, גזע של יוסף הצדיק, כדי להשריש בעם ישראל את כל הנצנים האלו. ולמען שיתנו פרים הטוב, היו צריכים "לשדים" ומגדלות, </w:t>
      </w:r>
      <w:r w:rsidR="008A7A7F">
        <w:rPr>
          <w:rtl/>
        </w:rPr>
        <w:t>לתלמידי חכמים</w:t>
      </w:r>
      <w:r>
        <w:rPr>
          <w:rtl/>
        </w:rPr>
        <w:t xml:space="preserve"> הדומים בחכמה ויראת חטא למשה רבנו ע"ה ויהושע, ורק בעזרתם נוכל להחליש את עמלק.</w:t>
      </w:r>
      <w:r w:rsidR="007242B1">
        <w:rPr>
          <w:rtl/>
        </w:rPr>
        <w:tab/>
      </w:r>
    </w:p>
    <w:p w14:paraId="3B16184F" w14:textId="62D2BEDE" w:rsidR="005C685E" w:rsidRDefault="00EE7FCF" w:rsidP="004A1E37">
      <w:pPr>
        <w:spacing w:before="240" w:line="320" w:lineRule="exact"/>
        <w:jc w:val="distribute"/>
        <w:rPr>
          <w:rtl/>
        </w:rPr>
        <w:sectPr w:rsidR="005C685E"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
          <w:bCs/>
          <w:szCs w:val="32"/>
          <w:rtl/>
        </w:rPr>
        <w:t xml:space="preserve">ניב ה) </w:t>
      </w:r>
      <w:r>
        <w:rPr>
          <w:rtl/>
        </w:rPr>
        <w:t>אחים היקרים! מלחמה חזקה לפנינו, מלחמת חובה, ומה חסר לנו? אין לנו חומה, לא שדים ולא מגדל, מי ילך לפנינו ללחום מלחמתנו, ומה רבו צרינו, ר</w:t>
      </w:r>
      <w:r w:rsidR="007F62E6">
        <w:rPr>
          <w:rFonts w:hint="cs"/>
          <w:rtl/>
        </w:rPr>
        <w:t>ב</w:t>
      </w:r>
      <w:r>
        <w:rPr>
          <w:rtl/>
        </w:rPr>
        <w:t>ים קמים עלינו, אין מספר ל</w:t>
      </w:r>
      <w:r w:rsidR="007F62E6">
        <w:rPr>
          <w:rFonts w:hint="cs"/>
          <w:rtl/>
        </w:rPr>
        <w:t>ג</w:t>
      </w:r>
      <w:r>
        <w:rPr>
          <w:rtl/>
        </w:rPr>
        <w:t>דודי משטינינו, פורעי חוקי אמונתנו ורומסי ברגל גאוה. בבוז ובשאט נפש את כל הקדוש והטהור אצלנו, ובכדי לעמוד בצד ולעצור בהמגפה הרוחנית, נחוץ לה</w:t>
      </w:r>
      <w:r w:rsidR="007F62E6">
        <w:rPr>
          <w:rFonts w:hint="cs"/>
          <w:rtl/>
        </w:rPr>
        <w:t>כ</w:t>
      </w:r>
      <w:r>
        <w:rPr>
          <w:rtl/>
        </w:rPr>
        <w:t>ין ול</w:t>
      </w:r>
      <w:r w:rsidR="007F62E6">
        <w:rPr>
          <w:rFonts w:hint="cs"/>
          <w:rtl/>
        </w:rPr>
        <w:t>כ</w:t>
      </w:r>
      <w:r>
        <w:rPr>
          <w:rtl/>
        </w:rPr>
        <w:t xml:space="preserve">ונן בתי תורה וישיבות, לגדל ולחנך אנשים זקנים וידועים כאהרן, וצעירים כחור בן מרים, ועמהם נצא לקראת נשק, ולא נבוש כי נדבר את אויבנו בשער, </w:t>
      </w:r>
      <w:r w:rsidR="008A7A7F">
        <w:rPr>
          <w:rtl/>
        </w:rPr>
        <w:t>וכמו שכתוב</w:t>
      </w:r>
      <w:r>
        <w:rPr>
          <w:rtl/>
        </w:rPr>
        <w:t xml:space="preserve"> במדרש </w:t>
      </w:r>
      <w:r w:rsidR="008A7A7F">
        <w:rPr>
          <w:rtl/>
        </w:rPr>
        <w:t>פרשת</w:t>
      </w:r>
      <w:r>
        <w:rPr>
          <w:rtl/>
        </w:rPr>
        <w:t xml:space="preserve"> ויקהל על הפסוק 'ראו קרא ה</w:t>
      </w:r>
      <w:r w:rsidR="00932F11">
        <w:rPr>
          <w:rtl/>
        </w:rPr>
        <w:t>'</w:t>
      </w:r>
      <w:r>
        <w:rPr>
          <w:rtl/>
        </w:rPr>
        <w:t xml:space="preserve"> בשם בצלאל בן אורי בן חור </w:t>
      </w:r>
      <w:r w:rsidR="003342D0">
        <w:rPr>
          <w:rtl/>
        </w:rPr>
        <w:t>-</w:t>
      </w:r>
      <w:r>
        <w:rPr>
          <w:rtl/>
        </w:rPr>
        <w:t xml:space="preserve"> מה ראה הכתוב להזכיר כאן את חור? אלא בשעה </w:t>
      </w:r>
      <w:r w:rsidR="007F62E6">
        <w:rPr>
          <w:rFonts w:hint="cs"/>
          <w:rtl/>
        </w:rPr>
        <w:t>ש</w:t>
      </w:r>
      <w:r>
        <w:rPr>
          <w:rtl/>
        </w:rPr>
        <w:t xml:space="preserve">ביקשו ישראל לעבוד </w:t>
      </w:r>
      <w:r w:rsidR="008A7A7F">
        <w:rPr>
          <w:rtl/>
        </w:rPr>
        <w:t>עבודה זרה</w:t>
      </w:r>
      <w:r>
        <w:rPr>
          <w:rtl/>
        </w:rPr>
        <w:t xml:space="preserve">, נתן נפשו על </w:t>
      </w:r>
      <w:r w:rsidR="008A7A7F">
        <w:rPr>
          <w:rtl/>
        </w:rPr>
        <w:t>הקדוש ברוך הוא</w:t>
      </w:r>
      <w:r>
        <w:rPr>
          <w:rtl/>
        </w:rPr>
        <w:t xml:space="preserve"> ולא הניחן עמדו והרגוהו, אמר לו </w:t>
      </w:r>
      <w:r w:rsidR="008A7A7F">
        <w:rPr>
          <w:rtl/>
        </w:rPr>
        <w:t>הקדוש ברוך הוא</w:t>
      </w:r>
      <w:r>
        <w:rPr>
          <w:rtl/>
        </w:rPr>
        <w:t xml:space="preserve"> חייך שאני פורע לך, כל בנים היוצאים ממך אני מגדלם שם טוב בעולם, שנאמר ראו קרא ה</w:t>
      </w:r>
      <w:r w:rsidR="00932F11">
        <w:rPr>
          <w:rtl/>
        </w:rPr>
        <w:t>'</w:t>
      </w:r>
      <w:r>
        <w:rPr>
          <w:rtl/>
        </w:rPr>
        <w:t xml:space="preserve"> בשם וכו</w:t>
      </w:r>
      <w:r w:rsidR="00932F11">
        <w:rPr>
          <w:rtl/>
        </w:rPr>
        <w:t>'</w:t>
      </w:r>
      <w:r>
        <w:rPr>
          <w:rtl/>
        </w:rPr>
        <w:t xml:space="preserve"> בן חור, ורק </w:t>
      </w:r>
      <w:r w:rsidR="008A7A7F">
        <w:rPr>
          <w:rtl/>
        </w:rPr>
        <w:t>על ידי</w:t>
      </w:r>
      <w:r>
        <w:rPr>
          <w:rtl/>
        </w:rPr>
        <w:t xml:space="preserve"> תלמידי חכמים זקנים ונערים הלוחמים </w:t>
      </w:r>
      <w:r w:rsidR="008A7A7F">
        <w:rPr>
          <w:rtl/>
        </w:rPr>
        <w:t>במסירות נפש</w:t>
      </w:r>
      <w:r>
        <w:rPr>
          <w:rtl/>
        </w:rPr>
        <w:t xml:space="preserve"> יכולים אנו להנצל מכל אויבינו הפנימים, אשר קיימא עלן כי כסלא לאוניא, ורק על ידם נושע תשועת עולמים ועיין בספר "עולה ליפה" שכתב </w:t>
      </w:r>
      <w:r w:rsidR="008A7A7F">
        <w:rPr>
          <w:rtl/>
        </w:rPr>
        <w:t>גם כן</w:t>
      </w:r>
      <w:r>
        <w:rPr>
          <w:rtl/>
        </w:rPr>
        <w:t xml:space="preserve"> בעניין זה בדרכו, ומה יקרו בזה דברי הגאון מלבי"ם ז"ל שפירש את הכתוב, וידי משה כבדים ויקחו אבן וכו', אבן רומז על אחדות ולפיכך זכותם של אהרן וחוד בתפלתם ומסירת נפשם ובזכות האמונה והאחדות נצחו את עמלק, כה יעזרנו ה</w:t>
      </w:r>
      <w:r w:rsidR="00932F11">
        <w:rPr>
          <w:rtl/>
        </w:rPr>
        <w:t>'</w:t>
      </w:r>
      <w:r>
        <w:rPr>
          <w:rtl/>
        </w:rPr>
        <w:t xml:space="preserve"> הטוב לצאת בנזר נצחון בה</w:t>
      </w:r>
      <w:r w:rsidR="005C685E">
        <w:rPr>
          <w:rFonts w:hint="cs"/>
          <w:rtl/>
        </w:rPr>
        <w:t>ת</w:t>
      </w:r>
      <w:r>
        <w:rPr>
          <w:rtl/>
        </w:rPr>
        <w:t>קופה שלפנינו.</w:t>
      </w:r>
      <w:r w:rsidR="007242B1">
        <w:rPr>
          <w:rtl/>
        </w:rPr>
        <w:tab/>
      </w:r>
    </w:p>
    <w:p w14:paraId="59AF6637" w14:textId="77777777" w:rsidR="005C685E" w:rsidRDefault="005C685E" w:rsidP="007242B1">
      <w:pPr>
        <w:spacing w:line="320" w:lineRule="exact"/>
        <w:rPr>
          <w:rtl/>
        </w:rPr>
        <w:sectPr w:rsidR="005C685E" w:rsidSect="000E71A3">
          <w:type w:val="continuous"/>
          <w:pgSz w:w="10318" w:h="14576" w:code="139"/>
          <w:pgMar w:top="1531" w:right="1134" w:bottom="1134" w:left="1134" w:header="709" w:footer="709" w:gutter="0"/>
          <w:pgNumType w:fmt="hebrew1"/>
          <w:cols w:num="2" w:space="425"/>
          <w:bidi/>
          <w:rtlGutter/>
          <w:docGrid w:linePitch="360"/>
        </w:sectPr>
      </w:pPr>
    </w:p>
    <w:p w14:paraId="38F12BD1" w14:textId="77777777" w:rsidR="00EE7FCF" w:rsidRPr="00D37B81" w:rsidRDefault="00EE7FCF" w:rsidP="00F575F2">
      <w:pPr>
        <w:pStyle w:val="1"/>
        <w:rPr>
          <w:rtl/>
        </w:rPr>
      </w:pPr>
      <w:bookmarkStart w:id="28" w:name="_Toc121159823"/>
      <w:bookmarkStart w:id="29" w:name="_Toc121160138"/>
      <w:bookmarkStart w:id="30" w:name="_Toc121170354"/>
      <w:r w:rsidRPr="00D37B81">
        <w:rPr>
          <w:rtl/>
        </w:rPr>
        <w:lastRenderedPageBreak/>
        <w:t>חזיון ד</w:t>
      </w:r>
      <w:r w:rsidR="005C685E" w:rsidRPr="00D37B81">
        <w:rPr>
          <w:rFonts w:hint="cs"/>
          <w:rtl/>
        </w:rPr>
        <w:t>'</w:t>
      </w:r>
      <w:bookmarkEnd w:id="28"/>
      <w:bookmarkEnd w:id="29"/>
      <w:bookmarkEnd w:id="30"/>
    </w:p>
    <w:p w14:paraId="172AB09E" w14:textId="77777777" w:rsidR="005B0839" w:rsidRPr="006A0D12" w:rsidRDefault="00EE7FCF" w:rsidP="00F575F2">
      <w:pPr>
        <w:pStyle w:val="2"/>
        <w:rPr>
          <w:rtl/>
        </w:rPr>
        <w:sectPr w:rsidR="005B0839" w:rsidRPr="006A0D12" w:rsidSect="000A5F71">
          <w:pgSz w:w="10318" w:h="14576" w:code="139"/>
          <w:pgMar w:top="1531" w:right="1134" w:bottom="1134" w:left="1134" w:header="454" w:footer="709" w:gutter="0"/>
          <w:pgNumType w:fmt="hebrew1"/>
          <w:cols w:space="425"/>
          <w:bidi/>
          <w:rtlGutter/>
          <w:docGrid w:linePitch="360"/>
        </w:sectPr>
      </w:pPr>
      <w:bookmarkStart w:id="31" w:name="_Toc121159824"/>
      <w:bookmarkStart w:id="32" w:name="_Toc121160139"/>
      <w:bookmarkStart w:id="33" w:name="_Toc121170355"/>
      <w:r w:rsidRPr="006A0D12">
        <w:rPr>
          <w:rtl/>
        </w:rPr>
        <w:t>יהי אור</w:t>
      </w:r>
      <w:bookmarkEnd w:id="31"/>
      <w:bookmarkEnd w:id="32"/>
      <w:bookmarkEnd w:id="33"/>
    </w:p>
    <w:p w14:paraId="5BC66002" w14:textId="49F13918" w:rsidR="00EE7FCF" w:rsidRDefault="00EE7FCF" w:rsidP="004E6AFB">
      <w:pPr>
        <w:spacing w:line="320" w:lineRule="exact"/>
        <w:jc w:val="distribute"/>
        <w:rPr>
          <w:rtl/>
        </w:rPr>
      </w:pPr>
      <w:r w:rsidRPr="00C76CE1">
        <w:rPr>
          <w:rFonts w:cs="VILNA מתוקן DP"/>
          <w:b/>
          <w:bCs/>
          <w:szCs w:val="32"/>
          <w:rtl/>
        </w:rPr>
        <w:t xml:space="preserve">אחי </w:t>
      </w:r>
      <w:r>
        <w:rPr>
          <w:rtl/>
        </w:rPr>
        <w:t xml:space="preserve">היקרים! עלינו לקנות מדות קוננו, בשעה שהעולם היה תהו ובהו וחושך על פני תהום </w:t>
      </w:r>
      <w:r w:rsidR="003342D0">
        <w:rPr>
          <w:rtl/>
        </w:rPr>
        <w:t>-</w:t>
      </w:r>
      <w:r>
        <w:rPr>
          <w:rtl/>
        </w:rPr>
        <w:t xml:space="preserve"> אז </w:t>
      </w:r>
      <w:r w:rsidR="003342D0">
        <w:rPr>
          <w:rtl/>
        </w:rPr>
        <w:t>-</w:t>
      </w:r>
      <w:r w:rsidR="007C29AA">
        <w:rPr>
          <w:rtl/>
        </w:rPr>
        <w:t xml:space="preserve"> </w:t>
      </w:r>
      <w:r>
        <w:rPr>
          <w:rtl/>
        </w:rPr>
        <w:t>ויאמר אלקים יהי אור! כן בשעה שהחושך כסה ארץ וערפל לאומים והבערות גברה בארץ, צריכין אנחנו להשתדל להאיר אור במושבותינו, ואין אור אלא תורה, ליסד בתי</w:t>
      </w:r>
      <w:r w:rsidR="0045664F">
        <w:rPr>
          <w:rtl/>
        </w:rPr>
        <w:t>-</w:t>
      </w:r>
      <w:r>
        <w:rPr>
          <w:rtl/>
        </w:rPr>
        <w:t xml:space="preserve">תורה וישיבות ולחזק את בתי אולפנא והישיבות שעומדות מכבר ונטו לנפול, כל תלמיד וכל בר בי רב היושב באהלה של תורה, טל תורה מחיהו, וישתמש כמו נר בפנס שמכניסין בחדר אופל וצלמות, והנר הקטן והדק יפיץ אור, והאפלה תברח, ותלמידי בני הישיבה והתלמוד תורה שונים הם למיניהם, לפי טבעם, תבונתם וכשרונותיהם, יש אשר יתחנך מאור גדול, המאיר לארץ ולדרים עליה ברובי תורתו, ואפילו מי שלא חונן בכשרונות מצוינים, אם לא יגיע להוראה, ויהיה </w:t>
      </w:r>
      <w:r w:rsidR="00DF4C5D">
        <w:rPr>
          <w:rtl/>
        </w:rPr>
        <w:t>בעל בית</w:t>
      </w:r>
      <w:r>
        <w:rPr>
          <w:rtl/>
        </w:rPr>
        <w:t xml:space="preserve"> פשוט בישראל, הוא בהנהגתו הישרה לפי רוח התורה, ידחה חושך הרבה, צלמות ולא סדרים שנולדו בקרב ישראל בימים האלו. את מס</w:t>
      </w:r>
      <w:r w:rsidR="0024755E">
        <w:rPr>
          <w:rFonts w:hint="cs"/>
          <w:rtl/>
        </w:rPr>
        <w:t>ו</w:t>
      </w:r>
      <w:r>
        <w:rPr>
          <w:rtl/>
        </w:rPr>
        <w:t xml:space="preserve">ה הבושה הסירו, וכל אחד עושה מה שלבו חפץ, עלינו להחיש ולהשתדל להקים "שדים" לתורה, ולהעמיד "מגדלות" להלחם במלחמת מגן ותנופה, נגד אחינו, שונאינו, מנדינו, </w:t>
      </w:r>
      <w:r w:rsidR="00DF4C5D">
        <w:rPr>
          <w:rtl/>
        </w:rPr>
        <w:t>ועל ידי זה</w:t>
      </w:r>
      <w:r>
        <w:rPr>
          <w:rtl/>
        </w:rPr>
        <w:t xml:space="preserve"> נרים את קרן התורה והיהדות, שלא ינגפו רגלינו על הרי נשף, עד אשר ידחם ה' הטוב והמטיב ויוציאנו מצרה לרוחה.</w:t>
      </w:r>
      <w:r w:rsidR="004E6AFB">
        <w:rPr>
          <w:rtl/>
        </w:rPr>
        <w:tab/>
      </w:r>
    </w:p>
    <w:p w14:paraId="645E18EC" w14:textId="46281D84" w:rsidR="00EE7FCF" w:rsidRDefault="00EE7FCF" w:rsidP="004E6AFB">
      <w:pPr>
        <w:spacing w:line="320" w:lineRule="exact"/>
        <w:jc w:val="distribute"/>
        <w:rPr>
          <w:rtl/>
        </w:rPr>
      </w:pPr>
      <w:r w:rsidRPr="00C76CE1">
        <w:rPr>
          <w:rFonts w:cs="VILNA מתוקן DP"/>
          <w:b/>
          <w:bCs/>
          <w:szCs w:val="32"/>
          <w:rtl/>
        </w:rPr>
        <w:t xml:space="preserve">עלינו </w:t>
      </w:r>
      <w:r>
        <w:rPr>
          <w:rtl/>
        </w:rPr>
        <w:t xml:space="preserve">לשום נגד עינינו הספור שמספרים בירושלמי </w:t>
      </w:r>
      <w:r w:rsidRPr="008234F8">
        <w:rPr>
          <w:sz w:val="20"/>
          <w:szCs w:val="20"/>
          <w:rtl/>
        </w:rPr>
        <w:t>(פ"ה דברכות)</w:t>
      </w:r>
      <w:r>
        <w:rPr>
          <w:rtl/>
        </w:rPr>
        <w:t xml:space="preserve"> על ר' חנינא בן דוסה, כשהיה עומד ומתפלל הכישו חברבר </w:t>
      </w:r>
      <w:r w:rsidRPr="008234F8">
        <w:rPr>
          <w:sz w:val="20"/>
          <w:szCs w:val="20"/>
          <w:rtl/>
        </w:rPr>
        <w:t>(הוא ערוד הבא מן הנחש והצב)</w:t>
      </w:r>
      <w:r>
        <w:rPr>
          <w:rtl/>
        </w:rPr>
        <w:t xml:space="preserve"> והלכו ומצאו שאותו חברבר מת ומים </w:t>
      </w:r>
      <w:r w:rsidR="00DF4C5D">
        <w:rPr>
          <w:rtl/>
        </w:rPr>
        <w:t>על פי</w:t>
      </w:r>
      <w:r>
        <w:rPr>
          <w:rtl/>
        </w:rPr>
        <w:t xml:space="preserve"> חורו, מה עסקיה דהדין חברבר? כד הוות נחית </w:t>
      </w:r>
      <w:r w:rsidRPr="008234F8">
        <w:rPr>
          <w:sz w:val="20"/>
          <w:szCs w:val="20"/>
          <w:rtl/>
        </w:rPr>
        <w:t>(כשנשך)</w:t>
      </w:r>
      <w:r>
        <w:rPr>
          <w:rtl/>
        </w:rPr>
        <w:t xml:space="preserve"> לבר נש, אי בר נש קדים </w:t>
      </w:r>
      <w:r>
        <w:rPr>
          <w:rtl/>
        </w:rPr>
        <w:t xml:space="preserve">למיא </w:t>
      </w:r>
      <w:r w:rsidRPr="008234F8">
        <w:rPr>
          <w:sz w:val="20"/>
          <w:szCs w:val="20"/>
          <w:rtl/>
        </w:rPr>
        <w:t>(אם האדם הנשוך מקדם עצמו למים)</w:t>
      </w:r>
      <w:r>
        <w:rPr>
          <w:rtl/>
        </w:rPr>
        <w:t xml:space="preserve">, חברבר מיית, ואי חברבר קדים למיא </w:t>
      </w:r>
      <w:r w:rsidRPr="008234F8">
        <w:rPr>
          <w:sz w:val="20"/>
          <w:szCs w:val="20"/>
          <w:rtl/>
        </w:rPr>
        <w:t xml:space="preserve">(אם הערוד מקדם </w:t>
      </w:r>
      <w:r w:rsidR="00DF4C5D">
        <w:rPr>
          <w:sz w:val="20"/>
          <w:szCs w:val="20"/>
          <w:rtl/>
        </w:rPr>
        <w:t>את עצמו</w:t>
      </w:r>
      <w:r w:rsidRPr="008234F8">
        <w:rPr>
          <w:sz w:val="20"/>
          <w:szCs w:val="20"/>
          <w:rtl/>
        </w:rPr>
        <w:t xml:space="preserve"> למים)</w:t>
      </w:r>
      <w:r>
        <w:rPr>
          <w:rtl/>
        </w:rPr>
        <w:t xml:space="preserve"> בר נש מיית וכו' אר</w:t>
      </w:r>
      <w:r w:rsidR="00932F11">
        <w:rPr>
          <w:rtl/>
        </w:rPr>
        <w:t>"</w:t>
      </w:r>
      <w:r>
        <w:rPr>
          <w:rtl/>
        </w:rPr>
        <w:t xml:space="preserve">י בר אלעזר ברא </w:t>
      </w:r>
      <w:r w:rsidR="00DF4C5D">
        <w:rPr>
          <w:rtl/>
        </w:rPr>
        <w:t>הקדוש ברוך הוא</w:t>
      </w:r>
      <w:r>
        <w:rPr>
          <w:rtl/>
        </w:rPr>
        <w:t xml:space="preserve"> מעין תחת כפות רגליו </w:t>
      </w:r>
      <w:r w:rsidRPr="008234F8">
        <w:rPr>
          <w:sz w:val="20"/>
          <w:szCs w:val="20"/>
          <w:rtl/>
        </w:rPr>
        <w:t xml:space="preserve">(ובבבלי מסופר באופן אחר, </w:t>
      </w:r>
      <w:r w:rsidR="00DF4C5D">
        <w:rPr>
          <w:sz w:val="20"/>
          <w:szCs w:val="20"/>
          <w:rtl/>
        </w:rPr>
        <w:t>עיין שם</w:t>
      </w:r>
      <w:r w:rsidRPr="008234F8">
        <w:rPr>
          <w:sz w:val="20"/>
          <w:szCs w:val="20"/>
          <w:rtl/>
        </w:rPr>
        <w:t>)</w:t>
      </w:r>
      <w:r>
        <w:rPr>
          <w:rtl/>
        </w:rPr>
        <w:t>.</w:t>
      </w:r>
      <w:r w:rsidR="004E6AFB">
        <w:rPr>
          <w:rtl/>
        </w:rPr>
        <w:tab/>
      </w:r>
    </w:p>
    <w:p w14:paraId="08EEFAAB" w14:textId="0C013BF4" w:rsidR="00EE7FCF" w:rsidRDefault="00EE7FCF" w:rsidP="004E6AFB">
      <w:pPr>
        <w:spacing w:line="320" w:lineRule="exact"/>
        <w:jc w:val="distribute"/>
        <w:rPr>
          <w:rtl/>
        </w:rPr>
      </w:pPr>
      <w:r w:rsidRPr="00C76CE1">
        <w:rPr>
          <w:rFonts w:cs="VILNA מתוקן DP"/>
          <w:b/>
          <w:bCs/>
          <w:szCs w:val="32"/>
          <w:rtl/>
        </w:rPr>
        <w:t xml:space="preserve">כמה </w:t>
      </w:r>
      <w:r>
        <w:rPr>
          <w:rtl/>
        </w:rPr>
        <w:t>נחשים שרופים ששורפים הנשמה והגוף קיים, עמדו עלינ</w:t>
      </w:r>
      <w:r w:rsidR="0045027A">
        <w:rPr>
          <w:rFonts w:hint="cs"/>
          <w:rtl/>
        </w:rPr>
        <w:t>ו</w:t>
      </w:r>
      <w:r>
        <w:rPr>
          <w:rtl/>
        </w:rPr>
        <w:t xml:space="preserve">, </w:t>
      </w:r>
      <w:r w:rsidRPr="008234F8">
        <w:rPr>
          <w:sz w:val="20"/>
          <w:szCs w:val="20"/>
          <w:rtl/>
        </w:rPr>
        <w:t>(בעלי קשר, ועוד)</w:t>
      </w:r>
      <w:r>
        <w:rPr>
          <w:rtl/>
        </w:rPr>
        <w:t xml:space="preserve">, בביטול תינוקות של בית רבן, ולעקור ולשרש כל הקדוש והיקר אצלנו, </w:t>
      </w:r>
      <w:r w:rsidR="0045027A">
        <w:rPr>
          <w:rFonts w:hint="cs"/>
          <w:rtl/>
        </w:rPr>
        <w:t>וחוב</w:t>
      </w:r>
      <w:r>
        <w:rPr>
          <w:rtl/>
        </w:rPr>
        <w:t xml:space="preserve"> קדוש עלנו לרוץ בכל אמצי כחנו אל מי התורה והדעת, ולקיים הוי כל צמא לכו למים, ואין מים אלא תורה </w:t>
      </w:r>
      <w:r w:rsidRPr="008234F8">
        <w:rPr>
          <w:sz w:val="20"/>
          <w:szCs w:val="20"/>
          <w:rtl/>
        </w:rPr>
        <w:t>(</w:t>
      </w:r>
      <w:r w:rsidR="00DF4C5D">
        <w:rPr>
          <w:sz w:val="20"/>
          <w:szCs w:val="20"/>
          <w:rtl/>
        </w:rPr>
        <w:t>סוף פרק קמא</w:t>
      </w:r>
      <w:r w:rsidRPr="008234F8">
        <w:rPr>
          <w:sz w:val="20"/>
          <w:szCs w:val="20"/>
          <w:rtl/>
        </w:rPr>
        <w:t xml:space="preserve"> דב"ק)</w:t>
      </w:r>
      <w:r>
        <w:rPr>
          <w:rtl/>
        </w:rPr>
        <w:t xml:space="preserve">, והדבר הזה צריכה לזריזות יתירה, להוסיף חדרים וחברות ש"ס, עין יעקב, מדרש ועוד, ולעשות </w:t>
      </w:r>
      <w:r w:rsidR="00DF4C5D">
        <w:rPr>
          <w:rtl/>
        </w:rPr>
        <w:t>כל זה</w:t>
      </w:r>
      <w:r>
        <w:rPr>
          <w:rtl/>
        </w:rPr>
        <w:t xml:space="preserve"> במהירות נפלאה כמו בנשיכת חברבר, ואזי </w:t>
      </w:r>
      <w:r w:rsidR="00DF4C5D">
        <w:rPr>
          <w:rtl/>
        </w:rPr>
        <w:t>בעזרת ה' יתברך</w:t>
      </w:r>
      <w:r>
        <w:rPr>
          <w:rtl/>
        </w:rPr>
        <w:t xml:space="preserve"> נשאר חיים קיימים בחומר ורוח, </w:t>
      </w:r>
      <w:r w:rsidRPr="008234F8">
        <w:rPr>
          <w:sz w:val="20"/>
          <w:szCs w:val="20"/>
          <w:rtl/>
        </w:rPr>
        <w:t>(הרעיון הזה נקלט כמוהו בעיני בקונטרס שבסוף הספר "ציוני שלום", רק הוא מדבר באיש פרטי שלא יפול ברשת היצר המעור את עיניו, ואנחנו מדברים על הכלל, שהספור הזה הוא כמראה לטושה בהתקופה שלנו)</w:t>
      </w:r>
      <w:r>
        <w:rPr>
          <w:rtl/>
        </w:rPr>
        <w:t>.</w:t>
      </w:r>
      <w:r w:rsidR="004E6AFB">
        <w:rPr>
          <w:rtl/>
        </w:rPr>
        <w:tab/>
      </w:r>
    </w:p>
    <w:p w14:paraId="531318EF" w14:textId="2665C1CE" w:rsidR="00EE7FCF" w:rsidRDefault="00EE7FCF" w:rsidP="004E6AFB">
      <w:pPr>
        <w:spacing w:line="320" w:lineRule="exact"/>
        <w:jc w:val="distribute"/>
        <w:rPr>
          <w:rtl/>
        </w:rPr>
      </w:pPr>
      <w:r w:rsidRPr="00C76CE1">
        <w:rPr>
          <w:rFonts w:cs="VILNA מתוקן DP"/>
          <w:b/>
          <w:bCs/>
          <w:szCs w:val="32"/>
          <w:rtl/>
        </w:rPr>
        <w:t xml:space="preserve">ניב ג) </w:t>
      </w:r>
      <w:r>
        <w:rPr>
          <w:rtl/>
        </w:rPr>
        <w:t>והמשילו חז</w:t>
      </w:r>
      <w:r w:rsidR="00932F11">
        <w:rPr>
          <w:rtl/>
        </w:rPr>
        <w:t>"</w:t>
      </w:r>
      <w:r>
        <w:rPr>
          <w:rtl/>
        </w:rPr>
        <w:t xml:space="preserve">ל את התורה למים, כאשר נשתה מים לרויה לא נידע ולא נרגיש את טובם, וכשאירע שיסתם הצנור ומים אין לשתות, אז, נראה רצים הנה והלום וכלים ריקים בידם לחפש ולמצוא בארות מים, </w:t>
      </w:r>
      <w:r w:rsidRPr="008234F8">
        <w:rPr>
          <w:sz w:val="20"/>
          <w:szCs w:val="20"/>
          <w:rtl/>
        </w:rPr>
        <w:t>(כאשר נראה לפעמים בעירות הגדולות)</w:t>
      </w:r>
      <w:r>
        <w:rPr>
          <w:rtl/>
        </w:rPr>
        <w:t xml:space="preserve">, כן הוא בלימוד התורה, הנחוצה לחיינו, כמו שמתפללים אנחנו בתפלת ערבית, כי הם חיינו ואורך ימינו ובהם נהגה יומם ולילה, מיוסד על הכתוב "כי היא חייך ואורך ימיך" לדגים שבים נמשלנו, כיון שפורשים מן המים מיד מתים וכו', </w:t>
      </w:r>
      <w:r w:rsidRPr="008234F8">
        <w:rPr>
          <w:sz w:val="20"/>
          <w:szCs w:val="20"/>
          <w:rtl/>
        </w:rPr>
        <w:t>(עיין סוף ברכות)</w:t>
      </w:r>
      <w:r>
        <w:rPr>
          <w:rtl/>
        </w:rPr>
        <w:t xml:space="preserve">, ואף שסוד הדבר ממנו והלאה, והוא למעלה משכלנו האנושי. הלא נשמת ישראל הוא חלק אלוה ממעל, והתורה </w:t>
      </w:r>
      <w:r>
        <w:rPr>
          <w:rtl/>
        </w:rPr>
        <w:lastRenderedPageBreak/>
        <w:t>היא רוחנית כמו נותן התורה, כולה נצחית, ולכן בחמשת חושינו אין אנחנו יכולים להשיג דבר שהוא למעלה מהשגתנו, כמו שאין להתבונן ולצייר בשכלנו את מהותו של אבינו אב הרחמן, הקדמ</w:t>
      </w:r>
      <w:r w:rsidR="0024755E">
        <w:rPr>
          <w:rFonts w:hint="cs"/>
          <w:rtl/>
        </w:rPr>
        <w:t>ו</w:t>
      </w:r>
      <w:r>
        <w:rPr>
          <w:rtl/>
        </w:rPr>
        <w:t xml:space="preserve">ן לכל דבר אשר נברא, הראשון ואין ראשית לראשיתו, על כי מחשבת האדם מאד מצומצמת ומחודשת, </w:t>
      </w:r>
      <w:r w:rsidRPr="008234F8">
        <w:rPr>
          <w:sz w:val="20"/>
          <w:szCs w:val="20"/>
          <w:rtl/>
        </w:rPr>
        <w:t xml:space="preserve">(ועיין קדושת לוי </w:t>
      </w:r>
      <w:r w:rsidR="00DF4C5D">
        <w:rPr>
          <w:sz w:val="20"/>
          <w:szCs w:val="20"/>
          <w:rtl/>
        </w:rPr>
        <w:t>פרשת</w:t>
      </w:r>
      <w:r w:rsidRPr="008234F8">
        <w:rPr>
          <w:sz w:val="20"/>
          <w:szCs w:val="20"/>
          <w:rtl/>
        </w:rPr>
        <w:t xml:space="preserve"> משפטים)</w:t>
      </w:r>
      <w:r>
        <w:rPr>
          <w:rtl/>
        </w:rPr>
        <w:t>.</w:t>
      </w:r>
      <w:r w:rsidR="004E6AFB">
        <w:rPr>
          <w:rtl/>
        </w:rPr>
        <w:tab/>
      </w:r>
    </w:p>
    <w:p w14:paraId="1EB0661D" w14:textId="28C8BE39" w:rsidR="005B0839" w:rsidRDefault="00EE7FCF" w:rsidP="004E6AFB">
      <w:pPr>
        <w:spacing w:line="320" w:lineRule="exact"/>
        <w:jc w:val="distribute"/>
        <w:rPr>
          <w:rtl/>
        </w:rPr>
        <w:sectPr w:rsidR="005B0839"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
          <w:bCs/>
          <w:szCs w:val="32"/>
          <w:rtl/>
        </w:rPr>
        <w:t xml:space="preserve">ניב ד) </w:t>
      </w:r>
      <w:r>
        <w:rPr>
          <w:rtl/>
        </w:rPr>
        <w:t xml:space="preserve">חוב קדוש עלנו להמשיך את השלשלת, אשר קצה האחד נקשר בהר סיני וקצהו השני בידינו, וחס ושלום להסירה מיד, או להפסיקה, כי בנפשנו הוא, ומה עלינו לעשות בכדי למשוך </w:t>
      </w:r>
      <w:r>
        <w:rPr>
          <w:rtl/>
        </w:rPr>
        <w:t>אותה? להרים את קרן לומדי תורה, סוד קיומנו בגולה. וכבר ניבא ירמיהו הנביא ע"ה, על מה אבדה הארץ?</w:t>
      </w:r>
      <w:r w:rsidR="0024755E">
        <w:rPr>
          <w:rFonts w:hint="cs"/>
          <w:rtl/>
        </w:rPr>
        <w:t xml:space="preserve"> </w:t>
      </w:r>
      <w:r w:rsidR="003342D0">
        <w:rPr>
          <w:rtl/>
        </w:rPr>
        <w:t>-</w:t>
      </w:r>
      <w:r w:rsidR="0024755E">
        <w:rPr>
          <w:rFonts w:hint="cs"/>
          <w:rtl/>
        </w:rPr>
        <w:t xml:space="preserve"> </w:t>
      </w:r>
      <w:r>
        <w:rPr>
          <w:rtl/>
        </w:rPr>
        <w:t>על עזבם את תורתי, ומיום שהעמדנו את התורה בחדר צר ואפל, בקרן זוית, תועים אנחנו כספינה מטורפת בלב ים, אין נס ואין תורן ואין אבן השואבת, וכלי מלחים חובלי הים. התורה שלנו היא המורה דרך בלב ים, היא תנהגנו על מות, ואם נעזבנה ונאבה לחיות בלעדה תאבדו כשה אובד, והוא הדבר אשר אמרתי ואומר עושו! גושו! לחזק את בדק התורה ולרפאות את שבריה.</w:t>
      </w:r>
      <w:r w:rsidR="004E6AFB">
        <w:rPr>
          <w:rtl/>
        </w:rPr>
        <w:tab/>
      </w:r>
    </w:p>
    <w:p w14:paraId="704A1F7A" w14:textId="77777777" w:rsidR="005B0839" w:rsidRPr="00C76CE1" w:rsidRDefault="004E6AFB" w:rsidP="004E6AFB">
      <w:pPr>
        <w:spacing w:line="320" w:lineRule="exact"/>
        <w:jc w:val="distribute"/>
        <w:rPr>
          <w:rFonts w:cs="VILNA מתוקן DP"/>
          <w:bCs/>
          <w:szCs w:val="32"/>
          <w:rtl/>
        </w:rPr>
        <w:sectPr w:rsidR="005B0839" w:rsidRPr="00C76CE1"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ab/>
      </w:r>
    </w:p>
    <w:p w14:paraId="66A68D52" w14:textId="77777777" w:rsidR="00EE7FCF" w:rsidRPr="00D37B81" w:rsidRDefault="00EE7FCF" w:rsidP="00F575F2">
      <w:pPr>
        <w:pStyle w:val="1"/>
        <w:rPr>
          <w:rtl/>
        </w:rPr>
      </w:pPr>
      <w:bookmarkStart w:id="34" w:name="_Toc121159825"/>
      <w:bookmarkStart w:id="35" w:name="_Toc121160140"/>
      <w:bookmarkStart w:id="36" w:name="_Toc121170356"/>
      <w:r w:rsidRPr="00D37B81">
        <w:rPr>
          <w:rtl/>
        </w:rPr>
        <w:lastRenderedPageBreak/>
        <w:t>חזיון ה</w:t>
      </w:r>
      <w:r w:rsidR="005B0839" w:rsidRPr="00D37B81">
        <w:rPr>
          <w:rFonts w:hint="cs"/>
          <w:rtl/>
        </w:rPr>
        <w:t>'</w:t>
      </w:r>
      <w:bookmarkEnd w:id="34"/>
      <w:bookmarkEnd w:id="35"/>
      <w:bookmarkEnd w:id="36"/>
    </w:p>
    <w:p w14:paraId="1E886253" w14:textId="77777777" w:rsidR="00EE7FCF" w:rsidRPr="006A0D12" w:rsidRDefault="00EE7FCF" w:rsidP="00F575F2">
      <w:pPr>
        <w:pStyle w:val="2"/>
        <w:rPr>
          <w:rtl/>
        </w:rPr>
      </w:pPr>
      <w:bookmarkStart w:id="37" w:name="_Toc121159826"/>
      <w:bookmarkStart w:id="38" w:name="_Toc121160141"/>
      <w:bookmarkStart w:id="39" w:name="_Toc121170357"/>
      <w:r w:rsidRPr="006A0D12">
        <w:rPr>
          <w:rtl/>
        </w:rPr>
        <w:t>בנים לגבולם</w:t>
      </w:r>
      <w:bookmarkEnd w:id="37"/>
      <w:bookmarkEnd w:id="38"/>
      <w:bookmarkEnd w:id="39"/>
    </w:p>
    <w:p w14:paraId="7130D454" w14:textId="77777777" w:rsidR="00A76461" w:rsidRDefault="00EE7FCF" w:rsidP="009F3977">
      <w:pPr>
        <w:pStyle w:val="3"/>
        <w:jc w:val="distribute"/>
        <w:rPr>
          <w:rtl/>
        </w:rPr>
        <w:sectPr w:rsidR="00A76461" w:rsidSect="000A5F71">
          <w:pgSz w:w="10318" w:h="14576" w:code="139"/>
          <w:pgMar w:top="1531" w:right="1134" w:bottom="1134" w:left="1134" w:header="454" w:footer="709" w:gutter="0"/>
          <w:pgNumType w:fmt="hebrew1"/>
          <w:cols w:space="425"/>
          <w:bidi/>
          <w:rtlGutter/>
          <w:docGrid w:linePitch="360"/>
        </w:sectPr>
      </w:pPr>
      <w:r>
        <w:rPr>
          <w:rtl/>
        </w:rPr>
        <w:t>ואמר רב כהנא, דרש רב נתן וכו</w:t>
      </w:r>
      <w:r w:rsidR="00932F11">
        <w:rPr>
          <w:rtl/>
        </w:rPr>
        <w:t>'</w:t>
      </w:r>
      <w:r w:rsidR="007222FF">
        <w:rPr>
          <w:rFonts w:hint="cs"/>
          <w:rtl/>
        </w:rPr>
        <w:t>,</w:t>
      </w:r>
      <w:r>
        <w:rPr>
          <w:rtl/>
        </w:rPr>
        <w:t xml:space="preserve"> נר של חנוכה שהניחה למעלה מעשרים אמה פסולה כסוכה וכמבוי</w:t>
      </w:r>
      <w:r w:rsidR="005D25FB">
        <w:rPr>
          <w:rFonts w:hint="cs"/>
          <w:rtl/>
        </w:rPr>
        <w:t>.</w:t>
      </w:r>
      <w:r>
        <w:rPr>
          <w:rtl/>
        </w:rPr>
        <w:t xml:space="preserve"> ואמר רב כהנא וכו</w:t>
      </w:r>
      <w:r w:rsidR="00932F11">
        <w:rPr>
          <w:rtl/>
        </w:rPr>
        <w:t>'</w:t>
      </w:r>
      <w:r>
        <w:rPr>
          <w:rtl/>
        </w:rPr>
        <w:t xml:space="preserve"> מאי דכתיב והבור ריק אין בו מים, ממשמע שנאמר והבור ר</w:t>
      </w:r>
      <w:r w:rsidR="00794A87">
        <w:rPr>
          <w:rFonts w:hint="cs"/>
          <w:rtl/>
        </w:rPr>
        <w:t>י</w:t>
      </w:r>
      <w:r>
        <w:rPr>
          <w:rtl/>
        </w:rPr>
        <w:t>ק איני יודע שאין בו מים</w:t>
      </w:r>
      <w:r w:rsidR="00182578">
        <w:rPr>
          <w:rFonts w:hint="cs"/>
          <w:rtl/>
        </w:rPr>
        <w:t>.</w:t>
      </w:r>
      <w:r>
        <w:rPr>
          <w:rtl/>
        </w:rPr>
        <w:t xml:space="preserve"> אלא מה תלמוד לומר אין בו מים, מים אין בו אבל נחשים ועקרבים יש בו </w:t>
      </w:r>
      <w:r w:rsidRPr="005C0B52">
        <w:rPr>
          <w:sz w:val="18"/>
          <w:szCs w:val="18"/>
          <w:rtl/>
        </w:rPr>
        <w:t>(שבת דף כב)</w:t>
      </w:r>
      <w:r>
        <w:rPr>
          <w:rtl/>
        </w:rPr>
        <w:t xml:space="preserve">. </w:t>
      </w:r>
      <w:r w:rsidR="009F3977">
        <w:rPr>
          <w:rtl/>
        </w:rPr>
        <w:tab/>
      </w:r>
    </w:p>
    <w:p w14:paraId="794E93F9" w14:textId="38366800" w:rsidR="00EE7FCF" w:rsidRDefault="00EE7FCF" w:rsidP="004E6AFB">
      <w:pPr>
        <w:spacing w:line="320" w:lineRule="exact"/>
        <w:jc w:val="distribute"/>
        <w:rPr>
          <w:rtl/>
        </w:rPr>
      </w:pPr>
      <w:r w:rsidRPr="00C76CE1">
        <w:rPr>
          <w:rFonts w:cs="VILNA מתוקן DP"/>
          <w:bCs/>
          <w:szCs w:val="32"/>
          <w:rtl/>
        </w:rPr>
        <w:t xml:space="preserve">והאריכו </w:t>
      </w:r>
      <w:r>
        <w:rPr>
          <w:rtl/>
        </w:rPr>
        <w:t>הדרשנים למעניתם בכדי לחבר את המאמרים הסמוכים, וגם לשון "דרש" בהמאמר הראשון בלתי מובן מזכירים אנחנו בהודאה, בכל ימות החנוכה, על הנסים וכו' ואומרים "מסרת גבורים ביד חלשים וכו' וטמאים ביד טהורים, ורשעים ביד צדיקים, וזדים ביד עוסקי תורתך</w:t>
      </w:r>
      <w:r w:rsidR="00791609">
        <w:rPr>
          <w:rFonts w:hint="cs"/>
          <w:rtl/>
        </w:rPr>
        <w:t>"</w:t>
      </w:r>
      <w:r>
        <w:rPr>
          <w:rtl/>
        </w:rPr>
        <w:t xml:space="preserve">, והנה מסירת גבורים ביד חלשים, ורבים ביד מעטים יש להרימו ולתלותו על הנס, שהוא למעלה מהטבע, שיפלו גבורים רבים, אנשי קרב ומלומדי מלחמה, ביד מתי מספר, כהנים חלשים. אבל השבח שנמסרו טמאים ביד טהורים ורשעים ביד צדיקים וזדים ביד עוסקי התורה, הכי גם בזה יש דבר ניסיי? הכי טהורים לא יוכלו היות גבורים? ובספר בני יששכר הרגיש </w:t>
      </w:r>
      <w:r w:rsidR="00DF4C5D">
        <w:rPr>
          <w:rtl/>
        </w:rPr>
        <w:t>גם כן</w:t>
      </w:r>
      <w:r>
        <w:rPr>
          <w:rtl/>
        </w:rPr>
        <w:t xml:space="preserve"> מעין זה.</w:t>
      </w:r>
      <w:r w:rsidR="004E6AFB">
        <w:rPr>
          <w:rtl/>
        </w:rPr>
        <w:tab/>
      </w:r>
    </w:p>
    <w:p w14:paraId="568FA23B" w14:textId="1A4092EE" w:rsidR="00EE7FCF" w:rsidRDefault="00EE7FCF" w:rsidP="004E6AFB">
      <w:pPr>
        <w:spacing w:line="320" w:lineRule="exact"/>
        <w:jc w:val="distribute"/>
        <w:rPr>
          <w:rtl/>
        </w:rPr>
      </w:pPr>
      <w:r w:rsidRPr="00C76CE1">
        <w:rPr>
          <w:rFonts w:cs="VILNA מתוקן DP"/>
          <w:b/>
          <w:bCs/>
          <w:szCs w:val="32"/>
          <w:rtl/>
        </w:rPr>
        <w:t xml:space="preserve">ניב א) </w:t>
      </w:r>
      <w:r>
        <w:rPr>
          <w:rtl/>
        </w:rPr>
        <w:t>ונקדים בזה הפסוקים "ויאבק איש עמו</w:t>
      </w:r>
      <w:r w:rsidR="00BE128A">
        <w:rPr>
          <w:rtl/>
        </w:rPr>
        <w:t xml:space="preserve"> </w:t>
      </w:r>
      <w:r>
        <w:rPr>
          <w:rtl/>
        </w:rPr>
        <w:t xml:space="preserve">עד עלות השחר, וירא כי לא יכול לו, ויגע בכף ירכו, ותקע כף ירך יעקב בהאבקו עמו" </w:t>
      </w:r>
      <w:r w:rsidRPr="00007677">
        <w:rPr>
          <w:sz w:val="20"/>
          <w:szCs w:val="20"/>
          <w:rtl/>
        </w:rPr>
        <w:t>(</w:t>
      </w:r>
      <w:r w:rsidR="00DF4C5D" w:rsidRPr="00007677">
        <w:rPr>
          <w:sz w:val="20"/>
          <w:szCs w:val="20"/>
          <w:rtl/>
        </w:rPr>
        <w:t>פרשת</w:t>
      </w:r>
      <w:r w:rsidRPr="00007677">
        <w:rPr>
          <w:sz w:val="20"/>
          <w:szCs w:val="20"/>
          <w:rtl/>
        </w:rPr>
        <w:t xml:space="preserve"> וישלח)</w:t>
      </w:r>
      <w:r>
        <w:rPr>
          <w:rtl/>
        </w:rPr>
        <w:t xml:space="preserve">. ואמרו חז"ל </w:t>
      </w:r>
      <w:r w:rsidRPr="00007677">
        <w:rPr>
          <w:sz w:val="20"/>
          <w:szCs w:val="20"/>
          <w:rtl/>
        </w:rPr>
        <w:t>(חולין צא)</w:t>
      </w:r>
      <w:r>
        <w:rPr>
          <w:rtl/>
        </w:rPr>
        <w:t xml:space="preserve"> שהאיש הנאבק היה שרו של עשו, מלמד שהעלו אבק עד כסא הכבוד, וכיון שהנאבק היה שר צבא ה', מובן מאליו שההתאבקות לא היתה ברבר שבגוף, כי אם בדברי ויכוח, כל אחד נאבק בעבור דעותיו, וכל אחר הראה כחו וגבורתו בפיו, הויתו וישותו בכל התקופות ובכל הזמנים, וכדרך המתאבקים זה קם וזה נופל, וכמו שאמרו חז"ל </w:t>
      </w:r>
      <w:r w:rsidRPr="00007677">
        <w:rPr>
          <w:sz w:val="20"/>
          <w:szCs w:val="20"/>
          <w:rtl/>
        </w:rPr>
        <w:t>(מגילה ו</w:t>
      </w:r>
      <w:r w:rsidR="000718B7" w:rsidRPr="00007677">
        <w:rPr>
          <w:rFonts w:hint="cs"/>
          <w:sz w:val="20"/>
          <w:szCs w:val="20"/>
          <w:rtl/>
        </w:rPr>
        <w:t>,</w:t>
      </w:r>
      <w:r w:rsidRPr="00007677">
        <w:rPr>
          <w:sz w:val="20"/>
          <w:szCs w:val="20"/>
          <w:rtl/>
        </w:rPr>
        <w:t xml:space="preserve"> א)</w:t>
      </w:r>
      <w:r>
        <w:rPr>
          <w:rtl/>
        </w:rPr>
        <w:t xml:space="preserve"> על דברי הנביא המלאה החרבה, לא נתמלאה צור אלא מחורבנה של ירושלים, אם מלאה זו, </w:t>
      </w:r>
      <w:r>
        <w:rPr>
          <w:rtl/>
        </w:rPr>
        <w:t xml:space="preserve">חריבה זו, ויעקב אבינו בהסתכלו באספקלריא מאירה וחזה האחרית מראש כל מה שיקרה עם בניו עד סוף </w:t>
      </w:r>
      <w:r w:rsidR="00CE3F0E">
        <w:rPr>
          <w:rFonts w:hint="cs"/>
          <w:rtl/>
        </w:rPr>
        <w:t>כ</w:t>
      </w:r>
      <w:r>
        <w:rPr>
          <w:rtl/>
        </w:rPr>
        <w:t>ל הדורות, וידע היטב שהפגישה עם עשו הוא דבר נורא, וירא יעקב ויצר לו, כי כל מה שאירע לאבות סימן לבניהם אחריהם, ותפלתו שהתפלל יעקב אבינו ע</w:t>
      </w:r>
      <w:r w:rsidR="00932F11">
        <w:rPr>
          <w:rtl/>
        </w:rPr>
        <w:t>"</w:t>
      </w:r>
      <w:r>
        <w:rPr>
          <w:rtl/>
        </w:rPr>
        <w:t>ה, "הצילני נא מיד אחי מיד עשו", אמרו במדרש: "הצל את בני לעתיד לבוא מיד בניו שבאים עליהם מכחו של עשו"</w:t>
      </w:r>
      <w:r w:rsidR="00AD6F77">
        <w:rPr>
          <w:rFonts w:hint="cs"/>
          <w:rtl/>
        </w:rPr>
        <w:t>,</w:t>
      </w:r>
      <w:r>
        <w:rPr>
          <w:rtl/>
        </w:rPr>
        <w:t xml:space="preserve"> </w:t>
      </w:r>
      <w:r w:rsidRPr="00007677">
        <w:rPr>
          <w:sz w:val="20"/>
          <w:szCs w:val="20"/>
          <w:rtl/>
        </w:rPr>
        <w:t>(ועיין בית הלוי שהקשה מדוע לא אמר מיד אחי עשו)</w:t>
      </w:r>
      <w:r>
        <w:rPr>
          <w:rtl/>
        </w:rPr>
        <w:t xml:space="preserve">, ותמצית ביאורו, שהבין יעקב את דבר ביאת עשו לקראתו שיתכן על שני אופנים, אולי ילחם אתו וישתדל להורגו, או ישוב מחרון אפו ויתרצה עמו ויחיו יחדיו בשלום, ולזאת כתבה </w:t>
      </w:r>
      <w:r w:rsidR="00BD1D94">
        <w:rPr>
          <w:rFonts w:hint="cs"/>
          <w:rtl/>
        </w:rPr>
        <w:t>תורתינו הקדושה</w:t>
      </w:r>
      <w:r>
        <w:rPr>
          <w:rtl/>
        </w:rPr>
        <w:t xml:space="preserve"> וירא יעקב מאד </w:t>
      </w:r>
      <w:r w:rsidR="003342D0">
        <w:rPr>
          <w:rtl/>
        </w:rPr>
        <w:t>-</w:t>
      </w:r>
      <w:r>
        <w:rPr>
          <w:rtl/>
        </w:rPr>
        <w:t xml:space="preserve"> פן יהרגנו ויצר לו </w:t>
      </w:r>
      <w:r w:rsidR="003342D0">
        <w:rPr>
          <w:rtl/>
        </w:rPr>
        <w:t>-</w:t>
      </w:r>
      <w:r>
        <w:rPr>
          <w:rtl/>
        </w:rPr>
        <w:t xml:space="preserve"> שמא יעשה שלום עמו ויתקרב אליו, וביקש על שני האופנים האלה ברמיזה הצילני נא מיד "אחי" מיד "עשו", אין רצוני בו לא לאח ולא לעשו.</w:t>
      </w:r>
      <w:r w:rsidR="004E6AFB">
        <w:rPr>
          <w:rtl/>
        </w:rPr>
        <w:tab/>
      </w:r>
    </w:p>
    <w:p w14:paraId="5F4F8520" w14:textId="3A518084" w:rsidR="00EE7FCF" w:rsidRDefault="00EE7FCF" w:rsidP="004E6AFB">
      <w:pPr>
        <w:spacing w:line="320" w:lineRule="exact"/>
        <w:jc w:val="distribute"/>
        <w:rPr>
          <w:rtl/>
        </w:rPr>
      </w:pPr>
      <w:r w:rsidRPr="00C76CE1">
        <w:rPr>
          <w:rFonts w:cs="VILNA מתוקן DP"/>
          <w:b/>
          <w:bCs/>
          <w:szCs w:val="32"/>
          <w:rtl/>
        </w:rPr>
        <w:t>ניב</w:t>
      </w:r>
      <w:r w:rsidR="00AD6F77" w:rsidRPr="00C76CE1">
        <w:rPr>
          <w:rFonts w:cs="VILNA מתוקן DP" w:hint="cs"/>
          <w:b/>
          <w:bCs/>
          <w:szCs w:val="32"/>
          <w:rtl/>
        </w:rPr>
        <w:t xml:space="preserve"> </w:t>
      </w:r>
      <w:r w:rsidRPr="00C76CE1">
        <w:rPr>
          <w:rFonts w:cs="VILNA מתוקן DP"/>
          <w:b/>
          <w:bCs/>
          <w:szCs w:val="32"/>
          <w:rtl/>
        </w:rPr>
        <w:t xml:space="preserve">ב) </w:t>
      </w:r>
      <w:r>
        <w:rPr>
          <w:rtl/>
        </w:rPr>
        <w:t xml:space="preserve">והנה שרו של עשו חפץ להכניע את יעקב, להפילו </w:t>
      </w:r>
      <w:r w:rsidR="00282012">
        <w:rPr>
          <w:rtl/>
        </w:rPr>
        <w:t>חס ושלום</w:t>
      </w:r>
      <w:r>
        <w:rPr>
          <w:rtl/>
        </w:rPr>
        <w:t xml:space="preserve">, כרי שלא יוסיף לקום, ויעקב הקטן והדל לא נפל בנופלים והחזיק מעמד, </w:t>
      </w:r>
      <w:r w:rsidRPr="00007677">
        <w:rPr>
          <w:sz w:val="20"/>
          <w:szCs w:val="20"/>
          <w:rtl/>
        </w:rPr>
        <w:t>(וכן ארע עם בניו)</w:t>
      </w:r>
      <w:r>
        <w:rPr>
          <w:rtl/>
        </w:rPr>
        <w:t xml:space="preserve"> בכל התקופות ובכל הזמנים, אפילו בזמן שעשו שולט ומושל בכיפה וידו תקיפה, וירא כי לא יכול לו ויגע בכף ירכו, ועיין במדרש במקומו ולהוסיף על דבריהם, יש לומר שהראה שרו של עשו ליעקב שיסית וידיח את בני יעקב מאמונתם, ובני יעקב יבאו מעצמם על החללים ויבוזו את כל הקדוש, מכה אשר לא </w:t>
      </w:r>
      <w:r>
        <w:rPr>
          <w:rtl/>
        </w:rPr>
        <w:lastRenderedPageBreak/>
        <w:t xml:space="preserve">כתובה בתורה, שיחטיא יהודי איש את אחיו, ויעקב ידרוס ברגל גאוה ובוז את תורתו ואמונתו, והדבר הזה נורא הוא, את עשו יש להעבירו על דעתו ורצונו, וברוב פעמים </w:t>
      </w:r>
      <w:r w:rsidR="00282012">
        <w:rPr>
          <w:rtl/>
        </w:rPr>
        <w:t>על ידי</w:t>
      </w:r>
      <w:r>
        <w:rPr>
          <w:rtl/>
        </w:rPr>
        <w:t xml:space="preserve"> מתן בסתר ושוחד בחיק, אבל כנגד בני יעקב אין עצה ואין תחבולה להטותם מני אורח עקלתון, וידוע </w:t>
      </w:r>
      <w:r w:rsidR="006D570C">
        <w:rPr>
          <w:rtl/>
        </w:rPr>
        <w:t>מה שאמרו</w:t>
      </w:r>
      <w:r>
        <w:rPr>
          <w:rtl/>
        </w:rPr>
        <w:t xml:space="preserve"> חז"ל אפיקורוס דישראל כל שכן דפקר טפי, תשובה לאפיקורוס ישראל על דבריו אינה מועילה כלום.</w:t>
      </w:r>
      <w:r w:rsidR="004E6AFB">
        <w:rPr>
          <w:rtl/>
        </w:rPr>
        <w:tab/>
      </w:r>
    </w:p>
    <w:p w14:paraId="08B318B6" w14:textId="63BC0970" w:rsidR="00CD2417" w:rsidRDefault="00EE7FCF" w:rsidP="008B3176">
      <w:pPr>
        <w:spacing w:line="300" w:lineRule="exact"/>
        <w:jc w:val="distribute"/>
        <w:rPr>
          <w:rtl/>
        </w:rPr>
      </w:pPr>
      <w:r w:rsidRPr="00C76CE1">
        <w:rPr>
          <w:rFonts w:cs="VILNA מתוקן DP"/>
          <w:bCs/>
          <w:szCs w:val="32"/>
          <w:rtl/>
        </w:rPr>
        <w:t>ובכן</w:t>
      </w:r>
      <w:r>
        <w:rPr>
          <w:rtl/>
        </w:rPr>
        <w:t xml:space="preserve">, ויגע בכף ירכו, ביוצאי חלציו בדורות הבאים, הוא עשו בידיו התקיפות יכין סדר הנבלות בעד היהודים, ויגרום שבני יעקב יפרצו גדר הדת ויתרחקו מהתורה, וירדפו בעצמם את אחיהם, שומרי התורה, וישתדלו להפוך את כל העולם כולו למינות, ולזה אין שום עצה, וכמו שדרשו בספרא פרשת בחוקותי </w:t>
      </w:r>
      <w:r w:rsidR="000D7DDE" w:rsidRPr="00007677">
        <w:rPr>
          <w:sz w:val="20"/>
          <w:szCs w:val="20"/>
          <w:rtl/>
        </w:rPr>
        <w:t>(</w:t>
      </w:r>
      <w:r w:rsidR="00BB5FEA" w:rsidRPr="00007677">
        <w:rPr>
          <w:rFonts w:hint="cs"/>
          <w:sz w:val="20"/>
          <w:szCs w:val="20"/>
          <w:rtl/>
        </w:rPr>
        <w:t>הובא ב</w:t>
      </w:r>
      <w:r w:rsidR="000D7DDE" w:rsidRPr="00007677">
        <w:rPr>
          <w:sz w:val="20"/>
          <w:szCs w:val="20"/>
          <w:rtl/>
        </w:rPr>
        <w:t>רש"י ויקרא כו, יז)</w:t>
      </w:r>
      <w:r w:rsidR="000D7DDE" w:rsidRPr="000D7DDE">
        <w:rPr>
          <w:rtl/>
        </w:rPr>
        <w:t xml:space="preserve"> </w:t>
      </w:r>
      <w:r>
        <w:rPr>
          <w:rtl/>
        </w:rPr>
        <w:t xml:space="preserve">על הפסוק "ורדו בכם שונאיכם", שאינו מעמיד עליהם אלא מכם ובכם, </w:t>
      </w:r>
      <w:r w:rsidR="00D36548">
        <w:rPr>
          <w:rFonts w:hint="cs"/>
          <w:rtl/>
        </w:rPr>
        <w:t>"</w:t>
      </w:r>
      <w:r>
        <w:rPr>
          <w:rtl/>
        </w:rPr>
        <w:t>בשעה שאומות העולם עומדים על ישראל, אינם מבקשים אלא מה שבגלוי, אבל בשעה שאעמ</w:t>
      </w:r>
      <w:r w:rsidR="00D36548">
        <w:rPr>
          <w:rFonts w:hint="cs"/>
          <w:rtl/>
        </w:rPr>
        <w:t>י</w:t>
      </w:r>
      <w:r>
        <w:rPr>
          <w:rtl/>
        </w:rPr>
        <w:t>ד עליכם מכם ובכם, הם מחפשים אחר מטמוניות שלכם, שנאמר ואשר אכלו שאר עמי וכו</w:t>
      </w:r>
      <w:r w:rsidR="00932F11">
        <w:rPr>
          <w:rtl/>
        </w:rPr>
        <w:t>'</w:t>
      </w:r>
      <w:r w:rsidR="00C61209">
        <w:rPr>
          <w:rFonts w:hint="cs"/>
          <w:rtl/>
        </w:rPr>
        <w:t>".</w:t>
      </w:r>
      <w:r w:rsidR="004E6AFB">
        <w:rPr>
          <w:rFonts w:hint="cs"/>
          <w:rtl/>
        </w:rPr>
        <w:t xml:space="preserve"> </w:t>
      </w:r>
      <w:r>
        <w:rPr>
          <w:rtl/>
        </w:rPr>
        <w:t xml:space="preserve">מכל מקום, </w:t>
      </w:r>
      <w:r w:rsidR="006D570C">
        <w:rPr>
          <w:rtl/>
        </w:rPr>
        <w:t>חס ושלום</w:t>
      </w:r>
      <w:r>
        <w:rPr>
          <w:rtl/>
        </w:rPr>
        <w:t xml:space="preserve"> להתיאש מן הגאולה, כי סוף סוף ישלח לנו </w:t>
      </w:r>
      <w:r w:rsidR="006D570C">
        <w:rPr>
          <w:rtl/>
        </w:rPr>
        <w:t>הקדוש ברוך הוא</w:t>
      </w:r>
      <w:r>
        <w:rPr>
          <w:rtl/>
        </w:rPr>
        <w:t xml:space="preserve"> עזרתו בקודש, וכמו יעקב אבינו, אף שהרגיש היטב את הכאב והוא צולע על ירכו, </w:t>
      </w:r>
      <w:r w:rsidR="006D570C">
        <w:rPr>
          <w:rtl/>
        </w:rPr>
        <w:t>מכל מקום</w:t>
      </w:r>
      <w:r>
        <w:rPr>
          <w:rtl/>
        </w:rPr>
        <w:t xml:space="preserve"> כתוב "ויבא יעקב שלם עיר שכם", שלם בכל, ונתרפא מצלעתו, והראו לו שגם בניו יצלעו ויתרפאו, ואמרו </w:t>
      </w:r>
      <w:r w:rsidRPr="00007677">
        <w:rPr>
          <w:sz w:val="20"/>
          <w:szCs w:val="20"/>
          <w:rtl/>
        </w:rPr>
        <w:t>(חולין שם)</w:t>
      </w:r>
      <w:r>
        <w:rPr>
          <w:rtl/>
        </w:rPr>
        <w:t xml:space="preserve"> על הפסוק "ויזרח לו הש</w:t>
      </w:r>
      <w:r w:rsidR="006E2A3C">
        <w:rPr>
          <w:rFonts w:hint="cs"/>
          <w:rtl/>
        </w:rPr>
        <w:t>מ</w:t>
      </w:r>
      <w:r>
        <w:rPr>
          <w:rtl/>
        </w:rPr>
        <w:t xml:space="preserve">ש, שמש ששקעה בעבורו זרחה בעבורו". </w:t>
      </w:r>
      <w:r w:rsidR="004E6AFB">
        <w:rPr>
          <w:rtl/>
        </w:rPr>
        <w:tab/>
      </w:r>
    </w:p>
    <w:p w14:paraId="59C7A9CD" w14:textId="3FC30473" w:rsidR="00EE7FCF" w:rsidRDefault="00EE7FCF" w:rsidP="008B3176">
      <w:pPr>
        <w:spacing w:line="300" w:lineRule="exact"/>
        <w:jc w:val="distribute"/>
        <w:rPr>
          <w:rtl/>
        </w:rPr>
      </w:pPr>
      <w:r w:rsidRPr="00C76CE1">
        <w:rPr>
          <w:rFonts w:cs="VILNA מתוקן DP"/>
          <w:b/>
          <w:bCs/>
          <w:szCs w:val="32"/>
          <w:rtl/>
        </w:rPr>
        <w:t xml:space="preserve">ניב ג) </w:t>
      </w:r>
      <w:r>
        <w:rPr>
          <w:rtl/>
        </w:rPr>
        <w:t xml:space="preserve">ובתקופת החשמונאים, </w:t>
      </w:r>
      <w:r w:rsidR="00AD6B7B">
        <w:rPr>
          <w:rFonts w:hint="cs"/>
          <w:rtl/>
        </w:rPr>
        <w:t>ב</w:t>
      </w:r>
      <w:r>
        <w:rPr>
          <w:rtl/>
        </w:rPr>
        <w:t xml:space="preserve">משול העריץ אנטיוכוס אפיפנוס, גמר לכבות את נר ישראל, ולעמם </w:t>
      </w:r>
      <w:r w:rsidR="00FF3252">
        <w:rPr>
          <w:rFonts w:hint="cs"/>
          <w:rtl/>
        </w:rPr>
        <w:t>ג</w:t>
      </w:r>
      <w:r>
        <w:rPr>
          <w:rtl/>
        </w:rPr>
        <w:t>חלת השלהבת י</w:t>
      </w:r>
      <w:r w:rsidR="003342D0">
        <w:rPr>
          <w:rtl/>
        </w:rPr>
        <w:t>-</w:t>
      </w:r>
      <w:r>
        <w:rPr>
          <w:rtl/>
        </w:rPr>
        <w:t xml:space="preserve">ה, שבלב האומה הישראלית, ובנוהג שבעולם </w:t>
      </w:r>
      <w:r w:rsidRPr="00007677">
        <w:rPr>
          <w:sz w:val="20"/>
          <w:szCs w:val="20"/>
          <w:rtl/>
        </w:rPr>
        <w:t>(כאשר יסופר בדברי הימים)</w:t>
      </w:r>
      <w:r>
        <w:rPr>
          <w:rtl/>
        </w:rPr>
        <w:t xml:space="preserve"> נמצאו בבני ישראל הרבה שהתיונו והתבוללו בהיונים, ורעיון מתקבל הביע בעל "א</w:t>
      </w:r>
      <w:r w:rsidR="00A83421">
        <w:rPr>
          <w:rFonts w:hint="cs"/>
          <w:rtl/>
        </w:rPr>
        <w:t>ג</w:t>
      </w:r>
      <w:r>
        <w:rPr>
          <w:rtl/>
        </w:rPr>
        <w:t xml:space="preserve">לי טל" בפרק </w:t>
      </w:r>
      <w:r w:rsidR="00A9466D">
        <w:rPr>
          <w:rFonts w:hint="cs"/>
          <w:rtl/>
        </w:rPr>
        <w:t>ג</w:t>
      </w:r>
      <w:r w:rsidR="00932F11">
        <w:rPr>
          <w:rtl/>
        </w:rPr>
        <w:t>'</w:t>
      </w:r>
      <w:r>
        <w:rPr>
          <w:rtl/>
        </w:rPr>
        <w:t xml:space="preserve"> מספרו, דשאלו בגמרא </w:t>
      </w:r>
      <w:r w:rsidRPr="00007677">
        <w:rPr>
          <w:sz w:val="20"/>
          <w:szCs w:val="20"/>
          <w:rtl/>
        </w:rPr>
        <w:t>(שבת נא</w:t>
      </w:r>
      <w:r w:rsidR="006D570C" w:rsidRPr="00007677">
        <w:rPr>
          <w:rFonts w:hint="cs"/>
          <w:sz w:val="20"/>
          <w:szCs w:val="20"/>
          <w:rtl/>
        </w:rPr>
        <w:t>,</w:t>
      </w:r>
      <w:r w:rsidRPr="00007677">
        <w:rPr>
          <w:sz w:val="20"/>
          <w:szCs w:val="20"/>
          <w:rtl/>
        </w:rPr>
        <w:t xml:space="preserve"> ב)</w:t>
      </w:r>
      <w:r>
        <w:rPr>
          <w:rtl/>
        </w:rPr>
        <w:t xml:space="preserve"> מאי חנוכה? ותירצו כשנכנסו יונים "להיכל" טמאו את כל השמנים שב"היכל", לב </w:t>
      </w:r>
      <w:r>
        <w:rPr>
          <w:rtl/>
        </w:rPr>
        <w:t xml:space="preserve">איש הישראלי מכונה בשם היכל, </w:t>
      </w:r>
      <w:r w:rsidR="00C05DD6">
        <w:rPr>
          <w:rtl/>
        </w:rPr>
        <w:t>כמו שאמר</w:t>
      </w:r>
      <w:r>
        <w:rPr>
          <w:rtl/>
        </w:rPr>
        <w:t xml:space="preserve"> הנביא, היכל ה'! היכל ה'! "המה", וכמו שכתוב בתורה ועשו לי מקדש ושכנתי "בתוכם", וכמו שכל כחות ומרוץ הדם של האיש תלוי אך ורק בלב, היא רוח החיה באופנים, </w:t>
      </w:r>
      <w:r w:rsidR="00C05DD6">
        <w:rPr>
          <w:rFonts w:hint="cs"/>
          <w:rtl/>
        </w:rPr>
        <w:t>וכמו שנאמר</w:t>
      </w:r>
      <w:r>
        <w:rPr>
          <w:rtl/>
        </w:rPr>
        <w:t xml:space="preserve"> מכל משמר "נצור לבך" כי ממנו תוצאות חיים, זאת היא לחלק הבהמי שבאדם, וכן כחות הנפש תלוים במחשבת הלב, </w:t>
      </w:r>
      <w:r w:rsidR="00285196">
        <w:rPr>
          <w:rtl/>
        </w:rPr>
        <w:t>כמו שנאמר</w:t>
      </w:r>
      <w:r>
        <w:rPr>
          <w:rtl/>
        </w:rPr>
        <w:t xml:space="preserve"> רבות מחשבות בלב איש וכו' וכן החכמה משכנה בלב, שנאמר ובלב כל חכמי לב וכו', ולפי זה האדם מישראל הוא ההיכל, והלב שבו הוא מעין קודש הקדשים, וכמו מקדש ה' שבו נכנסו לשבח את </w:t>
      </w:r>
      <w:r w:rsidR="00285196">
        <w:rPr>
          <w:rtl/>
        </w:rPr>
        <w:t>הקדוש ברוך הוא</w:t>
      </w:r>
      <w:r>
        <w:rPr>
          <w:rtl/>
        </w:rPr>
        <w:t xml:space="preserve"> ומשם יצתה, ההשפעה ברוח ובגשם, אורה ותורה.</w:t>
      </w:r>
      <w:r w:rsidR="004E6AFB">
        <w:rPr>
          <w:rtl/>
        </w:rPr>
        <w:tab/>
      </w:r>
    </w:p>
    <w:p w14:paraId="5BC9F357" w14:textId="378E85CC" w:rsidR="00EE7FCF" w:rsidRDefault="00EE7FCF" w:rsidP="00007677">
      <w:pPr>
        <w:spacing w:line="300" w:lineRule="exact"/>
        <w:jc w:val="distribute"/>
        <w:rPr>
          <w:rtl/>
        </w:rPr>
      </w:pPr>
      <w:r w:rsidRPr="00C76CE1">
        <w:rPr>
          <w:rFonts w:cs="VILNA מתוקן DP"/>
          <w:bCs/>
          <w:szCs w:val="32"/>
          <w:rtl/>
        </w:rPr>
        <w:t>אכן</w:t>
      </w:r>
      <w:r>
        <w:rPr>
          <w:rtl/>
        </w:rPr>
        <w:t xml:space="preserve">, בימי החשמונאים נכנסו היונים להיכל, רוח ההתיונות נכנם בלב היהודי פנימה, תאוה עזה לעבודת אלילי היונים ולמשובותיהם ושיקוציהם, וכן טמאו </w:t>
      </w:r>
      <w:r w:rsidR="005809ED">
        <w:rPr>
          <w:rFonts w:hint="cs"/>
          <w:rtl/>
        </w:rPr>
        <w:t>כ</w:t>
      </w:r>
      <w:r>
        <w:rPr>
          <w:rtl/>
        </w:rPr>
        <w:t>ל השמנים שבהיכל</w:t>
      </w:r>
      <w:r w:rsidR="00E600E4">
        <w:rPr>
          <w:rFonts w:hint="cs"/>
          <w:rtl/>
        </w:rPr>
        <w:t xml:space="preserve"> </w:t>
      </w:r>
      <w:r w:rsidR="0045664F">
        <w:rPr>
          <w:rtl/>
        </w:rPr>
        <w:t>-</w:t>
      </w:r>
      <w:r w:rsidR="00E600E4">
        <w:rPr>
          <w:rFonts w:hint="cs"/>
          <w:rtl/>
        </w:rPr>
        <w:t xml:space="preserve"> </w:t>
      </w:r>
      <w:r>
        <w:rPr>
          <w:rtl/>
        </w:rPr>
        <w:t>הלב, כל קרן בן שמן שתוך בתה, כל חלקה טובה הכאיבו, ורק פך אחד של שמן, משחת קודש, שנמצא בלבות הכהנים, הוא רק הוא נשאר בקדושתו, המה לא התערבו בהיונים ובדעותיהם געלה נפשם. ובכן היתה להשרידים המועטים מלחמה חזקה מפנים ומאחור, מבית ומחוץ, שמלבד צריו הסובבים אותו, מבית כפירה ובגידה, הסתה והדחה, ובמשנה שברון כזה חיו היהודים בזמן ההוא, אחים נפשעים עזבו את היהדות ויעברו וידבקו לצרינו. וכאשר נצחו מתתיהו ובניו את היונים, אז בנפול העוזר נפל גם העזור, וישובו הבנים הנדחים לגבולם, גבול היהדות, ויהיו האנשים הטמאים בלב ונפש, במחשבה, בדיבור ובמעשה, והיו רחוקים מהדת, נכנסו אז תחת דגל המכבים, הוא הדגל שכתוב עליו מי כמוך באלים י', ולזאת, לשנה הבאה תקנו גדולינו לאמור הלל והו</w:t>
      </w:r>
      <w:r w:rsidR="00B0681D">
        <w:rPr>
          <w:rFonts w:hint="cs"/>
          <w:rtl/>
        </w:rPr>
        <w:t>ד</w:t>
      </w:r>
      <w:r>
        <w:rPr>
          <w:rtl/>
        </w:rPr>
        <w:t>אה, שמלבד הנס הגדול והנורא שעשה ה</w:t>
      </w:r>
      <w:r w:rsidR="00932F11">
        <w:rPr>
          <w:rtl/>
        </w:rPr>
        <w:t>'</w:t>
      </w:r>
      <w:r>
        <w:rPr>
          <w:rtl/>
        </w:rPr>
        <w:t xml:space="preserve"> עמם במסרו גבורים ביד חלשים ורבים ביד מעטים, שהוא למעלה מן הטבע, עוד נס </w:t>
      </w:r>
      <w:r w:rsidR="009C3634">
        <w:rPr>
          <w:rFonts w:hint="cs"/>
          <w:rtl/>
        </w:rPr>
        <w:t>כ</w:t>
      </w:r>
      <w:r>
        <w:rPr>
          <w:rtl/>
        </w:rPr>
        <w:t xml:space="preserve">רוך בזה שמסר </w:t>
      </w:r>
      <w:r w:rsidR="00DD6CCA">
        <w:rPr>
          <w:rtl/>
        </w:rPr>
        <w:t>הקדוש ברוך הוא</w:t>
      </w:r>
      <w:r>
        <w:rPr>
          <w:rtl/>
        </w:rPr>
        <w:t xml:space="preserve"> "טמאים"</w:t>
      </w:r>
      <w:r w:rsidR="0045664F">
        <w:rPr>
          <w:rFonts w:hint="cs"/>
          <w:rtl/>
        </w:rPr>
        <w:t xml:space="preserve"> </w:t>
      </w:r>
      <w:r w:rsidR="003342D0">
        <w:rPr>
          <w:rtl/>
        </w:rPr>
        <w:t>-</w:t>
      </w:r>
      <w:r w:rsidR="0045664F">
        <w:rPr>
          <w:rFonts w:hint="cs"/>
          <w:rtl/>
        </w:rPr>
        <w:t xml:space="preserve"> </w:t>
      </w:r>
      <w:r>
        <w:rPr>
          <w:rtl/>
        </w:rPr>
        <w:t>הם</w:t>
      </w:r>
      <w:r w:rsidR="0045664F">
        <w:rPr>
          <w:rFonts w:hint="cs"/>
          <w:rtl/>
        </w:rPr>
        <w:t xml:space="preserve"> </w:t>
      </w:r>
      <w:r w:rsidR="003342D0">
        <w:rPr>
          <w:rtl/>
        </w:rPr>
        <w:t>-</w:t>
      </w:r>
      <w:r w:rsidR="0045664F">
        <w:rPr>
          <w:rFonts w:hint="cs"/>
          <w:rtl/>
        </w:rPr>
        <w:t xml:space="preserve"> </w:t>
      </w:r>
      <w:r>
        <w:rPr>
          <w:rtl/>
        </w:rPr>
        <w:t>"טמאי</w:t>
      </w:r>
      <w:r w:rsidR="0045664F">
        <w:rPr>
          <w:rFonts w:hint="cs"/>
          <w:rtl/>
        </w:rPr>
        <w:t xml:space="preserve"> </w:t>
      </w:r>
      <w:r>
        <w:rPr>
          <w:rtl/>
        </w:rPr>
        <w:t xml:space="preserve">ישראל" ביד ורשות </w:t>
      </w:r>
      <w:r>
        <w:rPr>
          <w:rtl/>
        </w:rPr>
        <w:lastRenderedPageBreak/>
        <w:t xml:space="preserve">"טהורים" הם הכהנים החשמונאים, ופירוש של טמאים, </w:t>
      </w:r>
      <w:r w:rsidR="00DD6CCA">
        <w:rPr>
          <w:rtl/>
        </w:rPr>
        <w:t>רצונו לומר</w:t>
      </w:r>
      <w:r>
        <w:rPr>
          <w:rtl/>
        </w:rPr>
        <w:t xml:space="preserve"> במחשבה, ורשעים </w:t>
      </w:r>
      <w:r w:rsidR="00DD6CCA">
        <w:rPr>
          <w:rtl/>
        </w:rPr>
        <w:t>רצונו לומר</w:t>
      </w:r>
      <w:r>
        <w:rPr>
          <w:rtl/>
        </w:rPr>
        <w:t xml:space="preserve"> במעשה, שעשו מעשי רשע, ומסרם ה' ונכנסו תחת יד צדיקים, הכהנים הצדיקים, והיהודים המתיונים אשר כפרו בתורת ה' ושכחו מכבר את צור מחצבתם ואת כל הישרה עקשו, והכל עקרו משורש והם "זדים", הלצים, נמסרו "ביד עוסקי תורתיך", עזבו כל מעשה רשע וכסל, והסתופפו בצל בעלי חכמה העוסקים בתורת ה'.</w:t>
      </w:r>
    </w:p>
    <w:p w14:paraId="6D893096" w14:textId="71AFAAAA" w:rsidR="00EE7FCF" w:rsidRDefault="00EE7FCF" w:rsidP="00B84E9B">
      <w:pPr>
        <w:spacing w:line="300" w:lineRule="exact"/>
        <w:jc w:val="distribute"/>
        <w:rPr>
          <w:rtl/>
        </w:rPr>
      </w:pPr>
      <w:r w:rsidRPr="00C76CE1">
        <w:rPr>
          <w:rFonts w:cs="VILNA מתוקן DP"/>
          <w:b/>
          <w:bCs/>
          <w:szCs w:val="32"/>
          <w:rtl/>
        </w:rPr>
        <w:t xml:space="preserve">ניב ד) </w:t>
      </w:r>
      <w:r>
        <w:rPr>
          <w:rtl/>
        </w:rPr>
        <w:t>אחי ורעי! עת צרה היא ליעקב ולישראל, מבית ומבחוץ, ולה</w:t>
      </w:r>
      <w:r w:rsidR="00932F11">
        <w:rPr>
          <w:rtl/>
        </w:rPr>
        <w:t>'</w:t>
      </w:r>
      <w:r>
        <w:rPr>
          <w:rtl/>
        </w:rPr>
        <w:t xml:space="preserve"> הישועה, להנצל מאויבנו השואפים לדמנו ורכושנו, ומלחמה עם בנינו, ונקוה לה' שישוב וירחמנו, והטמאים, רשעים והזדים, ישובו לטהורים ולעוסקי תורתנו, עוד יזרח לנו השמש, יעקב הצולע יבא שלם. גם, בנס חנוכה, נחוץ לנו כעת, להמתיק אה מרירות חיינו, גם בזה בידו לחזקנו ולאמצנו, יעירו ויתעוררו הלבבות המחכים לישועת עמם, ולאורם של הנרות הללו שאנחנו מדליקים, נסע ונלך, ובכן הנרות הללו, שהדליקו החשמונאים אז, דולקים עדנה ולא כבו.</w:t>
      </w:r>
      <w:r w:rsidR="004E6AFB">
        <w:rPr>
          <w:rtl/>
        </w:rPr>
        <w:tab/>
      </w:r>
    </w:p>
    <w:p w14:paraId="4319DE7B" w14:textId="7B332780" w:rsidR="00CD2417" w:rsidRDefault="00EE7FCF" w:rsidP="00B84E9B">
      <w:pPr>
        <w:spacing w:line="300" w:lineRule="exact"/>
        <w:jc w:val="distribute"/>
        <w:rPr>
          <w:rtl/>
        </w:rPr>
      </w:pPr>
      <w:r w:rsidRPr="00C76CE1">
        <w:rPr>
          <w:rFonts w:cs="VILNA מתוקן DP"/>
          <w:bCs/>
          <w:szCs w:val="32"/>
          <w:rtl/>
        </w:rPr>
        <w:t xml:space="preserve">לפני </w:t>
      </w:r>
      <w:r>
        <w:rPr>
          <w:rtl/>
        </w:rPr>
        <w:t xml:space="preserve">עשרות שנים, כשהיה הכל על מכונו "הדת והחיים" ובכדי לקיים את הדת לא היה שום צורך במסירות נפש, ובכן שאל נשאול זכר החג הזה למה הוא בא? ולזאת "דרש" רב כהנא </w:t>
      </w:r>
      <w:r w:rsidRPr="00007677">
        <w:rPr>
          <w:sz w:val="20"/>
          <w:szCs w:val="20"/>
          <w:rtl/>
        </w:rPr>
        <w:t>(כמובן מלבד ההלכה הפשוטה)</w:t>
      </w:r>
      <w:r>
        <w:rPr>
          <w:rtl/>
        </w:rPr>
        <w:t xml:space="preserve"> נר חנוכה שהניחה למעלה מעשרים אמה, </w:t>
      </w:r>
      <w:r w:rsidR="00DD6CCA">
        <w:rPr>
          <w:rtl/>
        </w:rPr>
        <w:t>רצונו לומר</w:t>
      </w:r>
      <w:r>
        <w:rPr>
          <w:rtl/>
        </w:rPr>
        <w:t xml:space="preserve"> אם יאמר ישראל שבזמנו ובמקומו ובתקופתו אין צורך לנר חנוכה להתבונן בכל פרשת החג, והנרות הללו שמדליקין. לא לאורם הוא צריך, ויתנם למעלה מעשרים אמה, </w:t>
      </w:r>
      <w:r w:rsidRPr="00007677">
        <w:rPr>
          <w:color w:val="000080"/>
          <w:sz w:val="20"/>
          <w:szCs w:val="20"/>
          <w:rtl/>
        </w:rPr>
        <w:t>[כמגורה]</w:t>
      </w:r>
      <w:r>
        <w:rPr>
          <w:rtl/>
        </w:rPr>
        <w:t xml:space="preserve"> כדבר שאי</w:t>
      </w:r>
      <w:r w:rsidR="00537D45">
        <w:rPr>
          <w:rFonts w:hint="cs"/>
          <w:rtl/>
        </w:rPr>
        <w:t>ן</w:t>
      </w:r>
      <w:r>
        <w:rPr>
          <w:rtl/>
        </w:rPr>
        <w:t xml:space="preserve"> חפץ בו, ואורה לא תלמד בינה, ואין צורך כלל לשליטת עין של נר חנוכה, ואין להתבונן ואין להסתכל בו, דע אתה כי "פסולה", הרעיון שלך פסול לגמרי, כי באמת בכל שעה ורגע צריכין אנחנו להסתכל ולהתבונן אל מעשה נס חנוכה, אל הנרות שאנחנו מדליקין, ועוד אמר רב כהנא, </w:t>
      </w:r>
      <w:r>
        <w:rPr>
          <w:rtl/>
        </w:rPr>
        <w:t>דבר הסמוך ותקוף לזה, אשר אידך באידך תליא, מאי דכתיב "והבור רק אין בו מים</w:t>
      </w:r>
      <w:r w:rsidR="00794A87">
        <w:rPr>
          <w:rFonts w:hint="cs"/>
          <w:rtl/>
        </w:rPr>
        <w:t>"</w:t>
      </w:r>
      <w:r>
        <w:rPr>
          <w:rtl/>
        </w:rPr>
        <w:t>, מים אין בו, נחשים ועקרבים יש בו, ועי</w:t>
      </w:r>
      <w:r w:rsidR="0069623C">
        <w:rPr>
          <w:rFonts w:hint="cs"/>
          <w:rtl/>
        </w:rPr>
        <w:t>י</w:t>
      </w:r>
      <w:r>
        <w:rPr>
          <w:rtl/>
        </w:rPr>
        <w:t xml:space="preserve">ן רמב"ן על התורה </w:t>
      </w:r>
      <w:r w:rsidR="00DD6CCA">
        <w:rPr>
          <w:rtl/>
        </w:rPr>
        <w:t>פרשת</w:t>
      </w:r>
      <w:r>
        <w:rPr>
          <w:rtl/>
        </w:rPr>
        <w:t xml:space="preserve"> וישב </w:t>
      </w:r>
      <w:r w:rsidR="00DD6CCA">
        <w:rPr>
          <w:rtl/>
        </w:rPr>
        <w:t>וזה לשונו</w:t>
      </w:r>
      <w:r>
        <w:rPr>
          <w:rtl/>
        </w:rPr>
        <w:t>, סיפר הכתוב כי היה ריק ואין בו מים, שאם היה בו מים לא יטביעו אותו, שכ</w:t>
      </w:r>
      <w:r w:rsidR="00967762">
        <w:rPr>
          <w:rFonts w:hint="cs"/>
          <w:rtl/>
        </w:rPr>
        <w:t>ב</w:t>
      </w:r>
      <w:r>
        <w:rPr>
          <w:rtl/>
        </w:rPr>
        <w:t xml:space="preserve">ר נמנעו משפוך דמו, </w:t>
      </w:r>
      <w:r w:rsidR="00DD6CCA">
        <w:rPr>
          <w:rtl/>
        </w:rPr>
        <w:t>ואם כן</w:t>
      </w:r>
      <w:r>
        <w:rPr>
          <w:rtl/>
        </w:rPr>
        <w:t xml:space="preserve"> היו נחשים ועקרבים בו, שמצאו להם נקיקים וחורים בתחתית הבור, מכוסה מעיניהם, או הבור היה כל כך עמוק שלא יכלו לראות בעיניהם את תחתיתו, כי אלו ראו את השרפים המזיקים בתחתיתו, ויוסף שמה מושלך מושכב, והם לא יזיקו לו, היה ברור להם שצדיק גדול הוא שזכה לנס כזה ולא שלחו ידם באהוב ה' עכ"ל. </w:t>
      </w:r>
      <w:r w:rsidR="004E6AFB">
        <w:rPr>
          <w:rtl/>
        </w:rPr>
        <w:tab/>
      </w:r>
    </w:p>
    <w:p w14:paraId="5278F56A" w14:textId="747F617E" w:rsidR="001922D9" w:rsidRDefault="00EE7FCF" w:rsidP="00B84E9B">
      <w:pPr>
        <w:spacing w:line="300" w:lineRule="exact"/>
        <w:jc w:val="distribute"/>
        <w:rPr>
          <w:rtl/>
        </w:rPr>
        <w:sectPr w:rsidR="001922D9"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
          <w:bCs/>
          <w:szCs w:val="32"/>
          <w:rtl/>
        </w:rPr>
        <w:t xml:space="preserve">וגם </w:t>
      </w:r>
      <w:r>
        <w:rPr>
          <w:rtl/>
        </w:rPr>
        <w:t>הרא"ם הקשה כיון דהיה ב</w:t>
      </w:r>
      <w:r w:rsidR="00675F72">
        <w:rPr>
          <w:rFonts w:hint="cs"/>
          <w:rtl/>
        </w:rPr>
        <w:t>ב</w:t>
      </w:r>
      <w:r>
        <w:rPr>
          <w:rtl/>
        </w:rPr>
        <w:t xml:space="preserve">ור נחשים ועקרבים, ותנא בפרק בתרא דיבמות, נפל לחפירה מלאה נחשים ועקרבים, מעידין עליו שמת </w:t>
      </w:r>
      <w:r w:rsidRPr="00007677">
        <w:rPr>
          <w:sz w:val="20"/>
          <w:szCs w:val="20"/>
          <w:rtl/>
        </w:rPr>
        <w:t>(ומתירין את אשתו להנשא)</w:t>
      </w:r>
      <w:r>
        <w:rPr>
          <w:rtl/>
        </w:rPr>
        <w:t xml:space="preserve"> </w:t>
      </w:r>
      <w:r w:rsidR="00DD6CCA">
        <w:rPr>
          <w:rtl/>
        </w:rPr>
        <w:t>אם כן</w:t>
      </w:r>
      <w:r>
        <w:rPr>
          <w:rtl/>
        </w:rPr>
        <w:t xml:space="preserve"> לא כיון ראובן להצילו? ותירץ </w:t>
      </w:r>
      <w:r w:rsidR="00DD6CCA">
        <w:rPr>
          <w:rtl/>
        </w:rPr>
        <w:t>גם כן</w:t>
      </w:r>
      <w:r>
        <w:rPr>
          <w:rtl/>
        </w:rPr>
        <w:t xml:space="preserve"> כהרמב"ן, דמיירי שלא ידעו שיש בו נחשים. ועיין </w:t>
      </w:r>
      <w:r w:rsidR="00DD6CCA">
        <w:rPr>
          <w:rFonts w:hint="cs"/>
          <w:rtl/>
        </w:rPr>
        <w:t>מה</w:t>
      </w:r>
      <w:r>
        <w:rPr>
          <w:rtl/>
        </w:rPr>
        <w:t xml:space="preserve">רש"א בחידושי אגדות </w:t>
      </w:r>
      <w:r w:rsidR="004D65BD" w:rsidRPr="00007677">
        <w:rPr>
          <w:sz w:val="20"/>
          <w:szCs w:val="20"/>
          <w:rtl/>
        </w:rPr>
        <w:t>(</w:t>
      </w:r>
      <w:r w:rsidRPr="00007677">
        <w:rPr>
          <w:sz w:val="20"/>
          <w:szCs w:val="20"/>
          <w:rtl/>
        </w:rPr>
        <w:t xml:space="preserve">מגילה </w:t>
      </w:r>
      <w:r w:rsidR="00A4761E" w:rsidRPr="00007677">
        <w:rPr>
          <w:rFonts w:hint="cs"/>
          <w:sz w:val="20"/>
          <w:szCs w:val="20"/>
          <w:rtl/>
        </w:rPr>
        <w:t>ג</w:t>
      </w:r>
      <w:r w:rsidR="004D65BD" w:rsidRPr="00007677">
        <w:rPr>
          <w:rFonts w:hint="cs"/>
          <w:sz w:val="20"/>
          <w:szCs w:val="20"/>
          <w:rtl/>
        </w:rPr>
        <w:t>,</w:t>
      </w:r>
      <w:r w:rsidRPr="00007677">
        <w:rPr>
          <w:sz w:val="20"/>
          <w:szCs w:val="20"/>
          <w:rtl/>
        </w:rPr>
        <w:t xml:space="preserve"> א</w:t>
      </w:r>
      <w:r w:rsidR="004D65BD" w:rsidRPr="00007677">
        <w:rPr>
          <w:sz w:val="20"/>
          <w:szCs w:val="20"/>
          <w:rtl/>
        </w:rPr>
        <w:t>)</w:t>
      </w:r>
      <w:r>
        <w:rPr>
          <w:rtl/>
        </w:rPr>
        <w:t xml:space="preserve">, ורב כהנא זה, שהזהיר אותנו מלתת את הנר חנוכה גבוה מעין רואי, ביאר לנו עוד מדמיון הבור שבו השליכו את יוסף הצדיק והוא היה מלא נחשים ועקרבים, וה' הצילו ואל ידמו בנפשם היהודים שטובה גדולה היא זאת שבתקופה זו או אחרת אויבינו, שונאינו ומנדינו השלימו אתנו לפי שעה, דעו כי הכל מאת ה' מסבב הסיבות, הרבה נחשים ועקרבים לצנינים בצדנו, ואין רואה אותם, אכן </w:t>
      </w:r>
      <w:r w:rsidR="00007677">
        <w:rPr>
          <w:rtl/>
        </w:rPr>
        <w:t>הקדוש ברוך הוא</w:t>
      </w:r>
      <w:r>
        <w:rPr>
          <w:rtl/>
        </w:rPr>
        <w:t xml:space="preserve"> שומרנו ומצילנו ולא יוכלו להזיק אותנו, ונר חנוכה הראיה הגמורה לדבר זה. ובכן מהבור ריק של יוסף נלמד לדעת, להבין ולהשכיל שאין לתלות נר חנוכה למעלה מעשרים אמה, להסירה משליטת העין, והנרות הללו צריכים להאיר לנו, להיות נגד עינינו, ויתן ה' ויעשה עמנו נפלאות בזמן הזה, כמו שעשה לנו בימים ההם, ותחזינה עינינו בבנין אריאל </w:t>
      </w:r>
      <w:r w:rsidR="004C349E">
        <w:rPr>
          <w:rtl/>
        </w:rPr>
        <w:t>אמן</w:t>
      </w:r>
      <w:r>
        <w:rPr>
          <w:rtl/>
        </w:rPr>
        <w:t>.</w:t>
      </w:r>
      <w:r w:rsidR="004E6AFB">
        <w:rPr>
          <w:rtl/>
        </w:rPr>
        <w:tab/>
      </w:r>
    </w:p>
    <w:p w14:paraId="056BD075" w14:textId="77777777" w:rsidR="001922D9" w:rsidRDefault="001922D9" w:rsidP="004E6AFB">
      <w:pPr>
        <w:spacing w:line="320" w:lineRule="exact"/>
        <w:rPr>
          <w:rtl/>
        </w:rPr>
        <w:sectPr w:rsidR="001922D9" w:rsidSect="000E71A3">
          <w:type w:val="continuous"/>
          <w:pgSz w:w="10318" w:h="14576" w:code="139"/>
          <w:pgMar w:top="1531" w:right="1134" w:bottom="1134" w:left="1134" w:header="709" w:footer="709" w:gutter="0"/>
          <w:pgNumType w:fmt="hebrew1"/>
          <w:cols w:num="2" w:space="425"/>
          <w:bidi/>
          <w:rtlGutter/>
          <w:docGrid w:linePitch="360"/>
        </w:sectPr>
      </w:pPr>
    </w:p>
    <w:p w14:paraId="1428D007" w14:textId="77777777" w:rsidR="001922D9" w:rsidRPr="00D37B81" w:rsidRDefault="001922D9" w:rsidP="00F575F2">
      <w:pPr>
        <w:pStyle w:val="1"/>
        <w:rPr>
          <w:rtl/>
        </w:rPr>
      </w:pPr>
      <w:bookmarkStart w:id="40" w:name="_Toc121159827"/>
      <w:bookmarkStart w:id="41" w:name="_Toc121160142"/>
      <w:bookmarkStart w:id="42" w:name="_Toc121170358"/>
      <w:r w:rsidRPr="00F575F2">
        <w:rPr>
          <w:rtl/>
        </w:rPr>
        <w:lastRenderedPageBreak/>
        <w:t>חזיון</w:t>
      </w:r>
      <w:r w:rsidRPr="00D37B81">
        <w:rPr>
          <w:rtl/>
        </w:rPr>
        <w:t xml:space="preserve"> ו'</w:t>
      </w:r>
      <w:bookmarkEnd w:id="40"/>
      <w:bookmarkEnd w:id="41"/>
      <w:bookmarkEnd w:id="42"/>
    </w:p>
    <w:p w14:paraId="7CC166DE" w14:textId="77777777" w:rsidR="001922D9" w:rsidRPr="006A0D12" w:rsidRDefault="001922D9" w:rsidP="00F575F2">
      <w:pPr>
        <w:pStyle w:val="2"/>
        <w:rPr>
          <w:rtl/>
        </w:rPr>
      </w:pPr>
      <w:bookmarkStart w:id="43" w:name="_Toc121159828"/>
      <w:bookmarkStart w:id="44" w:name="_Toc121160143"/>
      <w:bookmarkStart w:id="45" w:name="_Toc121170359"/>
      <w:r w:rsidRPr="00F575F2">
        <w:rPr>
          <w:rtl/>
        </w:rPr>
        <w:t>שערי</w:t>
      </w:r>
      <w:r w:rsidRPr="006A0D12">
        <w:rPr>
          <w:rtl/>
        </w:rPr>
        <w:t xml:space="preserve"> בינה</w:t>
      </w:r>
      <w:bookmarkEnd w:id="43"/>
      <w:bookmarkEnd w:id="44"/>
      <w:bookmarkEnd w:id="45"/>
    </w:p>
    <w:p w14:paraId="22945A0C" w14:textId="77777777" w:rsidR="001922D9" w:rsidRDefault="001922D9" w:rsidP="009F3977">
      <w:pPr>
        <w:pStyle w:val="3"/>
        <w:jc w:val="distribute"/>
        <w:rPr>
          <w:rtl/>
        </w:rPr>
      </w:pPr>
      <w:r>
        <w:rPr>
          <w:rtl/>
        </w:rPr>
        <w:t>בעז</w:t>
      </w:r>
      <w:r w:rsidR="00E03E9B">
        <w:rPr>
          <w:rFonts w:hint="cs"/>
          <w:rtl/>
        </w:rPr>
        <w:t>ר</w:t>
      </w:r>
      <w:r w:rsidR="00F84D4B">
        <w:rPr>
          <w:rFonts w:hint="cs"/>
          <w:rtl/>
        </w:rPr>
        <w:t>ת</w:t>
      </w:r>
      <w:r w:rsidR="00E03E9B">
        <w:rPr>
          <w:rFonts w:hint="cs"/>
          <w:rtl/>
        </w:rPr>
        <w:t xml:space="preserve"> ה' יתברך</w:t>
      </w:r>
      <w:r>
        <w:rPr>
          <w:rtl/>
        </w:rPr>
        <w:t>, בשנת תרע</w:t>
      </w:r>
      <w:r w:rsidR="00932F11">
        <w:rPr>
          <w:rtl/>
        </w:rPr>
        <w:t>"</w:t>
      </w:r>
      <w:r>
        <w:rPr>
          <w:rtl/>
        </w:rPr>
        <w:t>ט, לפני סטודנטים צעירים כדי לתקן שיפתחו לפניהם "שעורי ערב".</w:t>
      </w:r>
      <w:r w:rsidR="009F3977">
        <w:rPr>
          <w:rtl/>
        </w:rPr>
        <w:tab/>
      </w:r>
    </w:p>
    <w:p w14:paraId="304F3A87" w14:textId="77777777" w:rsidR="008A3181" w:rsidRDefault="008A3181" w:rsidP="007242B1">
      <w:pPr>
        <w:spacing w:line="320" w:lineRule="exact"/>
        <w:rPr>
          <w:rtl/>
        </w:rPr>
        <w:sectPr w:rsidR="008A3181" w:rsidSect="000A5F71">
          <w:pgSz w:w="10318" w:h="14576" w:code="139"/>
          <w:pgMar w:top="1531" w:right="1134" w:bottom="1134" w:left="1134" w:header="454" w:footer="709" w:gutter="0"/>
          <w:pgNumType w:fmt="hebrew1"/>
          <w:cols w:space="425"/>
          <w:bidi/>
          <w:rtlGutter/>
          <w:docGrid w:linePitch="360"/>
        </w:sectPr>
      </w:pPr>
    </w:p>
    <w:p w14:paraId="6A852169" w14:textId="55CC12B0" w:rsidR="001922D9" w:rsidRDefault="001922D9" w:rsidP="00DB2E2F">
      <w:pPr>
        <w:spacing w:line="320" w:lineRule="exact"/>
        <w:jc w:val="distribute"/>
        <w:rPr>
          <w:rtl/>
        </w:rPr>
      </w:pPr>
      <w:r w:rsidRPr="00C76CE1">
        <w:rPr>
          <w:rFonts w:cs="VILNA מתוקן DP"/>
          <w:b/>
          <w:bCs/>
          <w:szCs w:val="32"/>
          <w:rtl/>
        </w:rPr>
        <w:t xml:space="preserve">ניב א) </w:t>
      </w:r>
      <w:r>
        <w:rPr>
          <w:rtl/>
        </w:rPr>
        <w:t>אחי הצעירים! למן היום שנתן החופש במדינתנו התחילו כל העמים היושבים בה לשיר "שירי-חפש", ועם ישראל העתיק יומין, לא נתעורר עוד בקול ישורר, לשיר שיר לאום, אנחנו כמאז כמליצת המלך החכם "שמוני נוטרה את הכרמים כרמי שלי לא נטרתי", משוררים אנחנו בהמקהלה הכללית, ומה שנוגע לנו, לעצמנו, לבשרנו ולרוחנו לא נקפנו גם באצבע קטנה, ומה מתקו בזה דברי חז</w:t>
      </w:r>
      <w:r w:rsidR="00932F11">
        <w:rPr>
          <w:rtl/>
        </w:rPr>
        <w:t>"</w:t>
      </w:r>
      <w:r>
        <w:rPr>
          <w:rtl/>
        </w:rPr>
        <w:t xml:space="preserve">ל בירושלמי </w:t>
      </w:r>
      <w:r w:rsidRPr="008234F8">
        <w:rPr>
          <w:sz w:val="20"/>
          <w:szCs w:val="20"/>
          <w:rtl/>
        </w:rPr>
        <w:t>(ערובין פ</w:t>
      </w:r>
      <w:r w:rsidR="00932F11">
        <w:rPr>
          <w:sz w:val="20"/>
          <w:szCs w:val="20"/>
          <w:rtl/>
        </w:rPr>
        <w:t>"</w:t>
      </w:r>
      <w:r w:rsidRPr="008234F8">
        <w:rPr>
          <w:sz w:val="20"/>
          <w:szCs w:val="20"/>
          <w:rtl/>
        </w:rPr>
        <w:t>ג הלכה ט</w:t>
      </w:r>
      <w:r w:rsidR="00932F11">
        <w:rPr>
          <w:sz w:val="20"/>
          <w:szCs w:val="20"/>
          <w:rtl/>
        </w:rPr>
        <w:t>'</w:t>
      </w:r>
      <w:r w:rsidRPr="008234F8">
        <w:rPr>
          <w:sz w:val="20"/>
          <w:szCs w:val="20"/>
          <w:rtl/>
        </w:rPr>
        <w:t>)</w:t>
      </w:r>
      <w:r>
        <w:rPr>
          <w:rtl/>
        </w:rPr>
        <w:t xml:space="preserve"> על הפסוק הלז, וז"ל: מי גרם לי להיות נוטרה את הכרמים? לשון רבים</w:t>
      </w:r>
      <w:r w:rsidR="00AD36BD">
        <w:rPr>
          <w:rFonts w:hint="cs"/>
          <w:rtl/>
        </w:rPr>
        <w:t xml:space="preserve"> </w:t>
      </w:r>
      <w:r w:rsidR="003342D0">
        <w:rPr>
          <w:rtl/>
        </w:rPr>
        <w:t>-</w:t>
      </w:r>
      <w:r w:rsidR="00AD36BD">
        <w:rPr>
          <w:rFonts w:hint="cs"/>
          <w:rtl/>
        </w:rPr>
        <w:t xml:space="preserve"> </w:t>
      </w:r>
      <w:r>
        <w:rPr>
          <w:rtl/>
        </w:rPr>
        <w:t>על ש</w:t>
      </w:r>
      <w:r w:rsidR="00F72349">
        <w:rPr>
          <w:rFonts w:hint="cs"/>
          <w:rtl/>
        </w:rPr>
        <w:t>ו</w:t>
      </w:r>
      <w:r>
        <w:rPr>
          <w:rtl/>
        </w:rPr>
        <w:t>ם "כרמי שלי לא נטרתי".</w:t>
      </w:r>
      <w:r w:rsidR="00DB2E2F">
        <w:rPr>
          <w:rtl/>
        </w:rPr>
        <w:tab/>
      </w:r>
    </w:p>
    <w:p w14:paraId="105FA738" w14:textId="10F5C3C8" w:rsidR="001922D9" w:rsidRDefault="001922D9" w:rsidP="00DB2E2F">
      <w:pPr>
        <w:spacing w:line="320" w:lineRule="exact"/>
        <w:jc w:val="distribute"/>
        <w:rPr>
          <w:rtl/>
        </w:rPr>
      </w:pPr>
      <w:r w:rsidRPr="00C76CE1">
        <w:rPr>
          <w:rFonts w:cs="VILNA מתוקן DP"/>
          <w:bCs/>
          <w:szCs w:val="32"/>
          <w:rtl/>
        </w:rPr>
        <w:t xml:space="preserve">אנחנו </w:t>
      </w:r>
      <w:r>
        <w:rPr>
          <w:rtl/>
        </w:rPr>
        <w:t>עם עולם "עם הספר" בשעה שכל דיירי ארעא, בני אדם יושבי חושך, צלמות ולא סדרים, ואור ה' זו תורה לא נגה עליהם, אנחנו היינו הראשונים שהנהגת ה</w:t>
      </w:r>
      <w:r w:rsidR="00932F11">
        <w:rPr>
          <w:rtl/>
        </w:rPr>
        <w:t>'</w:t>
      </w:r>
      <w:r>
        <w:rPr>
          <w:rtl/>
        </w:rPr>
        <w:t xml:space="preserve"> בחרה בנו ורוממתנו מכל לשון, ועבודת הקודש נתנה עלינו לשאת בכתף את המנורה הטהורה, להאיר לארץ ולדרים עליה, אור התורה והאמונה, עם הפנס הגדול המאיר עברנו את הים הגדול ורחב ידים, השכלתנו הנובעת מתורתנו שמשה כעין החשמל לכל באי עולם, יעקב קטן ודל, המעט מכל העמים, גופו חלוש אבל מ</w:t>
      </w:r>
      <w:r w:rsidR="004F42D7">
        <w:rPr>
          <w:rFonts w:hint="cs"/>
          <w:rtl/>
        </w:rPr>
        <w:t>ו</w:t>
      </w:r>
      <w:r>
        <w:rPr>
          <w:rtl/>
        </w:rPr>
        <w:t>חו בריא, גוו נתן למכים לחיו למורטים ונפשו היתה לשלל, ומה אנחנו רואים כהיום הזה? לבשתנו ולחרפתנו שכחנו את צור חוצבנו, לא נרגיש ולא נבחין, עד כי נעלם מאתנו לדעת מה אנו, מה חיינו, מה כחותנו ומה גבורתנו, ובמה כחנו גדול.</w:t>
      </w:r>
      <w:r w:rsidR="00DB2E2F">
        <w:rPr>
          <w:rtl/>
        </w:rPr>
        <w:tab/>
      </w:r>
    </w:p>
    <w:p w14:paraId="409EBC4D" w14:textId="3F647AF7" w:rsidR="001922D9" w:rsidRDefault="001922D9" w:rsidP="00DB2E2F">
      <w:pPr>
        <w:spacing w:line="320" w:lineRule="exact"/>
        <w:jc w:val="distribute"/>
        <w:rPr>
          <w:rtl/>
        </w:rPr>
      </w:pPr>
      <w:r w:rsidRPr="00C76CE1">
        <w:rPr>
          <w:rFonts w:cs="VILNA מתוקן DP"/>
          <w:bCs/>
          <w:szCs w:val="32"/>
          <w:rtl/>
        </w:rPr>
        <w:t xml:space="preserve">בספרד </w:t>
      </w:r>
      <w:r>
        <w:rPr>
          <w:rtl/>
        </w:rPr>
        <w:t xml:space="preserve">ובפורטוגל סגרו את בתי כנסיותינו, ואת ספרי תורתנו שרפו באש, ולא יכלו אבותינו אז ללמד את בניהם תורה, אז אמר הגאון </w:t>
      </w:r>
      <w:r>
        <w:rPr>
          <w:rtl/>
        </w:rPr>
        <w:t xml:space="preserve">הקדמון ר' אברהם סבא </w:t>
      </w:r>
      <w:r w:rsidR="00A75109">
        <w:rPr>
          <w:rtl/>
        </w:rPr>
        <w:t>נשמתו עדן</w:t>
      </w:r>
      <w:r>
        <w:rPr>
          <w:rtl/>
        </w:rPr>
        <w:t xml:space="preserve"> </w:t>
      </w:r>
      <w:r w:rsidRPr="008234F8">
        <w:rPr>
          <w:sz w:val="20"/>
          <w:szCs w:val="20"/>
          <w:rtl/>
        </w:rPr>
        <w:t>(</w:t>
      </w:r>
      <w:r w:rsidR="00A75109">
        <w:rPr>
          <w:sz w:val="20"/>
          <w:szCs w:val="20"/>
          <w:rtl/>
        </w:rPr>
        <w:t>בעל המחבר</w:t>
      </w:r>
      <w:r w:rsidRPr="008234F8">
        <w:rPr>
          <w:sz w:val="20"/>
          <w:szCs w:val="20"/>
          <w:rtl/>
        </w:rPr>
        <w:t xml:space="preserve"> ספר צרור המור)</w:t>
      </w:r>
      <w:r>
        <w:rPr>
          <w:rtl/>
        </w:rPr>
        <w:t xml:space="preserve"> איש</w:t>
      </w:r>
      <w:r w:rsidR="00C24D46">
        <w:rPr>
          <w:rFonts w:hint="cs"/>
          <w:rtl/>
        </w:rPr>
        <w:t xml:space="preserve"> </w:t>
      </w:r>
      <w:r>
        <w:rPr>
          <w:rtl/>
        </w:rPr>
        <w:t>צדיק וחכם גדול מגולי ספרד, עוד לא אבדה תקוותנו, תורה קטנה נשארה לנו, שלא יכלו אויבינו לכלותה, והוא הפסוק "שמע ישראל ה' אלק</w:t>
      </w:r>
      <w:r w:rsidR="00A910AD">
        <w:rPr>
          <w:rFonts w:hint="cs"/>
          <w:rtl/>
        </w:rPr>
        <w:t>י</w:t>
      </w:r>
      <w:r>
        <w:rPr>
          <w:rtl/>
        </w:rPr>
        <w:t>נו ה' אחד" כולנו כזקן כנער נוכל ללמדו על פה, ודיו לנו הפסוק הזה בעת צרה ליעקב, בעת אשר הכמרים וההגמונים מעבירים אותנ</w:t>
      </w:r>
      <w:r w:rsidR="004F4BDA">
        <w:rPr>
          <w:rFonts w:hint="cs"/>
          <w:rtl/>
        </w:rPr>
        <w:t>ו</w:t>
      </w:r>
      <w:r>
        <w:rPr>
          <w:rtl/>
        </w:rPr>
        <w:t xml:space="preserve"> מהדת, אז צריכים למלאות את כל חללה של עולמנו החרב, אמונה ישרה ומהירה ולהנחיל לבנינו יש, אשר היא תצור אותנו מכל רע ותשמרנו ממסיתים ומדיחים הקמים עלנו בכל דור</w:t>
      </w:r>
      <w:r w:rsidR="00204C4D">
        <w:rPr>
          <w:rFonts w:hint="cs"/>
          <w:rtl/>
        </w:rPr>
        <w:t>.</w:t>
      </w:r>
      <w:r w:rsidR="00DB2E2F">
        <w:rPr>
          <w:rtl/>
        </w:rPr>
        <w:tab/>
      </w:r>
    </w:p>
    <w:p w14:paraId="24AAAF37" w14:textId="0CCE2F20" w:rsidR="001922D9" w:rsidRDefault="001922D9" w:rsidP="00DB2E2F">
      <w:pPr>
        <w:spacing w:line="320" w:lineRule="exact"/>
        <w:jc w:val="distribute"/>
        <w:rPr>
          <w:rtl/>
        </w:rPr>
      </w:pPr>
      <w:r w:rsidRPr="00C76CE1">
        <w:rPr>
          <w:rFonts w:cs="VILNA מתוקן DP"/>
          <w:b/>
          <w:bCs/>
          <w:szCs w:val="32"/>
          <w:rtl/>
        </w:rPr>
        <w:t xml:space="preserve">ניב ב) </w:t>
      </w:r>
      <w:r>
        <w:rPr>
          <w:rtl/>
        </w:rPr>
        <w:t xml:space="preserve">עומדים אנחנו כעת על סף של חיים חדשים, מחכים אנחנו שהעננים הסובבים בעדנו את שמש הזורח על פני ארצנו, יתפזרו, ועוד מעט קט נגיע לחיים חדשים, חיי דרור וחופש, גם לנו נחוץ הפסוק הוא תורה קטנה, אשר תעיד על תעודתנו על המעברה, מעבר מן החיים הקשים והמרים לחיים טובים ולשלום, פרשה קטנה יש לנו שכל גופי תורה תלוים בה "בכל דרכיך דעהו והוא ישר אורחותיך" </w:t>
      </w:r>
      <w:r w:rsidRPr="008234F8">
        <w:rPr>
          <w:sz w:val="20"/>
          <w:szCs w:val="20"/>
          <w:rtl/>
        </w:rPr>
        <w:t>(עיין ברכות סג)</w:t>
      </w:r>
      <w:r>
        <w:rPr>
          <w:rtl/>
        </w:rPr>
        <w:t xml:space="preserve"> שמעו אחי! "בכל דרכיך" בין שהיינו </w:t>
      </w:r>
      <w:r w:rsidR="000A67B5">
        <w:rPr>
          <w:rFonts w:hint="cs"/>
          <w:rtl/>
        </w:rPr>
        <w:t>ת</w:t>
      </w:r>
      <w:r>
        <w:rPr>
          <w:rtl/>
        </w:rPr>
        <w:t xml:space="preserve">חת עול קשה, ובין בעת ימי החופש </w:t>
      </w:r>
      <w:r w:rsidR="003342D0">
        <w:rPr>
          <w:rtl/>
        </w:rPr>
        <w:t>-</w:t>
      </w:r>
      <w:r w:rsidR="005277B2">
        <w:rPr>
          <w:rFonts w:hint="cs"/>
          <w:rtl/>
        </w:rPr>
        <w:t xml:space="preserve"> </w:t>
      </w:r>
      <w:r>
        <w:rPr>
          <w:rtl/>
        </w:rPr>
        <w:t>"דעהו".</w:t>
      </w:r>
      <w:r w:rsidR="00DB2E2F">
        <w:rPr>
          <w:rtl/>
        </w:rPr>
        <w:tab/>
      </w:r>
    </w:p>
    <w:p w14:paraId="43109145" w14:textId="5CF2867C" w:rsidR="001922D9" w:rsidRDefault="001922D9" w:rsidP="00DB2E2F">
      <w:pPr>
        <w:spacing w:line="320" w:lineRule="exact"/>
        <w:jc w:val="distribute"/>
        <w:rPr>
          <w:rtl/>
        </w:rPr>
      </w:pPr>
      <w:r w:rsidRPr="00C76CE1">
        <w:rPr>
          <w:rFonts w:cs="VILNA מתוקן DP"/>
          <w:bCs/>
          <w:szCs w:val="32"/>
          <w:rtl/>
        </w:rPr>
        <w:t xml:space="preserve">אחים </w:t>
      </w:r>
      <w:r>
        <w:rPr>
          <w:rtl/>
        </w:rPr>
        <w:t xml:space="preserve">צעירים! השכל הבריא מחייב כי כן היה צריך להיות, ואחרת לא יתכן, בשוב ה' את שבותנו עלינו לשיר שיר ה' להזכיר חסדי ה' בכל תגמוליו עלינו, ולדאבון לבבנו אל נא נשלה את נפשנו, ואל נוליך שולל את האחרים, מה שנוגע לחיי זרים </w:t>
      </w:r>
      <w:r w:rsidR="003342D0">
        <w:rPr>
          <w:rtl/>
        </w:rPr>
        <w:t>-</w:t>
      </w:r>
      <w:r w:rsidR="00957B10">
        <w:rPr>
          <w:rFonts w:hint="cs"/>
          <w:rtl/>
        </w:rPr>
        <w:t xml:space="preserve"> </w:t>
      </w:r>
      <w:r>
        <w:rPr>
          <w:rtl/>
        </w:rPr>
        <w:t>נלהבים הננו, והנוגע לחיינו קרים הננו ככפור.</w:t>
      </w:r>
      <w:r w:rsidR="00DB2E2F">
        <w:rPr>
          <w:rtl/>
        </w:rPr>
        <w:tab/>
      </w:r>
    </w:p>
    <w:p w14:paraId="6DA1D80F" w14:textId="5F1E3529" w:rsidR="001922D9" w:rsidRDefault="001922D9" w:rsidP="00DB2E2F">
      <w:pPr>
        <w:spacing w:line="320" w:lineRule="exact"/>
        <w:jc w:val="distribute"/>
        <w:rPr>
          <w:rtl/>
        </w:rPr>
      </w:pPr>
      <w:r w:rsidRPr="00C76CE1">
        <w:rPr>
          <w:rFonts w:cs="VILNA מתוקן DP"/>
          <w:b/>
          <w:bCs/>
          <w:szCs w:val="32"/>
          <w:rtl/>
        </w:rPr>
        <w:lastRenderedPageBreak/>
        <w:t xml:space="preserve">ניב ג) </w:t>
      </w:r>
      <w:r>
        <w:rPr>
          <w:rtl/>
        </w:rPr>
        <w:t>צאו וראו איך הפליגו חז</w:t>
      </w:r>
      <w:r w:rsidR="00932F11">
        <w:rPr>
          <w:rtl/>
        </w:rPr>
        <w:t>"</w:t>
      </w:r>
      <w:r>
        <w:rPr>
          <w:rtl/>
        </w:rPr>
        <w:t>ל בין דורות הראשונים לדורות האחרונים, רבי כד הוי בעי מקשייא על דר</w:t>
      </w:r>
      <w:r w:rsidR="00932F11">
        <w:rPr>
          <w:rtl/>
        </w:rPr>
        <w:t>'</w:t>
      </w:r>
      <w:r>
        <w:rPr>
          <w:rtl/>
        </w:rPr>
        <w:t xml:space="preserve"> יוסי, אמר, אנן עלוביא מקשים על דר' יוסי, שכשם</w:t>
      </w:r>
      <w:r>
        <w:rPr>
          <w:rFonts w:hint="cs"/>
          <w:rtl/>
        </w:rPr>
        <w:t xml:space="preserve"> </w:t>
      </w:r>
      <w:r>
        <w:rPr>
          <w:rtl/>
        </w:rPr>
        <w:t>שבין קדשי קדשים לחולי חולין. כך בין דורנו לדורו של ר' יוסי, אמר ר' ישמעאל בר</w:t>
      </w:r>
      <w:r w:rsidR="00932F11">
        <w:rPr>
          <w:rtl/>
        </w:rPr>
        <w:t>'</w:t>
      </w:r>
      <w:r>
        <w:rPr>
          <w:rtl/>
        </w:rPr>
        <w:t xml:space="preserve"> יוסי, כשם שבין זהב לעפר, כך בין דורנו לדורו של ר' אבא </w:t>
      </w:r>
      <w:r w:rsidRPr="008234F8">
        <w:rPr>
          <w:sz w:val="20"/>
          <w:szCs w:val="20"/>
          <w:rtl/>
        </w:rPr>
        <w:t>(ירושלמי סוף פ</w:t>
      </w:r>
      <w:r w:rsidR="00932F11">
        <w:rPr>
          <w:sz w:val="20"/>
          <w:szCs w:val="20"/>
          <w:rtl/>
        </w:rPr>
        <w:t>"</w:t>
      </w:r>
      <w:r w:rsidRPr="008234F8">
        <w:rPr>
          <w:sz w:val="20"/>
          <w:szCs w:val="20"/>
          <w:rtl/>
        </w:rPr>
        <w:t>ו דגיטין)</w:t>
      </w:r>
      <w:r>
        <w:rPr>
          <w:rtl/>
        </w:rPr>
        <w:t>, והנה התנאים הקדושים היו מפליגים מאד, מהענוה היתרה שהיתה בם, לעשות הבדל שבין דורות הראשונים לדורם, בין ברוח בין בגשם שזאת מרומז בתיבת "קדשים" ובתיבת "עפר", אך אנו בלא שום הפלגה מוכרחים להגיד את האמת קבל עם, אנחנו בדור יתום כזה חולי חולין הננו לגבי קדשי קדשים, עפר הננו, עפר ואפר, וכבהמות נדמינו.</w:t>
      </w:r>
      <w:r w:rsidR="00DB2E2F">
        <w:rPr>
          <w:rtl/>
        </w:rPr>
        <w:tab/>
      </w:r>
    </w:p>
    <w:p w14:paraId="74EAA90A" w14:textId="24EA583D" w:rsidR="001922D9" w:rsidRDefault="001922D9" w:rsidP="00DB2E2F">
      <w:pPr>
        <w:spacing w:line="320" w:lineRule="exact"/>
        <w:jc w:val="distribute"/>
        <w:rPr>
          <w:rtl/>
        </w:rPr>
      </w:pPr>
      <w:r w:rsidRPr="00C76CE1">
        <w:rPr>
          <w:rFonts w:cs="VILNA מתוקן DP"/>
          <w:bCs/>
          <w:szCs w:val="32"/>
          <w:rtl/>
        </w:rPr>
        <w:t xml:space="preserve">אחים </w:t>
      </w:r>
      <w:r>
        <w:rPr>
          <w:rtl/>
        </w:rPr>
        <w:t>הצעירים! לא אתלה את הקולר בצאוריכם להאשימכם בעד אשמת אבותיכם, ידעתי גם ידעתי כי לא בכם הוא האשם, לו ראו הבנים מעשה אבות, בשמירת ובחיב</w:t>
      </w:r>
      <w:r w:rsidR="005623A3">
        <w:rPr>
          <w:rFonts w:hint="cs"/>
          <w:rtl/>
        </w:rPr>
        <w:t>ת</w:t>
      </w:r>
      <w:r>
        <w:rPr>
          <w:rtl/>
        </w:rPr>
        <w:t xml:space="preserve"> התורה, בהרמת רגל הלאום בהבלטת היהדות על כל מדרך כף רגל, אזי גם הם למדו ממעשיהם, להשכיל להיטיב, </w:t>
      </w:r>
      <w:r w:rsidR="005A6D25">
        <w:rPr>
          <w:rtl/>
        </w:rPr>
        <w:t>ולכל הפחות</w:t>
      </w:r>
      <w:r>
        <w:rPr>
          <w:rtl/>
        </w:rPr>
        <w:t xml:space="preserve"> היו יודעים האסור והמותר, והיה חקוק על לבם לזכרון תמיד, ומעשי האבות היתה נקלטת ונבלעת ברמ</w:t>
      </w:r>
      <w:r w:rsidR="00932F11">
        <w:rPr>
          <w:rtl/>
        </w:rPr>
        <w:t>"</w:t>
      </w:r>
      <w:r>
        <w:rPr>
          <w:rtl/>
        </w:rPr>
        <w:t>ח איבריהם ושס"ה גידיהם, והיו מדובקים להדת בפתילה להשמן. ולא כן כעת, אבותיכם לא צפו למרחוק לדעת אחרית דבר מראשיתו, לא הגעתם לעשר שנים ואבותיכם נדחקו והביאו אתכם במקום צר אין אויר יהודי, שם בבתי הספר של צוררינו חבלו אתכם יולדיכם, שוחטי הבנים, וככה נתגדלתם, בלי אור של תורה ובלי זיק של יהדות, ולא יפלא בראותנו היום והנה ביניכם ובין היהדות מהלך ת"ק שנה, והמעט אשר למדתם בהחדר גם הוא נשכח, אבותיכם שלחו אתכם לבית הספר העברי כאלו כפאם שד, ואלו האבות גם הם, יש מאתם אשר הלחץ זו ה</w:t>
      </w:r>
      <w:r w:rsidR="005623A3">
        <w:rPr>
          <w:rFonts w:hint="cs"/>
          <w:rtl/>
        </w:rPr>
        <w:t>ד</w:t>
      </w:r>
      <w:r>
        <w:rPr>
          <w:rtl/>
        </w:rPr>
        <w:t xml:space="preserve">חק הביאם להחינוך הארור הזה, ואתם הצעירים </w:t>
      </w:r>
      <w:r>
        <w:rPr>
          <w:rtl/>
        </w:rPr>
        <w:t>כהיום הזה נמצאתם במעמד "תינוק שנשבה לבין העכו"ם" שאינו יודע מאומה, ולא בו האשם.</w:t>
      </w:r>
      <w:r w:rsidR="00DB2E2F">
        <w:rPr>
          <w:rtl/>
        </w:rPr>
        <w:tab/>
      </w:r>
    </w:p>
    <w:p w14:paraId="6963CC8E" w14:textId="4D47D6AE" w:rsidR="001922D9" w:rsidRDefault="001922D9" w:rsidP="00DB2E2F">
      <w:pPr>
        <w:spacing w:line="320" w:lineRule="exact"/>
        <w:jc w:val="distribute"/>
        <w:rPr>
          <w:rtl/>
        </w:rPr>
      </w:pPr>
      <w:r w:rsidRPr="00C76CE1">
        <w:rPr>
          <w:rFonts w:cs="VILNA מתוקן DP"/>
          <w:bCs/>
          <w:szCs w:val="32"/>
          <w:rtl/>
        </w:rPr>
        <w:t>וב</w:t>
      </w:r>
      <w:r w:rsidR="00CD2417" w:rsidRPr="00C76CE1">
        <w:rPr>
          <w:rFonts w:cs="VILNA מתוקן DP" w:hint="cs"/>
          <w:bCs/>
          <w:szCs w:val="32"/>
          <w:rtl/>
        </w:rPr>
        <w:t>כ</w:t>
      </w:r>
      <w:r w:rsidRPr="00C76CE1">
        <w:rPr>
          <w:rFonts w:cs="VILNA מתוקן DP"/>
          <w:bCs/>
          <w:szCs w:val="32"/>
          <w:rtl/>
        </w:rPr>
        <w:t xml:space="preserve">ן </w:t>
      </w:r>
      <w:r>
        <w:rPr>
          <w:rtl/>
        </w:rPr>
        <w:t>נחוצה רפואה להמחלה הנושנת, וכמו אשר לכל מחלה ולכל פגע</w:t>
      </w:r>
      <w:r w:rsidR="005623A3">
        <w:rPr>
          <w:rFonts w:hint="cs"/>
          <w:rtl/>
        </w:rPr>
        <w:t xml:space="preserve"> </w:t>
      </w:r>
      <w:r w:rsidR="0045664F">
        <w:rPr>
          <w:rtl/>
        </w:rPr>
        <w:t>-</w:t>
      </w:r>
      <w:r w:rsidR="005623A3">
        <w:rPr>
          <w:rFonts w:hint="cs"/>
          <w:rtl/>
        </w:rPr>
        <w:t xml:space="preserve"> </w:t>
      </w:r>
      <w:r>
        <w:rPr>
          <w:rtl/>
        </w:rPr>
        <w:t xml:space="preserve">רע ישנם סגולות ותרופות כן בעניני חולי הנפש </w:t>
      </w:r>
      <w:r w:rsidRPr="008234F8">
        <w:rPr>
          <w:sz w:val="20"/>
          <w:szCs w:val="20"/>
          <w:rtl/>
        </w:rPr>
        <w:t>(</w:t>
      </w:r>
      <w:r w:rsidR="005A6D25">
        <w:rPr>
          <w:sz w:val="20"/>
          <w:szCs w:val="20"/>
          <w:rtl/>
        </w:rPr>
        <w:t>כמו שכתב</w:t>
      </w:r>
      <w:r w:rsidRPr="008234F8">
        <w:rPr>
          <w:sz w:val="20"/>
          <w:szCs w:val="20"/>
          <w:rtl/>
        </w:rPr>
        <w:t xml:space="preserve"> הרמב"ם ז"ל בח' פרקים)</w:t>
      </w:r>
      <w:r>
        <w:rPr>
          <w:rtl/>
        </w:rPr>
        <w:t>, והסגולה היחידה היא, כאשר תזכרו שיהודים אתם, יהודים שאינם יודעים קרא וכתוב, חרפה גדולה היא, עליכם להשתדל לפתוח "שערי בינה", שעורי ערב, למנות מורים יהודים במלא מובן המלה יהודים חובבי היהדות, ושם תלמדו לדעת מאל"ף ועד ת"ו, ואל תתב</w:t>
      </w:r>
      <w:r w:rsidR="005623A3">
        <w:rPr>
          <w:rFonts w:hint="cs"/>
          <w:rtl/>
        </w:rPr>
        <w:t>י</w:t>
      </w:r>
      <w:r>
        <w:rPr>
          <w:rtl/>
        </w:rPr>
        <w:t>ישו מפני המלעיגים, כי לא הבישן למד, שם תלמדו לדעת את ביאורי כתבי הקודש, באורי התפלות, סדר הדורות של העם הנצחי, הדינים הנוגעים למעשה יום יום, אגדה שמושכת את הלב וכדומה, והקה</w:t>
      </w:r>
      <w:r w:rsidR="005623A3">
        <w:rPr>
          <w:rFonts w:hint="cs"/>
          <w:rtl/>
        </w:rPr>
        <w:t>י</w:t>
      </w:r>
      <w:r>
        <w:rPr>
          <w:rtl/>
        </w:rPr>
        <w:t>לה מצדה בודאי תתן עזר על החזקת</w:t>
      </w:r>
      <w:r w:rsidR="00204C4D">
        <w:rPr>
          <w:rFonts w:hint="cs"/>
          <w:rtl/>
        </w:rPr>
        <w:t xml:space="preserve"> </w:t>
      </w:r>
      <w:r>
        <w:rPr>
          <w:rtl/>
        </w:rPr>
        <w:t>השיעורים.</w:t>
      </w:r>
      <w:r w:rsidR="00DB2E2F">
        <w:rPr>
          <w:rtl/>
        </w:rPr>
        <w:tab/>
      </w:r>
    </w:p>
    <w:p w14:paraId="34AB6164" w14:textId="5803A5BB" w:rsidR="001922D9" w:rsidRDefault="001922D9" w:rsidP="00DB2E2F">
      <w:pPr>
        <w:spacing w:line="320" w:lineRule="exact"/>
        <w:jc w:val="distribute"/>
        <w:rPr>
          <w:rtl/>
        </w:rPr>
      </w:pPr>
      <w:r w:rsidRPr="00C76CE1">
        <w:rPr>
          <w:rFonts w:cs="VILNA מתוקן DP"/>
          <w:b/>
          <w:bCs/>
          <w:szCs w:val="32"/>
          <w:rtl/>
        </w:rPr>
        <w:t xml:space="preserve">ניב ד) </w:t>
      </w:r>
      <w:r>
        <w:rPr>
          <w:rtl/>
        </w:rPr>
        <w:t xml:space="preserve">אחי היקרים! אולי תחשבו שהלימוד כעת לא יועיל, ולא תשאו ברכה בעמלכם, והלומד זקן למה הוא דומה וכו', ארשה לעצמי להציע לפניכם אגדה המספרת מהענק הגדול התנא ר' עקיבא </w:t>
      </w:r>
      <w:r w:rsidRPr="008234F8">
        <w:rPr>
          <w:sz w:val="20"/>
          <w:szCs w:val="20"/>
          <w:rtl/>
        </w:rPr>
        <w:t>(אבות דר"נ פ"ה)</w:t>
      </w:r>
      <w:r>
        <w:rPr>
          <w:rtl/>
        </w:rPr>
        <w:t xml:space="preserve"> אמרו, בן ארבעים שנה היה ולא למד כלום, פעם אחת היה עומד על פי באר, אמר מי חקק אבן זה? אמרו לו המים, שתדיר נופלים עליה בכל יום, והיה ר</w:t>
      </w:r>
      <w:r w:rsidR="00932F11">
        <w:rPr>
          <w:rtl/>
        </w:rPr>
        <w:t>'</w:t>
      </w:r>
      <w:r>
        <w:rPr>
          <w:rtl/>
        </w:rPr>
        <w:t xml:space="preserve"> עקיבא מתמיה על זה, א"ל עקיבא אי אתה קורא אבנים שחקו מים, מיד היה דן ר' עקיבא קל וחומר בעצמ</w:t>
      </w:r>
      <w:r w:rsidR="007A7957">
        <w:rPr>
          <w:rFonts w:hint="cs"/>
          <w:rtl/>
        </w:rPr>
        <w:t>ו</w:t>
      </w:r>
      <w:r>
        <w:rPr>
          <w:rtl/>
        </w:rPr>
        <w:t>, מה רך פסל את הקשה, דברי תורה שקשין כברזל על אחת כמה וכמה שיחקקו את לבי, שהוא בשר ודם, מיד חזר ללמוד תורה</w:t>
      </w:r>
      <w:r w:rsidR="00CE5CF9">
        <w:rPr>
          <w:rFonts w:hint="cs"/>
          <w:rtl/>
        </w:rPr>
        <w:t>.</w:t>
      </w:r>
      <w:r>
        <w:rPr>
          <w:rtl/>
        </w:rPr>
        <w:t xml:space="preserve"> הלך הוא ובנו וישבו אצל מלמד תינוקת, א"ל רבי למדני תורה! אחז ר' עקיבא בראש הלוח ובנו בראש הלוח, כתב לו אל"ף בי"ת ולמדה עד תי"ו, הלך וישב בינו לבין עצמו ואמר, אל"ף זו למה נכתבה? בי"ת זו למה נכתבה? היה לומד והולך עד שלמד כל התורה כולה. וביאר הגאון החסיד ר' ישראל סאלאנטער זצ"ל דלכאורה </w:t>
      </w:r>
      <w:r>
        <w:rPr>
          <w:rtl/>
        </w:rPr>
        <w:lastRenderedPageBreak/>
        <w:t xml:space="preserve">קשה, דמתחלה אמרו שלא שנה כלום, </w:t>
      </w:r>
      <w:r w:rsidR="005A6D25">
        <w:rPr>
          <w:rtl/>
        </w:rPr>
        <w:t>ואחר כך</w:t>
      </w:r>
      <w:r>
        <w:rPr>
          <w:rtl/>
        </w:rPr>
        <w:t xml:space="preserve"> אומר דאמרו לו "עקיבא אי אתה קורא אבנים שחקו מים", </w:t>
      </w:r>
      <w:r w:rsidR="00CE5CF9">
        <w:rPr>
          <w:rFonts w:hint="cs"/>
          <w:rtl/>
        </w:rPr>
        <w:t>ג</w:t>
      </w:r>
      <w:r>
        <w:rPr>
          <w:rtl/>
        </w:rPr>
        <w:t xml:space="preserve">ם אין להבין מה שאמרו "מיד חזר ללמוד תורה" דמשמע דגם מתחלה למד רק </w:t>
      </w:r>
      <w:r w:rsidR="005A6D25">
        <w:rPr>
          <w:rtl/>
        </w:rPr>
        <w:t>אחר כך</w:t>
      </w:r>
      <w:r>
        <w:rPr>
          <w:rtl/>
        </w:rPr>
        <w:t xml:space="preserve"> חזר ללמוד?</w:t>
      </w:r>
      <w:r w:rsidR="00DB2E2F">
        <w:rPr>
          <w:rtl/>
        </w:rPr>
        <w:tab/>
      </w:r>
    </w:p>
    <w:p w14:paraId="2DC41232" w14:textId="1EF9CC94" w:rsidR="001922D9" w:rsidRDefault="001922D9" w:rsidP="00DB2E2F">
      <w:pPr>
        <w:spacing w:line="320" w:lineRule="exact"/>
        <w:jc w:val="distribute"/>
        <w:rPr>
          <w:rtl/>
        </w:rPr>
      </w:pPr>
      <w:r w:rsidRPr="00C76CE1">
        <w:rPr>
          <w:rFonts w:cs="VILNA מתוקן DP"/>
          <w:bCs/>
          <w:szCs w:val="32"/>
          <w:rtl/>
        </w:rPr>
        <w:t xml:space="preserve">אכן </w:t>
      </w:r>
      <w:r>
        <w:rPr>
          <w:rtl/>
        </w:rPr>
        <w:t>ר</w:t>
      </w:r>
      <w:r w:rsidR="00932F11">
        <w:rPr>
          <w:rtl/>
        </w:rPr>
        <w:t>'</w:t>
      </w:r>
      <w:r>
        <w:rPr>
          <w:rtl/>
        </w:rPr>
        <w:t xml:space="preserve"> עקיבא בראותו בהתחלת למודו שאינו מרגיש שום פעולה בנפש, ויכהו לבבו לאמר: לשוא אני עמל ולהבל כחי יכלה </w:t>
      </w:r>
      <w:r w:rsidR="005A6D25">
        <w:rPr>
          <w:rtl/>
        </w:rPr>
        <w:t>חס ושלום</w:t>
      </w:r>
      <w:r>
        <w:rPr>
          <w:rtl/>
        </w:rPr>
        <w:t xml:space="preserve">, ובראותו כי "אבנים שחקו מים" אף כי לא היה נרגש בתחלה </w:t>
      </w:r>
      <w:r w:rsidR="005A6D25">
        <w:rPr>
          <w:rtl/>
        </w:rPr>
        <w:t>מכל מקום</w:t>
      </w:r>
      <w:r>
        <w:rPr>
          <w:rtl/>
        </w:rPr>
        <w:t xml:space="preserve"> אם ירדו מים טיפין טיפין בחריפות, אז גם אבן ישחקו, ובהתבוננו בזה אזר גם הוא שארית כחו, וטוב אחרית דבר מראשיתו.</w:t>
      </w:r>
      <w:r w:rsidR="005A6D25">
        <w:rPr>
          <w:rtl/>
        </w:rPr>
        <w:tab/>
      </w:r>
    </w:p>
    <w:p w14:paraId="55FACBF9" w14:textId="702A14D7" w:rsidR="00204C4D" w:rsidRDefault="001922D9" w:rsidP="005A6D25">
      <w:pPr>
        <w:spacing w:line="300" w:lineRule="exact"/>
        <w:jc w:val="distribute"/>
        <w:rPr>
          <w:rtl/>
        </w:rPr>
        <w:sectPr w:rsidR="00204C4D"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
          <w:bCs/>
          <w:szCs w:val="32"/>
          <w:rtl/>
        </w:rPr>
        <w:t xml:space="preserve">ניב ה) </w:t>
      </w:r>
      <w:r>
        <w:rPr>
          <w:rtl/>
        </w:rPr>
        <w:t xml:space="preserve">אקוה כי </w:t>
      </w:r>
      <w:r w:rsidR="001238E7">
        <w:rPr>
          <w:rtl/>
        </w:rPr>
        <w:t>על ידי</w:t>
      </w:r>
      <w:r>
        <w:rPr>
          <w:rtl/>
        </w:rPr>
        <w:t xml:space="preserve"> דברים האלה תתחזקו ותתאמצו, לבל להתיאש ולבל תרפינה ידיכם, אם לא תוכלו להגיע למעלת ר' עקיבא שהשליך את נפשו מנגד ולמד כ"ד שנה, הלא תוכלו ללמו</w:t>
      </w:r>
      <w:r w:rsidR="00DB2E2F">
        <w:rPr>
          <w:rFonts w:hint="cs"/>
          <w:rtl/>
        </w:rPr>
        <w:t>ד</w:t>
      </w:r>
      <w:r>
        <w:rPr>
          <w:rtl/>
        </w:rPr>
        <w:t xml:space="preserve"> מעט, טיפה אחר טיפה ואחד המרבה ואחד הממעיט ובלבד שיכון לבו לשמים, </w:t>
      </w:r>
      <w:r w:rsidR="001238E7">
        <w:rPr>
          <w:rtl/>
        </w:rPr>
        <w:t>ועל ידי זה</w:t>
      </w:r>
      <w:r>
        <w:rPr>
          <w:rtl/>
        </w:rPr>
        <w:t xml:space="preserve"> נזכ</w:t>
      </w:r>
      <w:r w:rsidR="00CE5CF9">
        <w:rPr>
          <w:rFonts w:hint="cs"/>
          <w:rtl/>
        </w:rPr>
        <w:t>ך</w:t>
      </w:r>
      <w:r>
        <w:rPr>
          <w:rtl/>
        </w:rPr>
        <w:t xml:space="preserve"> את החומר ונגיע לידיעת האמת, ונהיה נאחזים ודבוקים לעמנו ואמונתנו, וכפי אשר לר</w:t>
      </w:r>
      <w:r w:rsidR="00932F11">
        <w:rPr>
          <w:rtl/>
        </w:rPr>
        <w:t>'</w:t>
      </w:r>
      <w:r>
        <w:rPr>
          <w:rtl/>
        </w:rPr>
        <w:t xml:space="preserve"> עקיבא שלמד תורה ואינה ירושה לו, כי לא באה לו </w:t>
      </w:r>
      <w:r w:rsidR="001238E7">
        <w:rPr>
          <w:rtl/>
        </w:rPr>
        <w:t>על ידי</w:t>
      </w:r>
      <w:r>
        <w:rPr>
          <w:rtl/>
        </w:rPr>
        <w:t xml:space="preserve"> נחלת אבות, ולא היה בוש ללמוד עם בנו הקטן את האל"ף בי"ת ביחד, כן אתם, בנים יקרים! אל תתבי</w:t>
      </w:r>
      <w:r w:rsidR="00D468AF">
        <w:rPr>
          <w:rFonts w:hint="cs"/>
          <w:rtl/>
        </w:rPr>
        <w:t>י</w:t>
      </w:r>
      <w:r>
        <w:rPr>
          <w:rtl/>
        </w:rPr>
        <w:t xml:space="preserve">שו ללמוד כעת תורת הילדים המתחילים, והבא לטהר מסייעין אותו, ואז תזכו להיות דור ישרים וכלי </w:t>
      </w:r>
      <w:r w:rsidR="00204C4D">
        <w:rPr>
          <w:rFonts w:hint="cs"/>
          <w:rtl/>
        </w:rPr>
        <w:t>ח</w:t>
      </w:r>
      <w:r>
        <w:rPr>
          <w:rtl/>
        </w:rPr>
        <w:t xml:space="preserve">פץ אשר בכם נתפאר </w:t>
      </w:r>
      <w:r w:rsidR="004C349E">
        <w:rPr>
          <w:rtl/>
        </w:rPr>
        <w:t>אמן</w:t>
      </w:r>
      <w:r>
        <w:rPr>
          <w:rtl/>
        </w:rPr>
        <w:t>.</w:t>
      </w:r>
      <w:r w:rsidR="00DB2E2F">
        <w:rPr>
          <w:rtl/>
        </w:rPr>
        <w:tab/>
      </w:r>
    </w:p>
    <w:p w14:paraId="116FF80F" w14:textId="77777777" w:rsidR="00204C4D" w:rsidRPr="00C76CE1" w:rsidRDefault="00204C4D" w:rsidP="00CD2417">
      <w:pPr>
        <w:spacing w:after="320" w:line="320" w:lineRule="exact"/>
        <w:rPr>
          <w:rFonts w:cs="VILNA מתוקן DP"/>
          <w:szCs w:val="32"/>
          <w:rtl/>
        </w:rPr>
        <w:sectPr w:rsidR="00204C4D" w:rsidRPr="00C76CE1" w:rsidSect="000E71A3">
          <w:type w:val="continuous"/>
          <w:pgSz w:w="10318" w:h="14576" w:code="139"/>
          <w:pgMar w:top="1531" w:right="1134" w:bottom="1134" w:left="1134" w:header="709" w:footer="709" w:gutter="0"/>
          <w:pgNumType w:fmt="hebrew1"/>
          <w:cols w:num="2" w:space="425"/>
          <w:bidi/>
          <w:rtlGutter/>
          <w:docGrid w:linePitch="360"/>
        </w:sectPr>
      </w:pPr>
    </w:p>
    <w:p w14:paraId="0F8C20CF" w14:textId="77777777" w:rsidR="00204C4D" w:rsidRPr="00D37B81" w:rsidRDefault="00204C4D" w:rsidP="00F575F2">
      <w:pPr>
        <w:pStyle w:val="1"/>
        <w:rPr>
          <w:rtl/>
        </w:rPr>
      </w:pPr>
      <w:bookmarkStart w:id="46" w:name="_Toc121159829"/>
      <w:bookmarkStart w:id="47" w:name="_Toc121160144"/>
      <w:bookmarkStart w:id="48" w:name="_Toc121170360"/>
      <w:r w:rsidRPr="00D37B81">
        <w:rPr>
          <w:rtl/>
        </w:rPr>
        <w:lastRenderedPageBreak/>
        <w:t>חזיון ז</w:t>
      </w:r>
      <w:r w:rsidRPr="00D37B81">
        <w:rPr>
          <w:rFonts w:hint="cs"/>
          <w:rtl/>
        </w:rPr>
        <w:t>'</w:t>
      </w:r>
      <w:bookmarkEnd w:id="46"/>
      <w:bookmarkEnd w:id="47"/>
      <w:bookmarkEnd w:id="48"/>
    </w:p>
    <w:p w14:paraId="0DD35202" w14:textId="77777777" w:rsidR="00204C4D" w:rsidRPr="006A0D12" w:rsidRDefault="00204C4D" w:rsidP="00F575F2">
      <w:pPr>
        <w:pStyle w:val="2"/>
        <w:rPr>
          <w:rtl/>
        </w:rPr>
      </w:pPr>
      <w:bookmarkStart w:id="49" w:name="_Toc121159830"/>
      <w:bookmarkStart w:id="50" w:name="_Toc121160145"/>
      <w:bookmarkStart w:id="51" w:name="_Toc121170361"/>
      <w:r w:rsidRPr="006A0D12">
        <w:rPr>
          <w:rtl/>
        </w:rPr>
        <w:t>צור תעודה</w:t>
      </w:r>
      <w:bookmarkEnd w:id="49"/>
      <w:bookmarkEnd w:id="50"/>
      <w:bookmarkEnd w:id="51"/>
    </w:p>
    <w:p w14:paraId="7EFDE207" w14:textId="77777777" w:rsidR="00204C4D" w:rsidRDefault="001238E7" w:rsidP="009F3977">
      <w:pPr>
        <w:pStyle w:val="3"/>
        <w:jc w:val="distribute"/>
        <w:rPr>
          <w:rtl/>
        </w:rPr>
      </w:pPr>
      <w:r>
        <w:rPr>
          <w:rtl/>
        </w:rPr>
        <w:t>בשבת קודש</w:t>
      </w:r>
      <w:r w:rsidR="00204C4D">
        <w:rPr>
          <w:rtl/>
        </w:rPr>
        <w:t xml:space="preserve"> </w:t>
      </w:r>
      <w:r>
        <w:rPr>
          <w:rtl/>
        </w:rPr>
        <w:t>פרשת</w:t>
      </w:r>
      <w:r w:rsidR="00204C4D">
        <w:rPr>
          <w:rtl/>
        </w:rPr>
        <w:t xml:space="preserve"> נשא שנת תר</w:t>
      </w:r>
      <w:r w:rsidR="00932F11">
        <w:rPr>
          <w:rtl/>
        </w:rPr>
        <w:t>"</w:t>
      </w:r>
      <w:r w:rsidR="00204C4D">
        <w:rPr>
          <w:rtl/>
        </w:rPr>
        <w:t>פ. להחזקת ישיבת סלאבאדקא, "כנסת ישראל" שהיתה בגולה, סמוך לע</w:t>
      </w:r>
      <w:r w:rsidR="00204C4D">
        <w:rPr>
          <w:rFonts w:hint="cs"/>
          <w:rtl/>
        </w:rPr>
        <w:t>י</w:t>
      </w:r>
      <w:r w:rsidR="00204C4D">
        <w:rPr>
          <w:rtl/>
        </w:rPr>
        <w:t>רנו.</w:t>
      </w:r>
      <w:r w:rsidR="009F3977">
        <w:rPr>
          <w:rtl/>
        </w:rPr>
        <w:tab/>
      </w:r>
    </w:p>
    <w:p w14:paraId="6CD5156F" w14:textId="77777777" w:rsidR="00204C4D" w:rsidRDefault="00204C4D" w:rsidP="007242B1">
      <w:pPr>
        <w:spacing w:line="320" w:lineRule="exact"/>
        <w:rPr>
          <w:rtl/>
        </w:rPr>
        <w:sectPr w:rsidR="00204C4D" w:rsidSect="000A5F71">
          <w:pgSz w:w="10318" w:h="14576" w:code="139"/>
          <w:pgMar w:top="1531" w:right="1134" w:bottom="1134" w:left="1134" w:header="454" w:footer="709" w:gutter="0"/>
          <w:pgNumType w:fmt="hebrew1"/>
          <w:cols w:space="425"/>
          <w:bidi/>
          <w:rtlGutter/>
          <w:docGrid w:linePitch="360"/>
        </w:sectPr>
      </w:pPr>
    </w:p>
    <w:p w14:paraId="45A43CEF" w14:textId="196E7C76" w:rsidR="00204C4D" w:rsidRDefault="00204C4D" w:rsidP="00550A9C">
      <w:pPr>
        <w:spacing w:line="320" w:lineRule="exact"/>
        <w:jc w:val="distribute"/>
        <w:rPr>
          <w:rtl/>
        </w:rPr>
      </w:pPr>
      <w:r w:rsidRPr="00C76CE1">
        <w:rPr>
          <w:rFonts w:cs="VILNA מתוקן DP"/>
          <w:b/>
          <w:bCs/>
          <w:szCs w:val="32"/>
          <w:rtl/>
        </w:rPr>
        <w:t xml:space="preserve">א"ר </w:t>
      </w:r>
      <w:r>
        <w:rPr>
          <w:rtl/>
        </w:rPr>
        <w:t xml:space="preserve">אבא גדול מה שנאמר בעובדיהו יותר ממה שנאמר באברהם, דאילו באברהם לא כתיב מאד </w:t>
      </w:r>
      <w:r w:rsidRPr="008234F8">
        <w:rPr>
          <w:sz w:val="20"/>
          <w:szCs w:val="20"/>
          <w:rtl/>
        </w:rPr>
        <w:t>(ירא אלקים אתה, ולא כתיב מאד, רש"י)</w:t>
      </w:r>
      <w:r>
        <w:rPr>
          <w:rtl/>
        </w:rPr>
        <w:t xml:space="preserve"> ובעובדיהו כתיב מאד, </w:t>
      </w:r>
      <w:r w:rsidR="00621EFD" w:rsidRPr="00621EFD">
        <w:rPr>
          <w:rFonts w:hint="cs"/>
          <w:sz w:val="26"/>
          <w:szCs w:val="26"/>
          <w:rtl/>
        </w:rPr>
        <w:t>[</w:t>
      </w:r>
      <w:r w:rsidRPr="00621EFD">
        <w:rPr>
          <w:sz w:val="22"/>
          <w:szCs w:val="22"/>
          <w:rtl/>
        </w:rPr>
        <w:t>ירא את ה' מאד</w:t>
      </w:r>
      <w:r w:rsidR="00621EFD" w:rsidRPr="00621EFD">
        <w:rPr>
          <w:rFonts w:hint="cs"/>
          <w:sz w:val="22"/>
          <w:szCs w:val="22"/>
          <w:rtl/>
        </w:rPr>
        <w:t>]</w:t>
      </w:r>
      <w:r>
        <w:rPr>
          <w:rtl/>
        </w:rPr>
        <w:t xml:space="preserve"> </w:t>
      </w:r>
      <w:r w:rsidR="00621EFD" w:rsidRPr="00621EFD">
        <w:rPr>
          <w:sz w:val="20"/>
          <w:szCs w:val="20"/>
          <w:rtl/>
        </w:rPr>
        <w:t>(</w:t>
      </w:r>
      <w:r w:rsidRPr="00621EFD">
        <w:rPr>
          <w:sz w:val="20"/>
          <w:szCs w:val="20"/>
          <w:rtl/>
        </w:rPr>
        <w:t>סנהדרין לט</w:t>
      </w:r>
      <w:r w:rsidR="00621EFD" w:rsidRPr="00621EFD">
        <w:rPr>
          <w:rFonts w:hint="cs"/>
          <w:sz w:val="20"/>
          <w:szCs w:val="20"/>
          <w:rtl/>
        </w:rPr>
        <w:t>,</w:t>
      </w:r>
      <w:r w:rsidRPr="00621EFD">
        <w:rPr>
          <w:sz w:val="20"/>
          <w:szCs w:val="20"/>
          <w:rtl/>
        </w:rPr>
        <w:t xml:space="preserve"> ב</w:t>
      </w:r>
      <w:r w:rsidR="00621EFD" w:rsidRPr="00621EFD">
        <w:rPr>
          <w:sz w:val="20"/>
          <w:szCs w:val="20"/>
          <w:rtl/>
        </w:rPr>
        <w:t>)</w:t>
      </w:r>
      <w:r>
        <w:rPr>
          <w:rtl/>
        </w:rPr>
        <w:t>. והדבר תמוה וכי עובדיהו ירא את האלקים יותר מאברהם ראש כל המאמינים, שהכיר את אלקי האמת עוד מילדותו, והשליך את נפשו מנגד על אחדות הבורא יתברך?</w:t>
      </w:r>
      <w:r w:rsidR="00550A9C">
        <w:rPr>
          <w:rtl/>
        </w:rPr>
        <w:tab/>
      </w:r>
    </w:p>
    <w:p w14:paraId="48C26F2C" w14:textId="3EA97430" w:rsidR="00204C4D" w:rsidRDefault="00204C4D" w:rsidP="00550A9C">
      <w:pPr>
        <w:spacing w:line="320" w:lineRule="exact"/>
        <w:jc w:val="distribute"/>
        <w:rPr>
          <w:rtl/>
        </w:rPr>
      </w:pPr>
      <w:r w:rsidRPr="00C76CE1">
        <w:rPr>
          <w:rFonts w:cs="VILNA מתוקן DP"/>
          <w:b/>
          <w:bCs/>
          <w:szCs w:val="32"/>
          <w:rtl/>
        </w:rPr>
        <w:t xml:space="preserve">ניב א) </w:t>
      </w:r>
      <w:r>
        <w:rPr>
          <w:rtl/>
        </w:rPr>
        <w:t xml:space="preserve">רוח מבינתנו יעננו, שמתן שכרם של עושי דברו בעולם האמת הוא לפום צערה אגרא </w:t>
      </w:r>
      <w:r w:rsidRPr="008234F8">
        <w:rPr>
          <w:sz w:val="20"/>
          <w:szCs w:val="20"/>
          <w:rtl/>
        </w:rPr>
        <w:t>(ספ"ה דאבות)</w:t>
      </w:r>
      <w:r>
        <w:rPr>
          <w:rtl/>
        </w:rPr>
        <w:t>, ככל אשר יגדל הכובד והצער שקבל המקיים את המצוה פה עלי אדמות כן ירבה שם שכרו, ושופט כל הארץ יעשה משפט צדק, הכל לפי העת והזמן, כי אינו דומה שכר שומר שבת בזמננו כשכרה, לפני דור שלם, ובוחן כליות ולב ואין דבר נעלם ממנו, יבחין את מדריגת המקיים עד כמה מסר נפשו עליה וער כמה עמד בנסיון.</w:t>
      </w:r>
      <w:r w:rsidR="00550A9C">
        <w:rPr>
          <w:rtl/>
        </w:rPr>
        <w:tab/>
      </w:r>
    </w:p>
    <w:p w14:paraId="662FB65C" w14:textId="05DB2D8F" w:rsidR="00204C4D" w:rsidRDefault="00204C4D" w:rsidP="00550A9C">
      <w:pPr>
        <w:spacing w:line="320" w:lineRule="exact"/>
        <w:jc w:val="distribute"/>
        <w:rPr>
          <w:rtl/>
        </w:rPr>
      </w:pPr>
      <w:r w:rsidRPr="00C76CE1">
        <w:rPr>
          <w:rFonts w:cs="VILNA מתוקן DP"/>
          <w:bCs/>
          <w:szCs w:val="32"/>
          <w:rtl/>
        </w:rPr>
        <w:t xml:space="preserve">והנה </w:t>
      </w:r>
      <w:r>
        <w:rPr>
          <w:rtl/>
        </w:rPr>
        <w:t>המסיר</w:t>
      </w:r>
      <w:r w:rsidR="003E5586">
        <w:rPr>
          <w:rFonts w:hint="cs"/>
          <w:rtl/>
        </w:rPr>
        <w:t>ו</w:t>
      </w:r>
      <w:r>
        <w:rPr>
          <w:rtl/>
        </w:rPr>
        <w:t xml:space="preserve">ת נפש של אברהם אבינו בהכנת לשחוט ולהקריב את בנו יחידו בן ל"ז שנה, </w:t>
      </w:r>
      <w:r w:rsidRPr="008234F8">
        <w:rPr>
          <w:sz w:val="20"/>
          <w:szCs w:val="20"/>
          <w:rtl/>
        </w:rPr>
        <w:t>(ולפי דעת המפרשים צפון בזה רעיון טמיר ונעלם)</w:t>
      </w:r>
      <w:r>
        <w:rPr>
          <w:rtl/>
        </w:rPr>
        <w:t>, אף כי היתה גדולה מאד, וכמעט בלתי יצויר, בכל זאת לא התפעל אבינו על זה מעצמו, כי אם בצוי ה' תיכף כאשר שמע את הצווי הזדרז לקימה ולמסור נפש בנו, שהוא גם נפשו ונפש אמו, למות ערירים, ולא התחשב ולא התישב, אף שהיו לו דרכים בכדי להפטר מזה, וכמו ש</w:t>
      </w:r>
      <w:r w:rsidR="0045027A">
        <w:rPr>
          <w:rFonts w:hint="cs"/>
          <w:rtl/>
        </w:rPr>
        <w:t>ב</w:t>
      </w:r>
      <w:r>
        <w:rPr>
          <w:rtl/>
        </w:rPr>
        <w:t>יאר הגאון ר' יהונתן מפראג זצ</w:t>
      </w:r>
      <w:r w:rsidR="00932F11">
        <w:rPr>
          <w:rtl/>
        </w:rPr>
        <w:t>"</w:t>
      </w:r>
      <w:r>
        <w:rPr>
          <w:rtl/>
        </w:rPr>
        <w:t xml:space="preserve">ל </w:t>
      </w:r>
      <w:r w:rsidR="0065197C">
        <w:rPr>
          <w:rtl/>
        </w:rPr>
        <w:t>על פי</w:t>
      </w:r>
      <w:r>
        <w:rPr>
          <w:rtl/>
        </w:rPr>
        <w:t xml:space="preserve"> דברי חז</w:t>
      </w:r>
      <w:r w:rsidR="00932F11">
        <w:rPr>
          <w:rtl/>
        </w:rPr>
        <w:t>"</w:t>
      </w:r>
      <w:r>
        <w:rPr>
          <w:rtl/>
        </w:rPr>
        <w:t xml:space="preserve">ל </w:t>
      </w:r>
      <w:r w:rsidRPr="008234F8">
        <w:rPr>
          <w:sz w:val="20"/>
          <w:szCs w:val="20"/>
          <w:rtl/>
        </w:rPr>
        <w:t>(סנהדרין פט)</w:t>
      </w:r>
      <w:r>
        <w:rPr>
          <w:rtl/>
        </w:rPr>
        <w:t xml:space="preserve"> קח נא, אין נא אלא לשון בקשה, ובכן לא צווי היתה אלא בקשה, </w:t>
      </w:r>
      <w:r w:rsidR="0065197C">
        <w:rPr>
          <w:rtl/>
        </w:rPr>
        <w:t>מכל מקום</w:t>
      </w:r>
      <w:r>
        <w:rPr>
          <w:rtl/>
        </w:rPr>
        <w:t xml:space="preserve"> איש השלם כאברהם המכיר את בוראו יותר ממאה </w:t>
      </w:r>
      <w:r>
        <w:rPr>
          <w:rtl/>
        </w:rPr>
        <w:t xml:space="preserve">ועשרים שנה, לא חפש אמתלאות לסבב את פני הדבר, ואך ורק עשות נחת רוח ליוצרו כל מאויו, ובכן במצווה מאת ה' לא חשב נותן התורה אותו לירא את ה' מאד, כי אינו דומה מצוה ועושה לשאינו מצוה </w:t>
      </w:r>
      <w:r w:rsidRPr="008234F8">
        <w:rPr>
          <w:sz w:val="20"/>
          <w:szCs w:val="20"/>
          <w:rtl/>
        </w:rPr>
        <w:t>(כונתי מצוה מפי ה')</w:t>
      </w:r>
      <w:r>
        <w:rPr>
          <w:rtl/>
        </w:rPr>
        <w:t>, וכאשר קרא אליו מלאך ה</w:t>
      </w:r>
      <w:r w:rsidR="00932F11">
        <w:rPr>
          <w:rtl/>
        </w:rPr>
        <w:t>'</w:t>
      </w:r>
      <w:r>
        <w:rPr>
          <w:rtl/>
        </w:rPr>
        <w:t xml:space="preserve"> מן השמים, "אל תשלח ידך אל הנער" וגו' אמר לו בשם ה' "עתה ידעתי כי ירא אלקים אתה" ולא כתיב מאד.</w:t>
      </w:r>
      <w:r w:rsidR="00550A9C">
        <w:rPr>
          <w:rtl/>
        </w:rPr>
        <w:tab/>
      </w:r>
    </w:p>
    <w:p w14:paraId="4F73DD49" w14:textId="446F6B70" w:rsidR="00C96C94" w:rsidRDefault="00204C4D" w:rsidP="00550A9C">
      <w:pPr>
        <w:spacing w:line="320" w:lineRule="exact"/>
        <w:jc w:val="distribute"/>
        <w:rPr>
          <w:rtl/>
        </w:rPr>
      </w:pPr>
      <w:r w:rsidRPr="00C76CE1">
        <w:rPr>
          <w:rFonts w:cs="VILNA מתוקן DP"/>
          <w:b/>
          <w:bCs/>
          <w:szCs w:val="32"/>
          <w:rtl/>
        </w:rPr>
        <w:t xml:space="preserve">ניב ב) </w:t>
      </w:r>
      <w:r>
        <w:rPr>
          <w:rtl/>
        </w:rPr>
        <w:t xml:space="preserve">אכן פעולותיו של עובדיהו היתה נחלה מפעולת אברהם בזה, שמסירת נפשו על פעולותיו לא באה </w:t>
      </w:r>
      <w:r w:rsidR="0065197C">
        <w:rPr>
          <w:rtl/>
        </w:rPr>
        <w:t>על פי</w:t>
      </w:r>
      <w:r>
        <w:rPr>
          <w:rtl/>
        </w:rPr>
        <w:t xml:space="preserve"> צווי ה', רק התעוררה מאתו עצמו, והוא היה כאינו מצוה ועושה, </w:t>
      </w:r>
      <w:r w:rsidRPr="008234F8">
        <w:rPr>
          <w:sz w:val="20"/>
          <w:szCs w:val="20"/>
          <w:rtl/>
        </w:rPr>
        <w:t>(מפי ה' דוקא)</w:t>
      </w:r>
      <w:r>
        <w:rPr>
          <w:rtl/>
        </w:rPr>
        <w:t xml:space="preserve">. בימיו גזרה איזבל הרשעה להכרית את נביאי ה' </w:t>
      </w:r>
      <w:r w:rsidRPr="008234F8">
        <w:rPr>
          <w:sz w:val="20"/>
          <w:szCs w:val="20"/>
          <w:rtl/>
        </w:rPr>
        <w:t>(מלכים א' יח)</w:t>
      </w:r>
      <w:r>
        <w:rPr>
          <w:rtl/>
        </w:rPr>
        <w:t xml:space="preserve">, ועובדיהו שהיה נגיד בית המלכות הרשעה, מסר את נפשו, אשר התעוררה בקרבו לעמוד בנסיון כזה, ויקח מאה נביאים ויחביאם חמשים איש במערה, וכלכלם לחם ומים, ויסתירם מעין רואי, הוא הפקיד הגדול, השר הממונה על בית אחאב ואיזבל, הנאמן בחצר המלכות בגד בגד כזה, והכניס את עצמו בסכנה, הפקיר את חייו, ובכדי להחזיק מאה איש ולכלכלם בלחם צר, בשנות רעבון, הוציא עבורם את כל הונו ומכר את כל כלי ביתו, והכל בחשאי שלא יודע לאיש, </w:t>
      </w:r>
      <w:r w:rsidR="0065197C">
        <w:rPr>
          <w:rtl/>
        </w:rPr>
        <w:t>ואחר כך</w:t>
      </w:r>
      <w:r>
        <w:rPr>
          <w:rtl/>
        </w:rPr>
        <w:t xml:space="preserve"> לוה כסף ברבית מיהורם בן אחאב, והכל בכדי לפרנס את הנביאים</w:t>
      </w:r>
      <w:r w:rsidR="00C96C94">
        <w:rPr>
          <w:rFonts w:hint="cs"/>
          <w:rtl/>
        </w:rPr>
        <w:t>,</w:t>
      </w:r>
      <w:r>
        <w:rPr>
          <w:rtl/>
        </w:rPr>
        <w:t xml:space="preserve"> </w:t>
      </w:r>
      <w:r w:rsidRPr="008234F8">
        <w:rPr>
          <w:sz w:val="20"/>
          <w:szCs w:val="20"/>
          <w:rtl/>
        </w:rPr>
        <w:t>(</w:t>
      </w:r>
      <w:r w:rsidR="0065197C">
        <w:rPr>
          <w:sz w:val="20"/>
          <w:szCs w:val="20"/>
          <w:rtl/>
        </w:rPr>
        <w:t>מדרש רבה</w:t>
      </w:r>
      <w:r w:rsidRPr="008234F8">
        <w:rPr>
          <w:sz w:val="20"/>
          <w:szCs w:val="20"/>
          <w:rtl/>
        </w:rPr>
        <w:t xml:space="preserve"> </w:t>
      </w:r>
      <w:r w:rsidR="0065197C">
        <w:rPr>
          <w:sz w:val="20"/>
          <w:szCs w:val="20"/>
          <w:rtl/>
        </w:rPr>
        <w:t>פרשת</w:t>
      </w:r>
      <w:r w:rsidRPr="008234F8">
        <w:rPr>
          <w:sz w:val="20"/>
          <w:szCs w:val="20"/>
          <w:rtl/>
        </w:rPr>
        <w:t xml:space="preserve"> משפטים אות ג)</w:t>
      </w:r>
      <w:r w:rsidR="00C96C94">
        <w:rPr>
          <w:rFonts w:hint="cs"/>
          <w:sz w:val="20"/>
          <w:szCs w:val="20"/>
          <w:rtl/>
        </w:rPr>
        <w:t>:</w:t>
      </w:r>
      <w:r>
        <w:rPr>
          <w:rtl/>
        </w:rPr>
        <w:t xml:space="preserve"> בא וראה כל מי שיש לו עושר ונותן צדקה לעניים וכו</w:t>
      </w:r>
      <w:r w:rsidR="00932F11">
        <w:rPr>
          <w:rtl/>
        </w:rPr>
        <w:t>'</w:t>
      </w:r>
      <w:r>
        <w:rPr>
          <w:rtl/>
        </w:rPr>
        <w:t xml:space="preserve"> "זה עובדיהו" שהיה עשיר ואפוטרופס של אחאב שנאמר ויקרא אחאב אל עובדיהו אשר על הבית, והוא היה עשיר יותר מדאי והוציא כל ממונו לצדקה עכ"ל.</w:t>
      </w:r>
      <w:r w:rsidR="00C96C94">
        <w:rPr>
          <w:rtl/>
        </w:rPr>
        <w:tab/>
      </w:r>
      <w:r>
        <w:rPr>
          <w:rtl/>
        </w:rPr>
        <w:t xml:space="preserve"> </w:t>
      </w:r>
    </w:p>
    <w:p w14:paraId="2AFD08A5" w14:textId="01799324" w:rsidR="00204C4D" w:rsidRDefault="00204C4D" w:rsidP="00046095">
      <w:pPr>
        <w:spacing w:line="320" w:lineRule="exact"/>
        <w:jc w:val="distribute"/>
        <w:rPr>
          <w:rtl/>
        </w:rPr>
      </w:pPr>
      <w:r w:rsidRPr="00C76CE1">
        <w:rPr>
          <w:rFonts w:cs="VILNA מתוקן DP"/>
          <w:b/>
          <w:bCs/>
          <w:szCs w:val="32"/>
          <w:rtl/>
        </w:rPr>
        <w:lastRenderedPageBreak/>
        <w:t>ויהי</w:t>
      </w:r>
      <w:r>
        <w:rPr>
          <w:rtl/>
        </w:rPr>
        <w:t xml:space="preserve"> אחרי מות עובדיהו בא יהורם לגבות את חובו, ובא אל ביתו לראות את כלי ביתי המפוארים, כי חשב שהכסף שלוה מאתו, אף כי בעצמו עשיר גדול הנהו, היתה בכדי לפאר את ארמונו, ובשעת רעבון מפני קללת אליהו ז"ל, לא הספיקה לו כספו, ובכן לוה מאתו, ומה ראה יהורם בבואו לבית עובדיהו? בית ריק מכל, אין כסף ואין חפצים, והאלמנה עם שני בניה רעבים, וכמו שאמרו חז"ל </w:t>
      </w:r>
      <w:r w:rsidRPr="008234F8">
        <w:rPr>
          <w:sz w:val="20"/>
          <w:szCs w:val="20"/>
          <w:rtl/>
        </w:rPr>
        <w:t>(סנהדרין מט</w:t>
      </w:r>
      <w:r w:rsidR="0065197C">
        <w:rPr>
          <w:rFonts w:hint="cs"/>
          <w:sz w:val="20"/>
          <w:szCs w:val="20"/>
          <w:rtl/>
        </w:rPr>
        <w:t>,</w:t>
      </w:r>
      <w:r w:rsidRPr="008234F8">
        <w:rPr>
          <w:sz w:val="20"/>
          <w:szCs w:val="20"/>
          <w:rtl/>
        </w:rPr>
        <w:t xml:space="preserve"> א)</w:t>
      </w:r>
      <w:r>
        <w:rPr>
          <w:rtl/>
        </w:rPr>
        <w:t xml:space="preserve"> על יואב, ויקבר בביתו אשר במדבר, אטו ביתו מדבר הוא? אר"י אמר רב כמדבר, מה מדבר מופקר לכל, אף ביתו של יואב מופקר לכל, ועיין רש"י ז"ל מופקר לכל לעניים להתפרנס מביתו. ובכן הנושה זה יהורם בן אחאב בא לקחת את שני בניו לו לעבדים, בעד חובו של אביהם, ועיין ילקוט </w:t>
      </w:r>
      <w:r w:rsidR="00FF5B87">
        <w:rPr>
          <w:rtl/>
        </w:rPr>
        <w:t>על הפסוק</w:t>
      </w:r>
      <w:r>
        <w:rPr>
          <w:rtl/>
        </w:rPr>
        <w:t xml:space="preserve"> ואשה אחת וכו' וברש</w:t>
      </w:r>
      <w:r w:rsidR="00932F11">
        <w:rPr>
          <w:rtl/>
        </w:rPr>
        <w:t>"</w:t>
      </w:r>
      <w:r>
        <w:rPr>
          <w:rtl/>
        </w:rPr>
        <w:t xml:space="preserve">י שם, ועיין </w:t>
      </w:r>
      <w:r w:rsidR="00FF5B87">
        <w:rPr>
          <w:rtl/>
        </w:rPr>
        <w:t>בספר</w:t>
      </w:r>
      <w:r>
        <w:rPr>
          <w:rtl/>
        </w:rPr>
        <w:t xml:space="preserve"> </w:t>
      </w:r>
      <w:r w:rsidRPr="006150EE">
        <w:rPr>
          <w:highlight w:val="yellow"/>
          <w:rtl/>
        </w:rPr>
        <w:t>המוה</w:t>
      </w:r>
      <w:r w:rsidR="00932F11" w:rsidRPr="006150EE">
        <w:rPr>
          <w:highlight w:val="yellow"/>
          <w:rtl/>
        </w:rPr>
        <w:t>"</w:t>
      </w:r>
      <w:r w:rsidRPr="006150EE">
        <w:rPr>
          <w:highlight w:val="yellow"/>
          <w:rtl/>
        </w:rPr>
        <w:t>מ</w:t>
      </w:r>
      <w:r>
        <w:rPr>
          <w:rtl/>
        </w:rPr>
        <w:t xml:space="preserve"> </w:t>
      </w:r>
      <w:r w:rsidR="00FF5B87">
        <w:rPr>
          <w:rtl/>
        </w:rPr>
        <w:t>פרשת</w:t>
      </w:r>
      <w:r>
        <w:rPr>
          <w:rtl/>
        </w:rPr>
        <w:t xml:space="preserve"> וירא</w:t>
      </w:r>
      <w:r w:rsidR="006150EE">
        <w:rPr>
          <w:rFonts w:hint="cs"/>
          <w:rtl/>
        </w:rPr>
        <w:t>,</w:t>
      </w:r>
      <w:r>
        <w:rPr>
          <w:rtl/>
        </w:rPr>
        <w:t xml:space="preserve"> </w:t>
      </w:r>
      <w:r w:rsidR="00FF5B87">
        <w:rPr>
          <w:rtl/>
        </w:rPr>
        <w:t>ובספר</w:t>
      </w:r>
      <w:r>
        <w:rPr>
          <w:rtl/>
        </w:rPr>
        <w:t xml:space="preserve"> עולה ליפה סימן ל"ח.</w:t>
      </w:r>
      <w:r w:rsidR="00FF5B87">
        <w:rPr>
          <w:rtl/>
        </w:rPr>
        <w:tab/>
      </w:r>
    </w:p>
    <w:p w14:paraId="48417496" w14:textId="300E6B53" w:rsidR="00204C4D" w:rsidRDefault="00204C4D" w:rsidP="00927754">
      <w:pPr>
        <w:spacing w:line="320" w:lineRule="exact"/>
        <w:jc w:val="distribute"/>
        <w:rPr>
          <w:rtl/>
        </w:rPr>
      </w:pPr>
      <w:r w:rsidRPr="00C76CE1">
        <w:rPr>
          <w:rFonts w:cs="VILNA מתוקן DP"/>
          <w:bCs/>
          <w:szCs w:val="32"/>
          <w:rtl/>
        </w:rPr>
        <w:t xml:space="preserve">ועיין </w:t>
      </w:r>
      <w:r>
        <w:rPr>
          <w:rtl/>
        </w:rPr>
        <w:t xml:space="preserve">תוספות </w:t>
      </w:r>
      <w:r w:rsidR="00927754" w:rsidRPr="00927754">
        <w:rPr>
          <w:sz w:val="20"/>
          <w:szCs w:val="20"/>
          <w:rtl/>
        </w:rPr>
        <w:t>(</w:t>
      </w:r>
      <w:r w:rsidRPr="00927754">
        <w:rPr>
          <w:sz w:val="20"/>
          <w:szCs w:val="20"/>
          <w:rtl/>
        </w:rPr>
        <w:t>ע"ז כו</w:t>
      </w:r>
      <w:r w:rsidR="00927754" w:rsidRPr="00927754">
        <w:rPr>
          <w:rFonts w:hint="cs"/>
          <w:sz w:val="20"/>
          <w:szCs w:val="20"/>
          <w:rtl/>
        </w:rPr>
        <w:t>,</w:t>
      </w:r>
      <w:r w:rsidRPr="00927754">
        <w:rPr>
          <w:sz w:val="20"/>
          <w:szCs w:val="20"/>
          <w:rtl/>
        </w:rPr>
        <w:t xml:space="preserve"> ב</w:t>
      </w:r>
      <w:r>
        <w:rPr>
          <w:rtl/>
        </w:rPr>
        <w:t xml:space="preserve"> </w:t>
      </w:r>
      <w:r w:rsidRPr="00803458">
        <w:rPr>
          <w:sz w:val="20"/>
          <w:szCs w:val="20"/>
          <w:rtl/>
        </w:rPr>
        <w:t>בדה"מ אני שונהו</w:t>
      </w:r>
      <w:r w:rsidR="00803458" w:rsidRPr="00803458">
        <w:rPr>
          <w:rFonts w:hint="cs"/>
          <w:sz w:val="20"/>
          <w:szCs w:val="20"/>
          <w:rtl/>
        </w:rPr>
        <w:t>)</w:t>
      </w:r>
      <w:r>
        <w:rPr>
          <w:rtl/>
        </w:rPr>
        <w:t xml:space="preserve"> והא דאמרינן עובדיהו לוה מיהורם בן אחאב ברבית כדי לפרנס הנביאים, </w:t>
      </w:r>
      <w:r w:rsidR="001D61A6">
        <w:rPr>
          <w:rtl/>
        </w:rPr>
        <w:t>אף על גב</w:t>
      </w:r>
      <w:r>
        <w:rPr>
          <w:rtl/>
        </w:rPr>
        <w:t xml:space="preserve"> דיהורם ישראל מומר הוה ואסור ליתן לו רבית? שאני התם דלפיקוח נפש היה, ומצוה, ועיין ש"ס </w:t>
      </w:r>
      <w:r w:rsidR="001D61A6" w:rsidRPr="001D61A6">
        <w:rPr>
          <w:sz w:val="20"/>
          <w:szCs w:val="20"/>
          <w:rtl/>
        </w:rPr>
        <w:t>(</w:t>
      </w:r>
      <w:r w:rsidRPr="001D61A6">
        <w:rPr>
          <w:sz w:val="20"/>
          <w:szCs w:val="20"/>
          <w:rtl/>
        </w:rPr>
        <w:t>סנהדרין שם</w:t>
      </w:r>
      <w:r w:rsidR="001D61A6" w:rsidRPr="001D61A6">
        <w:rPr>
          <w:sz w:val="20"/>
          <w:szCs w:val="20"/>
          <w:rtl/>
        </w:rPr>
        <w:t>)</w:t>
      </w:r>
      <w:r>
        <w:rPr>
          <w:rtl/>
        </w:rPr>
        <w:t>, מפני מה זכה עובדיהו לנביאות, מפני שהחביא מאה נביאים במערה, חמשים איש כמערה א"ר אבוה, לפי שאין מערה מחזקת יותר, ועיין רש"י ז"ל, מערות שלו של עובדיהו לא היו מחזיקות יותר, והוא היה מוכרח להחזיק דוקא בהמערות שלו ולא בשל אחרים, שלא יתגלה הדבר לאחרים, מפני סכנת נפשות רבים, ולכן הניחם בהמערות הקטנות שלו.</w:t>
      </w:r>
      <w:r w:rsidR="00550A9C">
        <w:rPr>
          <w:rtl/>
        </w:rPr>
        <w:tab/>
      </w:r>
    </w:p>
    <w:p w14:paraId="122285BF" w14:textId="34381F2E" w:rsidR="00204C4D" w:rsidRDefault="00204C4D" w:rsidP="00550A9C">
      <w:pPr>
        <w:spacing w:line="320" w:lineRule="exact"/>
        <w:jc w:val="distribute"/>
        <w:rPr>
          <w:rtl/>
        </w:rPr>
      </w:pPr>
      <w:r w:rsidRPr="00C76CE1">
        <w:rPr>
          <w:rFonts w:cs="VILNA מתוקן DP"/>
          <w:bCs/>
          <w:szCs w:val="32"/>
          <w:rtl/>
        </w:rPr>
        <w:t xml:space="preserve">ומה </w:t>
      </w:r>
      <w:r>
        <w:rPr>
          <w:rtl/>
        </w:rPr>
        <w:t xml:space="preserve">מאד יזהירו בזוהר הרקיע דברי חז"ל המוצב בראש, גדול מה שנאמר בעובדיהו יותר ממה שנאמר באברהם, דאלו באברהם לא כתיב </w:t>
      </w:r>
      <w:r w:rsidR="00932F11">
        <w:rPr>
          <w:rtl/>
        </w:rPr>
        <w:t>"</w:t>
      </w:r>
      <w:r>
        <w:rPr>
          <w:rtl/>
        </w:rPr>
        <w:t>מאד" דאצל אברהם אבינו לא היתה מסירת נפשו לזמן ארוך, ימים רבים פחד ומורא כמו שהיתה בעובדיהו, לכן בעבור כל אלה שפיר מגיע לו התואר, "ירא את ה</w:t>
      </w:r>
      <w:r w:rsidR="00932F11">
        <w:rPr>
          <w:rtl/>
        </w:rPr>
        <w:t>'</w:t>
      </w:r>
      <w:r>
        <w:rPr>
          <w:rtl/>
        </w:rPr>
        <w:t xml:space="preserve"> מאד", כי בדוגמתו </w:t>
      </w:r>
      <w:r>
        <w:rPr>
          <w:rtl/>
        </w:rPr>
        <w:t>לא היתה שימסור איש את נפשו זמן ארוך מעצמו, בלי שום צווי מפי ה</w:t>
      </w:r>
      <w:r w:rsidR="00932F11">
        <w:rPr>
          <w:rtl/>
        </w:rPr>
        <w:t>'</w:t>
      </w:r>
      <w:r>
        <w:rPr>
          <w:rtl/>
        </w:rPr>
        <w:t xml:space="preserve"> והכל בכדי שתשאר התורה אצל לומדיה ולא תכבה גחלת הנבואה בישראל.</w:t>
      </w:r>
      <w:r w:rsidR="00550A9C">
        <w:rPr>
          <w:rtl/>
        </w:rPr>
        <w:tab/>
      </w:r>
    </w:p>
    <w:p w14:paraId="5171AF67" w14:textId="6810E663" w:rsidR="00204C4D" w:rsidRDefault="00204C4D" w:rsidP="00550A9C">
      <w:pPr>
        <w:spacing w:line="320" w:lineRule="exact"/>
        <w:jc w:val="distribute"/>
        <w:rPr>
          <w:rtl/>
        </w:rPr>
      </w:pPr>
      <w:r w:rsidRPr="00C76CE1">
        <w:rPr>
          <w:rFonts w:cs="VILNA מתוקן DP"/>
          <w:b/>
          <w:bCs/>
          <w:szCs w:val="32"/>
          <w:rtl/>
        </w:rPr>
        <w:t xml:space="preserve">ניב ג) </w:t>
      </w:r>
      <w:r>
        <w:rPr>
          <w:rtl/>
        </w:rPr>
        <w:t>כן מורי ורבותי! התקופה הנוכחית בישראל, היא דוגמת תקופת עובדיהו, רבים קמים עלינו מבית ומחוץ, להשכיח התורה והדת בישראל, ולקצוץ הנטיעות שנטעו בתוכנו, ואשר השרישו גזעם בקרבנו, ובכן עלינו לחקות את מעשה עובדיהו להחביא את הנביאים, התלמידי חכמים אשר ימיתו עצמם באהלה של תורה, להחביאם רגע עד יעבור זעם, והם הנביאים שלנו, ומה הם דורשים מאתנו, לא סעודות שלמה, כי אם כדרכה של תורה, פת במלח ומים במשורה ולא יותר, וזאת היא מנת חלקם, עלינו להחזיק בעץ חיים זה, לכלכלם בלחם מים, מבלי להשגיח על היוקר הנורא אשר ידרוש הוצאות גדולות, על כולנו בלי יוצא מן הכלל מונח חוב קדוש, להשתתף בכל לב בצערן של מנהלי הישיבות, הנכבדות והיקרות לנו כאישון בת עין, כי מהם, ורק מהם תוצאות חיים לעם ישראל, הישיבה היא היסוד, היא החומה הנשגבה והבצורה דלתים ובריח, הכו עצה, עשו פליליה, החזיקו את בתי יואב ואת בתי עובדיהו, שרי מאורי תורתנו</w:t>
      </w:r>
      <w:r>
        <w:rPr>
          <w:rFonts w:hint="cs"/>
          <w:rtl/>
        </w:rPr>
        <w:t xml:space="preserve"> </w:t>
      </w:r>
      <w:r>
        <w:rPr>
          <w:rtl/>
        </w:rPr>
        <w:t>הקדושה.</w:t>
      </w:r>
      <w:r w:rsidR="00550A9C">
        <w:rPr>
          <w:rtl/>
        </w:rPr>
        <w:tab/>
      </w:r>
    </w:p>
    <w:p w14:paraId="1162D30B" w14:textId="6B634EC6" w:rsidR="00204C4D" w:rsidRDefault="00204C4D" w:rsidP="007B6005">
      <w:pPr>
        <w:spacing w:line="320" w:lineRule="exact"/>
        <w:jc w:val="distribute"/>
        <w:rPr>
          <w:rtl/>
        </w:rPr>
      </w:pPr>
      <w:r w:rsidRPr="00C76CE1">
        <w:rPr>
          <w:rFonts w:cs="VILNA מתוקן DP"/>
          <w:b/>
          <w:bCs/>
          <w:szCs w:val="32"/>
          <w:rtl/>
        </w:rPr>
        <w:t xml:space="preserve">ניב ד) </w:t>
      </w:r>
      <w:r>
        <w:rPr>
          <w:rtl/>
        </w:rPr>
        <w:t>ממצוקת לבו, באמת ובתמים, יתחנן המורה הגאון הגדול, מופת הדור ר</w:t>
      </w:r>
      <w:r w:rsidR="00932F11">
        <w:rPr>
          <w:rtl/>
        </w:rPr>
        <w:t>'</w:t>
      </w:r>
      <w:r>
        <w:rPr>
          <w:rtl/>
        </w:rPr>
        <w:t xml:space="preserve"> משה מרדכי עפשטיין, ריש מתיבתא שליט"א, יעורר את קהל עדת ישורון בדברים נובעים ממעמקי הלב, לאמר: כעת יקרה שריפה, רח"ל, וכל אחד נחפז להציל כלי ביתו, באותה שעה נזכרים המצילים שגם בית המדרש בוער באש, ושמה הלא נמצאו ספרי התורה, כלי יקר שלכל אחד חלק בהם, רכוש הרבים, ומוסרים את נפשם, באש ובעשן יכנסו להציל הספרי תורה, כן הדבר הזה גם עתה, כל בית ישראל יבכו את השרפה אשר שרף ה' באפו ובחרונו, נודדים ופלטים מלאים חוצות </w:t>
      </w:r>
      <w:r>
        <w:rPr>
          <w:rtl/>
        </w:rPr>
        <w:lastRenderedPageBreak/>
        <w:t>קריה ולעניי העיר יחשבו וכל קהלה תשית עצות בנפשה להציל את האודים העשנים להחזיקם ולעודדם, אך לא ישכחו שבית המדרש נם כן בוער באש, ותלמידי חכמים שבו אשר לא יזיזו משם נחוץ להצילם, לתת להם ניר והמה בלימודם יתנו לנו אחרית ותקוה.</w:t>
      </w:r>
      <w:r w:rsidR="00550A9C">
        <w:rPr>
          <w:rtl/>
        </w:rPr>
        <w:tab/>
      </w:r>
    </w:p>
    <w:p w14:paraId="1747118F" w14:textId="5BD1EC2D" w:rsidR="00204C4D" w:rsidRDefault="00204C4D" w:rsidP="000B584C">
      <w:pPr>
        <w:spacing w:line="320" w:lineRule="exact"/>
        <w:jc w:val="distribute"/>
        <w:rPr>
          <w:rtl/>
        </w:rPr>
        <w:sectPr w:rsidR="00204C4D"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Cs/>
          <w:szCs w:val="32"/>
          <w:rtl/>
        </w:rPr>
        <w:t xml:space="preserve">אחי </w:t>
      </w:r>
      <w:r>
        <w:rPr>
          <w:rtl/>
        </w:rPr>
        <w:t xml:space="preserve">היקרים! אשנה את דברי, שבתקופה כזאת, תקופת ההרס, עלינו לתמוך בכל עז את בתי </w:t>
      </w:r>
      <w:r>
        <w:rPr>
          <w:rtl/>
        </w:rPr>
        <w:t>הישיבות והאולפנא, שמחנכים שמה צעירים לתורה ולתעודה, לחכמה וליראה, למדות טובות וישרות, להחזיק בידם ולתת כח ואון להשלהבת שלא תרף מהנחלת, ושכרכם כפול יותר מבשנים שעברו, ואם כזאת נעשה ויכולנו עמוד, וגם כל העם הזה יבא בשלום.</w:t>
      </w:r>
      <w:r w:rsidR="00550A9C">
        <w:rPr>
          <w:rtl/>
        </w:rPr>
        <w:tab/>
      </w:r>
    </w:p>
    <w:p w14:paraId="1C795625" w14:textId="77777777" w:rsidR="00204C4D" w:rsidRDefault="00204C4D" w:rsidP="007242B1">
      <w:pPr>
        <w:spacing w:line="320" w:lineRule="exact"/>
        <w:rPr>
          <w:rtl/>
        </w:rPr>
        <w:sectPr w:rsidR="00204C4D" w:rsidSect="000E71A3">
          <w:type w:val="continuous"/>
          <w:pgSz w:w="10318" w:h="14576" w:code="139"/>
          <w:pgMar w:top="1531" w:right="1134" w:bottom="1134" w:left="1134" w:header="709" w:footer="709" w:gutter="0"/>
          <w:pgNumType w:fmt="hebrew1"/>
          <w:cols w:num="2" w:space="425"/>
          <w:bidi/>
          <w:rtlGutter/>
          <w:docGrid w:linePitch="360"/>
        </w:sectPr>
      </w:pPr>
    </w:p>
    <w:p w14:paraId="75EA8FF2" w14:textId="77777777" w:rsidR="00204C4D" w:rsidRPr="00D37B81" w:rsidRDefault="00204C4D" w:rsidP="00F575F2">
      <w:pPr>
        <w:pStyle w:val="1"/>
        <w:rPr>
          <w:rtl/>
        </w:rPr>
      </w:pPr>
      <w:bookmarkStart w:id="52" w:name="_Toc121159831"/>
      <w:bookmarkStart w:id="53" w:name="_Toc121160146"/>
      <w:bookmarkStart w:id="54" w:name="_Toc121170362"/>
      <w:r w:rsidRPr="00D37B81">
        <w:rPr>
          <w:rtl/>
        </w:rPr>
        <w:lastRenderedPageBreak/>
        <w:t>חזיון ח</w:t>
      </w:r>
      <w:r w:rsidRPr="00D37B81">
        <w:rPr>
          <w:rFonts w:hint="cs"/>
          <w:rtl/>
        </w:rPr>
        <w:t>'</w:t>
      </w:r>
      <w:bookmarkEnd w:id="52"/>
      <w:bookmarkEnd w:id="53"/>
      <w:bookmarkEnd w:id="54"/>
    </w:p>
    <w:p w14:paraId="42A13432" w14:textId="77777777" w:rsidR="00204C4D" w:rsidRPr="006A0D12" w:rsidRDefault="00204C4D" w:rsidP="00F575F2">
      <w:pPr>
        <w:pStyle w:val="2"/>
        <w:rPr>
          <w:rtl/>
        </w:rPr>
      </w:pPr>
      <w:bookmarkStart w:id="55" w:name="_Toc121159832"/>
      <w:bookmarkStart w:id="56" w:name="_Toc121160147"/>
      <w:bookmarkStart w:id="57" w:name="_Toc121170363"/>
      <w:r w:rsidRPr="006A0D12">
        <w:rPr>
          <w:rtl/>
        </w:rPr>
        <w:t>וירק את חניכיו</w:t>
      </w:r>
      <w:bookmarkEnd w:id="55"/>
      <w:bookmarkEnd w:id="56"/>
      <w:bookmarkEnd w:id="57"/>
    </w:p>
    <w:p w14:paraId="3D5C309D" w14:textId="77777777" w:rsidR="00204C4D" w:rsidRDefault="008239B4" w:rsidP="009F3977">
      <w:pPr>
        <w:pStyle w:val="3"/>
        <w:jc w:val="distribute"/>
        <w:rPr>
          <w:rtl/>
        </w:rPr>
      </w:pPr>
      <w:r>
        <w:rPr>
          <w:rtl/>
        </w:rPr>
        <w:t>ברוך ה'</w:t>
      </w:r>
      <w:r w:rsidR="00204C4D">
        <w:rPr>
          <w:rtl/>
        </w:rPr>
        <w:t xml:space="preserve"> </w:t>
      </w:r>
      <w:r>
        <w:rPr>
          <w:rtl/>
        </w:rPr>
        <w:t>בפרשת</w:t>
      </w:r>
      <w:r w:rsidR="00204C4D">
        <w:rPr>
          <w:rtl/>
        </w:rPr>
        <w:t xml:space="preserve"> לך לך שנת תרפ"א לטובת החזקת הישיבה </w:t>
      </w:r>
      <w:r>
        <w:rPr>
          <w:rtl/>
        </w:rPr>
        <w:t>הקדושה</w:t>
      </w:r>
      <w:r w:rsidR="00204C4D">
        <w:rPr>
          <w:rtl/>
        </w:rPr>
        <w:t xml:space="preserve"> "כנסת בית יצחק" אשר בגולה.</w:t>
      </w:r>
      <w:r w:rsidR="009F3977">
        <w:rPr>
          <w:rtl/>
        </w:rPr>
        <w:tab/>
      </w:r>
    </w:p>
    <w:p w14:paraId="14C1D7B2" w14:textId="77777777" w:rsidR="00204C4D" w:rsidRDefault="00204C4D" w:rsidP="007242B1">
      <w:pPr>
        <w:spacing w:line="320" w:lineRule="exact"/>
        <w:rPr>
          <w:rtl/>
        </w:rPr>
        <w:sectPr w:rsidR="00204C4D" w:rsidSect="000A5F71">
          <w:pgSz w:w="10318" w:h="14576" w:code="139"/>
          <w:pgMar w:top="1531" w:right="1134" w:bottom="1134" w:left="1134" w:header="454" w:footer="709" w:gutter="0"/>
          <w:pgNumType w:fmt="hebrew1"/>
          <w:cols w:space="425"/>
          <w:bidi/>
          <w:rtlGutter/>
          <w:docGrid w:linePitch="360"/>
        </w:sectPr>
      </w:pPr>
    </w:p>
    <w:p w14:paraId="6B7C8747" w14:textId="1F5E6A11" w:rsidR="00204C4D" w:rsidRDefault="00204C4D" w:rsidP="00550A9C">
      <w:pPr>
        <w:spacing w:line="320" w:lineRule="exact"/>
        <w:jc w:val="distribute"/>
        <w:rPr>
          <w:rtl/>
        </w:rPr>
      </w:pPr>
      <w:r w:rsidRPr="00C76CE1">
        <w:rPr>
          <w:rFonts w:cs="VILNA מתוקן DP"/>
          <w:bCs/>
          <w:szCs w:val="32"/>
          <w:rtl/>
        </w:rPr>
        <w:t xml:space="preserve">בפרשת </w:t>
      </w:r>
      <w:r>
        <w:rPr>
          <w:rtl/>
        </w:rPr>
        <w:t xml:space="preserve">היום נאמר: אברהם הריק את חניכיו, חגר חרב ולבש שריון, מסר את נפשו ולחם עם ה' מלכים, וכל זה בכדי להציל את לוט בן אחיו, ובנדרים </w:t>
      </w:r>
      <w:r w:rsidR="00346E1D" w:rsidRPr="00D351C8">
        <w:rPr>
          <w:sz w:val="20"/>
          <w:szCs w:val="20"/>
          <w:rtl/>
        </w:rPr>
        <w:t>(</w:t>
      </w:r>
      <w:r w:rsidRPr="00D351C8">
        <w:rPr>
          <w:sz w:val="20"/>
          <w:szCs w:val="20"/>
          <w:rtl/>
        </w:rPr>
        <w:t>לב</w:t>
      </w:r>
      <w:r w:rsidR="00F360E2" w:rsidRPr="00D351C8">
        <w:rPr>
          <w:rFonts w:hint="cs"/>
          <w:sz w:val="20"/>
          <w:szCs w:val="20"/>
          <w:rtl/>
        </w:rPr>
        <w:t>,</w:t>
      </w:r>
      <w:r w:rsidRPr="00D351C8">
        <w:rPr>
          <w:sz w:val="20"/>
          <w:szCs w:val="20"/>
          <w:rtl/>
        </w:rPr>
        <w:t xml:space="preserve"> </w:t>
      </w:r>
      <w:r w:rsidR="0031733A" w:rsidRPr="00D351C8">
        <w:rPr>
          <w:rFonts w:hint="cs"/>
          <w:sz w:val="20"/>
          <w:szCs w:val="20"/>
          <w:rtl/>
        </w:rPr>
        <w:t>א</w:t>
      </w:r>
      <w:r w:rsidR="00346E1D" w:rsidRPr="00D351C8">
        <w:rPr>
          <w:sz w:val="20"/>
          <w:szCs w:val="20"/>
          <w:rtl/>
        </w:rPr>
        <w:t>)</w:t>
      </w:r>
      <w:r w:rsidR="00E47A08">
        <w:rPr>
          <w:rFonts w:hint="cs"/>
          <w:rtl/>
        </w:rPr>
        <w:t>:</w:t>
      </w:r>
      <w:r>
        <w:rPr>
          <w:rtl/>
        </w:rPr>
        <w:t xml:space="preserve"> </w:t>
      </w:r>
      <w:r w:rsidR="00E47A08">
        <w:rPr>
          <w:rtl/>
        </w:rPr>
        <w:t>"</w:t>
      </w:r>
      <w:r>
        <w:rPr>
          <w:rtl/>
        </w:rPr>
        <w:t>וירק את חניכיו רב ושמואל, חד אמר שהוריקן בתורה</w:t>
      </w:r>
      <w:r w:rsidR="00E47A08">
        <w:rPr>
          <w:rtl/>
        </w:rPr>
        <w:t>"</w:t>
      </w:r>
      <w:r>
        <w:rPr>
          <w:rtl/>
        </w:rPr>
        <w:t>, וכתב רש"י ז"ל</w:t>
      </w:r>
      <w:r w:rsidR="0031733A">
        <w:rPr>
          <w:rFonts w:hint="cs"/>
          <w:rtl/>
        </w:rPr>
        <w:t>:</w:t>
      </w:r>
      <w:r>
        <w:rPr>
          <w:rtl/>
        </w:rPr>
        <w:t xml:space="preserve"> הריקן, זרזן בתורה, ובשבילה נצחו את המלחמה.</w:t>
      </w:r>
      <w:r w:rsidR="00550A9C">
        <w:rPr>
          <w:rtl/>
        </w:rPr>
        <w:tab/>
      </w:r>
    </w:p>
    <w:p w14:paraId="235E90CD" w14:textId="0417E15A" w:rsidR="00204C4D" w:rsidRDefault="00204C4D" w:rsidP="00550A9C">
      <w:pPr>
        <w:spacing w:line="320" w:lineRule="exact"/>
        <w:jc w:val="distribute"/>
        <w:rPr>
          <w:rtl/>
        </w:rPr>
      </w:pPr>
      <w:r w:rsidRPr="00C76CE1">
        <w:rPr>
          <w:rFonts w:cs="VILNA מתוקן DP"/>
          <w:b/>
          <w:bCs/>
          <w:szCs w:val="32"/>
          <w:rtl/>
        </w:rPr>
        <w:t xml:space="preserve">ניב א) </w:t>
      </w:r>
      <w:r>
        <w:rPr>
          <w:rtl/>
        </w:rPr>
        <w:t>והדבר יפלא: פליט ממערכות המלחמה אץ ורץ ובא בחפזון ויגד לאברהם שנשבה בן אחיו וימהר תיכף ומיד ייתן צו לכל אנשיו, חגרו כלי קרב ונרדוף להציל, ואיך זה הוריקן אז, בעת החפזון והמהומה לדברי תורה וחכמה? הלא שמעתתא בעי צילותא, וישוב הדעת ומחשבה בעצה תכון?</w:t>
      </w:r>
      <w:r w:rsidR="00550A9C">
        <w:rPr>
          <w:rtl/>
        </w:rPr>
        <w:tab/>
      </w:r>
    </w:p>
    <w:p w14:paraId="7DE5D26C" w14:textId="232CDEA3" w:rsidR="00204C4D" w:rsidRDefault="00204C4D" w:rsidP="00C7194B">
      <w:pPr>
        <w:spacing w:line="310" w:lineRule="exact"/>
        <w:jc w:val="distribute"/>
        <w:rPr>
          <w:rtl/>
        </w:rPr>
      </w:pPr>
      <w:r w:rsidRPr="00C76CE1">
        <w:rPr>
          <w:rFonts w:cs="VILNA מתוקן DP"/>
          <w:bCs/>
          <w:szCs w:val="32"/>
          <w:rtl/>
        </w:rPr>
        <w:t xml:space="preserve">ויובן </w:t>
      </w:r>
      <w:r>
        <w:rPr>
          <w:rtl/>
        </w:rPr>
        <w:t xml:space="preserve">הדבר על פי מה שאמרו חז"ל </w:t>
      </w:r>
      <w:r w:rsidRPr="008234F8">
        <w:rPr>
          <w:sz w:val="20"/>
          <w:szCs w:val="20"/>
          <w:rtl/>
        </w:rPr>
        <w:t>(מגילה דף ג)</w:t>
      </w:r>
      <w:r>
        <w:rPr>
          <w:rtl/>
        </w:rPr>
        <w:t xml:space="preserve"> ויהי בהיות יהושע ביריחו וישא עיניו והנה איש עומד לנגדו וכו</w:t>
      </w:r>
      <w:r w:rsidR="00932F11">
        <w:rPr>
          <w:rtl/>
        </w:rPr>
        <w:t>'</w:t>
      </w:r>
      <w:r>
        <w:rPr>
          <w:rtl/>
        </w:rPr>
        <w:t xml:space="preserve"> א"ל אמש בטלתם תמיד של</w:t>
      </w:r>
      <w:r>
        <w:rPr>
          <w:rFonts w:hint="cs"/>
          <w:rtl/>
        </w:rPr>
        <w:t xml:space="preserve"> </w:t>
      </w:r>
      <w:r>
        <w:rPr>
          <w:rtl/>
        </w:rPr>
        <w:t xml:space="preserve">בין הערבים ועכשיו בטלתם תורה, א"ל על איזה מהם באת, א"ל עתה באתי, על עסקי עתה, ועיין תוספות </w:t>
      </w:r>
      <w:r w:rsidR="008239B4">
        <w:rPr>
          <w:rtl/>
        </w:rPr>
        <w:t>וזה לשון</w:t>
      </w:r>
      <w:r>
        <w:rPr>
          <w:rtl/>
        </w:rPr>
        <w:t xml:space="preserve"> פירש ריב"ן עתה באתי על עסקי עתה, דכתיב ביה "ועתה" כתבו לכם את השירה הזאת, מיד "וילן יהושע בלילה ההוא בתוך העמק" אר"י מלמד שלן בעומקא של הלכה, ואמר ר"ש בר אוניא, גדול תלמוד תורה יותר מהקרבת תמידין, שנאמר עתה באתי</w:t>
      </w:r>
      <w:r w:rsidR="00902160">
        <w:rPr>
          <w:rFonts w:hint="cs"/>
          <w:rtl/>
        </w:rPr>
        <w:t>"</w:t>
      </w:r>
      <w:r>
        <w:rPr>
          <w:rtl/>
        </w:rPr>
        <w:t xml:space="preserve"> </w:t>
      </w:r>
      <w:r w:rsidRPr="008234F8">
        <w:rPr>
          <w:sz w:val="20"/>
          <w:szCs w:val="20"/>
          <w:rtl/>
        </w:rPr>
        <w:t>(בתלמוד תורה דרבים)</w:t>
      </w:r>
      <w:r>
        <w:rPr>
          <w:rtl/>
        </w:rPr>
        <w:t xml:space="preserve">, </w:t>
      </w:r>
      <w:r w:rsidRPr="008234F8">
        <w:rPr>
          <w:sz w:val="20"/>
          <w:szCs w:val="20"/>
          <w:rtl/>
        </w:rPr>
        <w:t>(ועיין ברש</w:t>
      </w:r>
      <w:r w:rsidR="000B584C">
        <w:rPr>
          <w:rFonts w:hint="cs"/>
          <w:sz w:val="20"/>
          <w:szCs w:val="20"/>
          <w:rtl/>
        </w:rPr>
        <w:t>"</w:t>
      </w:r>
      <w:r w:rsidRPr="008234F8">
        <w:rPr>
          <w:sz w:val="20"/>
          <w:szCs w:val="20"/>
          <w:rtl/>
        </w:rPr>
        <w:t xml:space="preserve">י בדה"מ מיד, שתירץ קושית התוספות בדה"מ וילן </w:t>
      </w:r>
      <w:r w:rsidRPr="00E47548">
        <w:rPr>
          <w:sz w:val="20"/>
          <w:szCs w:val="20"/>
          <w:rtl/>
        </w:rPr>
        <w:t>[שקשה לנו לבארו]</w:t>
      </w:r>
      <w:r w:rsidRPr="008234F8">
        <w:rPr>
          <w:sz w:val="20"/>
          <w:szCs w:val="20"/>
          <w:rtl/>
        </w:rPr>
        <w:t>, דמדברי המלאך הבין גודל המצוה של העוסק בתורה, ולכן כשהביא במצור את עי, עסק בלילה בתורה שהיא המצלת ומגנת)</w:t>
      </w:r>
      <w:r>
        <w:rPr>
          <w:rtl/>
        </w:rPr>
        <w:t xml:space="preserve">, הרי שנצוח מלחמה תלוי בלימוד התורה בעיון, וכדאמרינן שם מלמד שלן בעומקא של הלכה בעמק ובעיון. </w:t>
      </w:r>
      <w:r w:rsidR="00550A9C">
        <w:rPr>
          <w:rtl/>
        </w:rPr>
        <w:tab/>
      </w:r>
    </w:p>
    <w:p w14:paraId="74C68426" w14:textId="0B65DBC0" w:rsidR="00204C4D" w:rsidRDefault="00204C4D" w:rsidP="00550A9C">
      <w:pPr>
        <w:spacing w:line="320" w:lineRule="exact"/>
        <w:jc w:val="distribute"/>
        <w:rPr>
          <w:rtl/>
        </w:rPr>
      </w:pPr>
      <w:r w:rsidRPr="00C76CE1">
        <w:rPr>
          <w:rFonts w:cs="VILNA מתוקן DP"/>
          <w:bCs/>
          <w:szCs w:val="32"/>
          <w:rtl/>
        </w:rPr>
        <w:t xml:space="preserve">ולכן </w:t>
      </w:r>
      <w:r>
        <w:rPr>
          <w:rtl/>
        </w:rPr>
        <w:t>אברהם אבינו ע"ה, טרם יציאתו למלחמה החזקה ה</w:t>
      </w:r>
      <w:r w:rsidR="00902160">
        <w:rPr>
          <w:rFonts w:hint="cs"/>
          <w:rtl/>
        </w:rPr>
        <w:t>ו</w:t>
      </w:r>
      <w:r>
        <w:rPr>
          <w:rtl/>
        </w:rPr>
        <w:t>א ומתי מעט מאנשי ביתו, נגד ד' מלכים מלומדי מלחמה, שכל אחד יבין שניצוח במלחמה כזאת הוא למעלה מן הטבע, וכמו שפירשו המפרשים בדברי חז</w:t>
      </w:r>
      <w:r w:rsidR="00932F11">
        <w:rPr>
          <w:rtl/>
        </w:rPr>
        <w:t>"</w:t>
      </w:r>
      <w:r>
        <w:rPr>
          <w:rtl/>
        </w:rPr>
        <w:t xml:space="preserve">ל </w:t>
      </w:r>
      <w:r w:rsidRPr="008234F8">
        <w:rPr>
          <w:sz w:val="20"/>
          <w:szCs w:val="20"/>
          <w:rtl/>
        </w:rPr>
        <w:t>(סנהדרין דף צו)</w:t>
      </w:r>
      <w:r>
        <w:rPr>
          <w:rtl/>
        </w:rPr>
        <w:t xml:space="preserve"> אר"י אותו מלאך שנזדמן לו לאברהם לילה שמו, שנאמר ויחלק עליהם "לילה", רצו חז</w:t>
      </w:r>
      <w:r w:rsidR="00932F11">
        <w:rPr>
          <w:rtl/>
        </w:rPr>
        <w:t>"</w:t>
      </w:r>
      <w:r>
        <w:rPr>
          <w:rtl/>
        </w:rPr>
        <w:t>ל בזה להביננו בינה שהמלחמה הזאת היא אך ורק בעזר ה</w:t>
      </w:r>
      <w:r w:rsidR="00932F11">
        <w:rPr>
          <w:rtl/>
        </w:rPr>
        <w:t>'</w:t>
      </w:r>
      <w:r>
        <w:rPr>
          <w:rtl/>
        </w:rPr>
        <w:t xml:space="preserve"> ששלח ממרום מלאך ומושיע, ודבר נסיי הוא למעלה משכלנו, והכח הטמיר והנעלם לא ימד ולא יספר, לכן חיפש ומצא זכות עצום </w:t>
      </w:r>
      <w:r w:rsidR="00B216DD">
        <w:rPr>
          <w:rtl/>
        </w:rPr>
        <w:t>שעל ידי זה</w:t>
      </w:r>
      <w:r>
        <w:rPr>
          <w:rtl/>
        </w:rPr>
        <w:t xml:space="preserve"> יתעורר עליו עזר האלקי הלז, ויפה הבינו חז"ל ודרשו וירק את חניכיו, שהריקן בתורה, ובזכותה נצחו המלחמה החזקה הלזו, ובזכות לימוד תורה ברבים נוצחין מלחמה למעלה מן הטבע, כן עשה אברהם אבינו בזמנו וכן יהושע בזמנו.</w:t>
      </w:r>
      <w:r w:rsidR="00550A9C">
        <w:rPr>
          <w:rtl/>
        </w:rPr>
        <w:tab/>
      </w:r>
    </w:p>
    <w:p w14:paraId="7EC89D03" w14:textId="5DAC01A1" w:rsidR="00204C4D" w:rsidRDefault="00204C4D" w:rsidP="00550A9C">
      <w:pPr>
        <w:spacing w:line="320" w:lineRule="exact"/>
        <w:jc w:val="distribute"/>
        <w:rPr>
          <w:rtl/>
        </w:rPr>
      </w:pPr>
      <w:r w:rsidRPr="00C76CE1">
        <w:rPr>
          <w:rFonts w:cs="VILNA מתוקן DP"/>
          <w:bCs/>
          <w:szCs w:val="32"/>
          <w:rtl/>
        </w:rPr>
        <w:t xml:space="preserve">ובזה </w:t>
      </w:r>
      <w:r>
        <w:rPr>
          <w:rtl/>
        </w:rPr>
        <w:t>יש להבין עוד דברי המדרש במקום, וירק את חניכיו, "וירק" הוריקו פנים כנגד אברהם, ר"ל, שהוריק את חניכיו בהלכה העמוקה, עד שהוריקו פניהם מרוב יגיעה, ועל ידי זה כבש המלחמה החזקה.</w:t>
      </w:r>
      <w:r w:rsidR="00550A9C">
        <w:rPr>
          <w:rtl/>
        </w:rPr>
        <w:tab/>
      </w:r>
    </w:p>
    <w:p w14:paraId="713C7BFD" w14:textId="2AC77620" w:rsidR="00204C4D" w:rsidRDefault="00204C4D" w:rsidP="00CF28C3">
      <w:pPr>
        <w:spacing w:line="300" w:lineRule="exact"/>
        <w:jc w:val="distribute"/>
        <w:rPr>
          <w:rtl/>
        </w:rPr>
      </w:pPr>
      <w:r w:rsidRPr="00C76CE1">
        <w:rPr>
          <w:rFonts w:cs="VILNA מתוקן DP"/>
          <w:b/>
          <w:bCs/>
          <w:szCs w:val="32"/>
          <w:rtl/>
        </w:rPr>
        <w:t xml:space="preserve">ניב ב) </w:t>
      </w:r>
      <w:r>
        <w:rPr>
          <w:rtl/>
        </w:rPr>
        <w:t xml:space="preserve">אחי ורעי! בעת צרה הזאת, בעת היוקר הגדול ומעייני הפרנסה נסתמו, המדינה סוגרה ומסוגרת, אין יוצא ואין בא, כל אחד מאתנו, איש לפי מדרגתו לוחם עם גלי החיים הסוערים להחזיק מעמד לבלי יטבע, ובעת צר ומצוק כזו, איך יעורר רב בעדתו להחזיק עוד עניי עיר אחרת הרחוקה מאתנו, להחזיק את ישיבת "כנסת בית יצחק" אשר נמצאו בה תלמידים גדולי תורה ומעשה, ובעלי כשרונות, הממיתים את עצמם באהלה של תורה, מקריבים את ימי </w:t>
      </w:r>
      <w:r>
        <w:rPr>
          <w:rtl/>
        </w:rPr>
        <w:lastRenderedPageBreak/>
        <w:t>נעוריהם, מבחר שנותיהם, על מזבח אהבת התורה והחכמה, ודי להם בלחם יבש ובבגד קרוע ומוטלא.</w:t>
      </w:r>
      <w:r w:rsidR="00550A9C">
        <w:rPr>
          <w:rtl/>
        </w:rPr>
        <w:tab/>
      </w:r>
    </w:p>
    <w:p w14:paraId="386D9B83" w14:textId="410B6E09" w:rsidR="00204C4D" w:rsidRDefault="00204C4D" w:rsidP="00CF28C3">
      <w:pPr>
        <w:spacing w:line="300" w:lineRule="exact"/>
        <w:jc w:val="distribute"/>
        <w:rPr>
          <w:rtl/>
        </w:rPr>
      </w:pPr>
      <w:r w:rsidRPr="00C76CE1">
        <w:rPr>
          <w:rFonts w:cs="VILNA מתוקן DP"/>
          <w:bCs/>
          <w:szCs w:val="32"/>
          <w:rtl/>
        </w:rPr>
        <w:t>אכן</w:t>
      </w:r>
      <w:r>
        <w:rPr>
          <w:rtl/>
        </w:rPr>
        <w:t xml:space="preserve">, לפי מה שכתבנו למעלה, החזקת לומדי תורה נחוצה לנו כעת מאד, ניצוח גדול נחוץ לנו מאד, וניצוח בלי למוד תורה לא יתכן, כמו שראינו אצל אברהם ויהושע, וכל עוד שהמלחמה כבידה, הנצחון יותר נחוץ, ואשר </w:t>
      </w:r>
      <w:r w:rsidR="00B216DD">
        <w:rPr>
          <w:rtl/>
        </w:rPr>
        <w:t>על כן</w:t>
      </w:r>
      <w:r>
        <w:rPr>
          <w:rtl/>
        </w:rPr>
        <w:t xml:space="preserve"> הבו עזרה, החזיקו ביד הלומדים תורה לשמה, והמה גועים ברעב ובחוסר כל.</w:t>
      </w:r>
      <w:r w:rsidR="00550A9C">
        <w:rPr>
          <w:rtl/>
        </w:rPr>
        <w:tab/>
      </w:r>
    </w:p>
    <w:p w14:paraId="5FF3BB24" w14:textId="6E8922E3" w:rsidR="00204C4D" w:rsidRDefault="00204C4D" w:rsidP="00CF28C3">
      <w:pPr>
        <w:spacing w:line="300" w:lineRule="exact"/>
        <w:jc w:val="distribute"/>
        <w:rPr>
          <w:rtl/>
        </w:rPr>
      </w:pPr>
      <w:r w:rsidRPr="00C76CE1">
        <w:rPr>
          <w:rFonts w:cs="VILNA מתוקן DP"/>
          <w:bCs/>
          <w:szCs w:val="32"/>
          <w:rtl/>
        </w:rPr>
        <w:t>לדוגמא</w:t>
      </w:r>
      <w:r w:rsidRPr="00C76CE1">
        <w:rPr>
          <w:rFonts w:cs="VILNA מתוקן DP"/>
          <w:b/>
          <w:bCs/>
          <w:szCs w:val="32"/>
          <w:rtl/>
        </w:rPr>
        <w:t xml:space="preserve">! </w:t>
      </w:r>
      <w:r>
        <w:rPr>
          <w:rtl/>
        </w:rPr>
        <w:t>חיים אנחנו כעת בפני הבית, ונודע שאפס קרבן ה</w:t>
      </w:r>
      <w:r w:rsidR="00A12B2B">
        <w:rPr>
          <w:rFonts w:hint="cs"/>
          <w:rtl/>
        </w:rPr>
        <w:t>ת</w:t>
      </w:r>
      <w:r>
        <w:rPr>
          <w:rtl/>
        </w:rPr>
        <w:t xml:space="preserve">מיד, ובעוד זמן קט והמזבח יושבת, בודאי אל נכון עשינו כל מה שיש לאל ידינו, ולהמציא תמידין כסדרן, והקרבנות הלא קשרו את לבן של ישראל להאין סוף יתברך, התאחדו העליונים והתחתונים על ידם, </w:t>
      </w:r>
      <w:r w:rsidR="00B216DD">
        <w:rPr>
          <w:rtl/>
        </w:rPr>
        <w:t>וכמו שכתוב</w:t>
      </w:r>
      <w:r>
        <w:rPr>
          <w:rtl/>
        </w:rPr>
        <w:t xml:space="preserve"> במדרש: "והנה סולם מוצב ארצה", סולם זה מזבח, וראשו </w:t>
      </w:r>
      <w:r w:rsidR="00B216DD">
        <w:rPr>
          <w:rtl/>
        </w:rPr>
        <w:t>רצונו לומר</w:t>
      </w:r>
      <w:r>
        <w:rPr>
          <w:rtl/>
        </w:rPr>
        <w:t xml:space="preserve"> תכליתו, מגיע השמימה, ועכשו שבוטל התמיד, ואין לנו שיור</w:t>
      </w:r>
      <w:r w:rsidR="007C29AA">
        <w:rPr>
          <w:rtl/>
        </w:rPr>
        <w:t xml:space="preserve"> </w:t>
      </w:r>
      <w:r>
        <w:rPr>
          <w:rtl/>
        </w:rPr>
        <w:t>רק התורה הזאת ה</w:t>
      </w:r>
      <w:r w:rsidR="00A54FC2">
        <w:rPr>
          <w:rFonts w:hint="cs"/>
          <w:rtl/>
        </w:rPr>
        <w:t>ת</w:t>
      </w:r>
      <w:r>
        <w:rPr>
          <w:rtl/>
        </w:rPr>
        <w:t>למידי חכמים אלו</w:t>
      </w:r>
      <w:r w:rsidR="00A12B2B">
        <w:rPr>
          <w:rFonts w:hint="cs"/>
          <w:rtl/>
        </w:rPr>
        <w:t xml:space="preserve"> </w:t>
      </w:r>
      <w:r>
        <w:rPr>
          <w:rtl/>
        </w:rPr>
        <w:t>הכהנים המקריבים, ולימוד התורה ברבים, ריח ניחוח הוא לה', וזאת התורה היא לעולה ולחטאת וכו', וכהני ה', אלה רעבים וצמאים ונפשם ברעב תתמוגג, ואם נעזבם אז יושבת קרבן התמיד, הוא המחזק את קיומנו, על ידם דבקים אנו בה' וחיים כולנו היום.</w:t>
      </w:r>
      <w:r w:rsidR="00550A9C">
        <w:rPr>
          <w:rtl/>
        </w:rPr>
        <w:tab/>
      </w:r>
    </w:p>
    <w:p w14:paraId="245F4A04" w14:textId="1E0C5395" w:rsidR="00204C4D" w:rsidRDefault="00204C4D" w:rsidP="00CF28C3">
      <w:pPr>
        <w:spacing w:line="300" w:lineRule="exact"/>
        <w:jc w:val="distribute"/>
        <w:rPr>
          <w:rtl/>
        </w:rPr>
      </w:pPr>
      <w:r w:rsidRPr="00C76CE1">
        <w:rPr>
          <w:rFonts w:cs="VILNA מתוקן DP"/>
          <w:b/>
          <w:bCs/>
          <w:szCs w:val="32"/>
          <w:rtl/>
        </w:rPr>
        <w:t xml:space="preserve">ניב ג) </w:t>
      </w:r>
      <w:r>
        <w:rPr>
          <w:rtl/>
        </w:rPr>
        <w:t xml:space="preserve">הבו אחים עזרה בצר! עץ חיים היא למחזיקים בה ותומכיה מאושר, ואמרו חז"ל </w:t>
      </w:r>
      <w:r w:rsidRPr="008234F8">
        <w:rPr>
          <w:sz w:val="20"/>
          <w:szCs w:val="20"/>
          <w:rtl/>
        </w:rPr>
        <w:t>(גיטין ז</w:t>
      </w:r>
      <w:r w:rsidR="00895BE6">
        <w:rPr>
          <w:rFonts w:hint="cs"/>
          <w:sz w:val="20"/>
          <w:szCs w:val="20"/>
          <w:rtl/>
        </w:rPr>
        <w:t>,</w:t>
      </w:r>
      <w:r w:rsidRPr="008234F8">
        <w:rPr>
          <w:sz w:val="20"/>
          <w:szCs w:val="20"/>
          <w:rtl/>
        </w:rPr>
        <w:t xml:space="preserve"> א)</w:t>
      </w:r>
      <w:r>
        <w:rPr>
          <w:rtl/>
        </w:rPr>
        <w:t xml:space="preserve"> אם רואה אדם שמזונותיו מצומצמין יעשה מהן צדקה, כל הגוזז מנכסיו ועושה מהן צדקה ניצול מדינה של גיהנם, מובן הדבר מאליו שמי שפרנסתו מצומצמת והוא גוזז מנכסיו הצריכין לו ולבני ביתו, ומחסר את נפשו מטובה, כדי לרחם על הבריות, </w:t>
      </w:r>
      <w:r w:rsidR="00B216DD">
        <w:rPr>
          <w:rtl/>
        </w:rPr>
        <w:t>הקדוש ברוך הוא</w:t>
      </w:r>
      <w:r>
        <w:rPr>
          <w:rtl/>
        </w:rPr>
        <w:t xml:space="preserve"> ימלא רחמים עליו, מדה כנגד מדה, ואף שבעל הצדקה הלזה הוא בעל עבירות, ולפי מעשיו מיורדי </w:t>
      </w:r>
      <w:r>
        <w:rPr>
          <w:rtl/>
        </w:rPr>
        <w:t xml:space="preserve">גיהנם הנהו, </w:t>
      </w:r>
      <w:r w:rsidR="00B216DD">
        <w:rPr>
          <w:rtl/>
        </w:rPr>
        <w:t>מכל מקום</w:t>
      </w:r>
      <w:r>
        <w:rPr>
          <w:rtl/>
        </w:rPr>
        <w:t xml:space="preserve"> בזכות הצדקה, במדריגה כזו, ניצל מדינה של גיהנם.</w:t>
      </w:r>
      <w:r w:rsidR="00550A9C">
        <w:rPr>
          <w:rtl/>
        </w:rPr>
        <w:tab/>
      </w:r>
    </w:p>
    <w:p w14:paraId="76A7518B" w14:textId="59EF2B02" w:rsidR="00204C4D" w:rsidRDefault="00204C4D" w:rsidP="00CF28C3">
      <w:pPr>
        <w:spacing w:line="300" w:lineRule="exact"/>
        <w:jc w:val="distribute"/>
        <w:rPr>
          <w:rtl/>
        </w:rPr>
      </w:pPr>
      <w:r w:rsidRPr="00C76CE1">
        <w:rPr>
          <w:rFonts w:cs="VILNA מתוקן DP"/>
          <w:b/>
          <w:bCs/>
          <w:szCs w:val="32"/>
          <w:rtl/>
        </w:rPr>
        <w:t xml:space="preserve">ניב ד) </w:t>
      </w:r>
      <w:r>
        <w:rPr>
          <w:rtl/>
        </w:rPr>
        <w:t xml:space="preserve">אחרי שריפה </w:t>
      </w:r>
      <w:r w:rsidR="00B216DD">
        <w:rPr>
          <w:rtl/>
        </w:rPr>
        <w:t>רחמנא ליצלן</w:t>
      </w:r>
      <w:r>
        <w:rPr>
          <w:rtl/>
        </w:rPr>
        <w:t xml:space="preserve"> יש אשר מתיאשין לגמרי מלבנות בית עוד במקום הזה, ומקום ביתם לפנים נשאר תל עולם, אשר לא יבנה עוד, ויש אשר יקוו בזמן מה לאסוף שארית הפליטה, ובעזר ה' לשוב ולבנות, אלו האחרונים בודקים כפעם בפעם את חורבתם, מנקרים באשפה, בודקין בחורין ובסדקין ויוציאו מסמרים וצירים חלודים ושרופים, ובתוכם ימצאו גם בריחים ומסגרים, ינקו אותם, בתקותם שאלו החפצים ישתמשו בהם לצורך בנין ביתם ויבוננום איש על דגלו, וכן הוא מעמדנו הפעם, אחים יקרים! רוב מנין ורוב בנין בית ישראל בוער באש, וכל בית ישראל הדבוקים לה</w:t>
      </w:r>
      <w:r w:rsidR="00932F11">
        <w:rPr>
          <w:rtl/>
        </w:rPr>
        <w:t>'</w:t>
      </w:r>
      <w:r>
        <w:rPr>
          <w:rtl/>
        </w:rPr>
        <w:t xml:space="preserve"> ולתורתו, יבכו את השריפה, ולצערנו רבים הם מאחינו, מלבר שאינם מרגישים את מצבנו הנורא, לכבות וגם לבכות את השריפה הנוראה, שריפת נשמה והגוף, עוד מוסיפים הבל ומגדילים את המדורה, מחללים את השבת ביד רמה, אוכלים טריפות ועוד, ומבוכה ומבוסה בכל עבר ופינה, אין סדר רק צלמות, רבים הם אשר התיאשו מלבנות את בית ישראל, אין מקוים לבנינו, ולכן אין מתאבלים על חורבנו.</w:t>
      </w:r>
      <w:r w:rsidR="00550A9C">
        <w:rPr>
          <w:rtl/>
        </w:rPr>
        <w:tab/>
      </w:r>
    </w:p>
    <w:p w14:paraId="0BF03663" w14:textId="4751C830" w:rsidR="000E515D" w:rsidRDefault="00204C4D" w:rsidP="00CF28C3">
      <w:pPr>
        <w:spacing w:line="300" w:lineRule="exact"/>
        <w:jc w:val="distribute"/>
        <w:rPr>
          <w:rtl/>
        </w:rPr>
        <w:sectPr w:rsidR="000E515D"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Cs/>
          <w:szCs w:val="32"/>
          <w:rtl/>
        </w:rPr>
        <w:t xml:space="preserve">אכן </w:t>
      </w:r>
      <w:r>
        <w:rPr>
          <w:rtl/>
        </w:rPr>
        <w:t>מקוים אנחנו שיבא היום והאומה הישראלית תתנער מעפר ויקוים דברי הנביא "קום בתולת ישראל"! ואלו השרידים המועטים יגנזו ויטמנו את אשר יחפשו חפש מחופש, יבינו בבנים והנה נער בעל כשרון והחזיקו בו יימצאו בו חפץ "חכמים כמסמרים נטועים" הגדיים ברבות הימים יהיו לת</w:t>
      </w:r>
      <w:r w:rsidR="00E76EA8">
        <w:rPr>
          <w:rFonts w:hint="cs"/>
          <w:rtl/>
        </w:rPr>
        <w:t>י</w:t>
      </w:r>
      <w:r>
        <w:rPr>
          <w:rtl/>
        </w:rPr>
        <w:t xml:space="preserve">ישים, המה התלמידי חכמים מחזיקי בדק, שומרי החומה, כל היום וכל הלילה לא יתנו דמי להם, אך המה יקימו נדר, יבנו דיק וישפכו סוללה, וקם הבית, הוא בית ישראל בחומת אש-דת במהרה בימינו, </w:t>
      </w:r>
      <w:r w:rsidR="004C349E">
        <w:rPr>
          <w:rtl/>
        </w:rPr>
        <w:t>אמן</w:t>
      </w:r>
      <w:r>
        <w:rPr>
          <w:rtl/>
        </w:rPr>
        <w:t>.</w:t>
      </w:r>
      <w:r w:rsidR="00550A9C">
        <w:rPr>
          <w:rtl/>
        </w:rPr>
        <w:tab/>
      </w:r>
    </w:p>
    <w:p w14:paraId="1963353B" w14:textId="77777777" w:rsidR="000E515D" w:rsidRPr="00C76CE1" w:rsidRDefault="000E515D" w:rsidP="003134FF">
      <w:pPr>
        <w:spacing w:after="320" w:line="320" w:lineRule="exact"/>
        <w:rPr>
          <w:rFonts w:cs="VILNA מתוקן DP"/>
          <w:szCs w:val="32"/>
          <w:rtl/>
        </w:rPr>
        <w:sectPr w:rsidR="000E515D" w:rsidRPr="00C76CE1" w:rsidSect="000E71A3">
          <w:type w:val="continuous"/>
          <w:pgSz w:w="10318" w:h="14576" w:code="139"/>
          <w:pgMar w:top="1531" w:right="1134" w:bottom="1134" w:left="1134" w:header="709" w:footer="709" w:gutter="0"/>
          <w:pgNumType w:fmt="hebrew1"/>
          <w:cols w:num="2" w:space="425"/>
          <w:bidi/>
          <w:rtlGutter/>
          <w:docGrid w:linePitch="360"/>
        </w:sectPr>
      </w:pPr>
    </w:p>
    <w:p w14:paraId="0DFDD3EE" w14:textId="77777777" w:rsidR="000E515D" w:rsidRPr="00D37B81" w:rsidRDefault="000E515D" w:rsidP="00F575F2">
      <w:pPr>
        <w:pStyle w:val="1"/>
        <w:rPr>
          <w:rtl/>
        </w:rPr>
      </w:pPr>
      <w:bookmarkStart w:id="58" w:name="_Toc121159833"/>
      <w:bookmarkStart w:id="59" w:name="_Toc121160148"/>
      <w:bookmarkStart w:id="60" w:name="_Toc121170364"/>
      <w:r w:rsidRPr="00D37B81">
        <w:rPr>
          <w:rtl/>
        </w:rPr>
        <w:lastRenderedPageBreak/>
        <w:t>חזיון ט</w:t>
      </w:r>
      <w:r w:rsidRPr="00D37B81">
        <w:rPr>
          <w:rFonts w:hint="cs"/>
          <w:rtl/>
        </w:rPr>
        <w:t>'</w:t>
      </w:r>
      <w:bookmarkEnd w:id="58"/>
      <w:bookmarkEnd w:id="59"/>
      <w:bookmarkEnd w:id="60"/>
    </w:p>
    <w:p w14:paraId="5DB80D7A" w14:textId="77777777" w:rsidR="000E515D" w:rsidRPr="006A0D12" w:rsidRDefault="000E515D" w:rsidP="00F575F2">
      <w:pPr>
        <w:pStyle w:val="2"/>
        <w:rPr>
          <w:rtl/>
        </w:rPr>
      </w:pPr>
      <w:bookmarkStart w:id="61" w:name="_Toc121159834"/>
      <w:bookmarkStart w:id="62" w:name="_Toc121160149"/>
      <w:bookmarkStart w:id="63" w:name="_Toc121170365"/>
      <w:r w:rsidRPr="006A0D12">
        <w:rPr>
          <w:rtl/>
        </w:rPr>
        <w:t>בנו</w:t>
      </w:r>
      <w:r w:rsidR="005B1DB4" w:rsidRPr="006A0D12">
        <w:rPr>
          <w:rFonts w:hint="cs"/>
          <w:rtl/>
        </w:rPr>
        <w:t>ח</w:t>
      </w:r>
      <w:r w:rsidRPr="006A0D12">
        <w:rPr>
          <w:rtl/>
        </w:rPr>
        <w:t>ו ובשובו</w:t>
      </w:r>
      <w:bookmarkEnd w:id="61"/>
      <w:bookmarkEnd w:id="62"/>
      <w:bookmarkEnd w:id="63"/>
    </w:p>
    <w:p w14:paraId="78E9EE1D" w14:textId="77777777" w:rsidR="000E515D" w:rsidRDefault="000E515D" w:rsidP="009F3977">
      <w:pPr>
        <w:pStyle w:val="3"/>
        <w:spacing w:after="0"/>
        <w:jc w:val="distribute"/>
        <w:rPr>
          <w:rtl/>
        </w:rPr>
      </w:pPr>
      <w:r>
        <w:rPr>
          <w:rtl/>
        </w:rPr>
        <w:t>ויהי בנסוע הארון ויאמר משה, קומה ה' ויפוצו אויביך, וינוסו משנאיך מפניך, ובנוחה יאמר שובה ה</w:t>
      </w:r>
      <w:r w:rsidR="00932F11">
        <w:rPr>
          <w:rtl/>
        </w:rPr>
        <w:t>'</w:t>
      </w:r>
      <w:r>
        <w:rPr>
          <w:rtl/>
        </w:rPr>
        <w:t xml:space="preserve"> רבבות אלפי ישראל, פרשה זו עשה לה </w:t>
      </w:r>
      <w:r w:rsidR="00F52269">
        <w:rPr>
          <w:rtl/>
        </w:rPr>
        <w:t>הקדוש ברוך הוא</w:t>
      </w:r>
      <w:r>
        <w:rPr>
          <w:rtl/>
        </w:rPr>
        <w:t xml:space="preserve"> סימניות מלמעלה ולמטה, לומר שאין זה מקומה </w:t>
      </w:r>
      <w:r w:rsidRPr="005C0B52">
        <w:rPr>
          <w:sz w:val="18"/>
          <w:szCs w:val="18"/>
          <w:rtl/>
        </w:rPr>
        <w:t>(שבת קטו</w:t>
      </w:r>
      <w:r w:rsidR="00FA30EF">
        <w:rPr>
          <w:rFonts w:hint="cs"/>
          <w:sz w:val="18"/>
          <w:szCs w:val="18"/>
          <w:rtl/>
        </w:rPr>
        <w:t>,</w:t>
      </w:r>
      <w:r w:rsidRPr="005C0B52">
        <w:rPr>
          <w:sz w:val="18"/>
          <w:szCs w:val="18"/>
          <w:rtl/>
        </w:rPr>
        <w:t xml:space="preserve"> ב)</w:t>
      </w:r>
      <w:r>
        <w:rPr>
          <w:rtl/>
        </w:rPr>
        <w:t>.</w:t>
      </w:r>
      <w:r w:rsidR="009F3977">
        <w:rPr>
          <w:rtl/>
        </w:rPr>
        <w:tab/>
      </w:r>
    </w:p>
    <w:p w14:paraId="4160C4D9" w14:textId="77777777" w:rsidR="000E515D" w:rsidRDefault="000E515D" w:rsidP="009F3977">
      <w:pPr>
        <w:pStyle w:val="3"/>
        <w:jc w:val="distribute"/>
        <w:rPr>
          <w:rtl/>
        </w:rPr>
      </w:pPr>
      <w:r>
        <w:rPr>
          <w:rtl/>
        </w:rPr>
        <w:t xml:space="preserve">ועיין רש"י ומהרש"א, שכתוב </w:t>
      </w:r>
      <w:r w:rsidR="00F52269">
        <w:rPr>
          <w:rtl/>
        </w:rPr>
        <w:t>בספר תורה</w:t>
      </w:r>
      <w:r>
        <w:rPr>
          <w:rtl/>
        </w:rPr>
        <w:t xml:space="preserve"> נוני"ן הפוכין, </w:t>
      </w:r>
      <w:r w:rsidR="00F52269">
        <w:rPr>
          <w:rtl/>
        </w:rPr>
        <w:t>על פי</w:t>
      </w:r>
      <w:r>
        <w:rPr>
          <w:rtl/>
        </w:rPr>
        <w:t xml:space="preserve"> מ</w:t>
      </w:r>
      <w:r w:rsidR="00284A47">
        <w:rPr>
          <w:rFonts w:hint="cs"/>
          <w:rtl/>
        </w:rPr>
        <w:t>ה</w:t>
      </w:r>
      <w:r>
        <w:rPr>
          <w:rtl/>
        </w:rPr>
        <w:t xml:space="preserve"> שאמרו </w:t>
      </w:r>
      <w:r w:rsidRPr="005C0B52">
        <w:rPr>
          <w:sz w:val="18"/>
          <w:szCs w:val="18"/>
          <w:rtl/>
        </w:rPr>
        <w:t>(בברכות ז</w:t>
      </w:r>
      <w:r w:rsidR="00FA30EF">
        <w:rPr>
          <w:rFonts w:hint="cs"/>
          <w:sz w:val="18"/>
          <w:szCs w:val="18"/>
          <w:rtl/>
        </w:rPr>
        <w:t>,</w:t>
      </w:r>
      <w:r w:rsidRPr="005C0B52">
        <w:rPr>
          <w:sz w:val="18"/>
          <w:szCs w:val="18"/>
          <w:rtl/>
        </w:rPr>
        <w:t xml:space="preserve"> א)</w:t>
      </w:r>
      <w:r>
        <w:rPr>
          <w:rtl/>
        </w:rPr>
        <w:t xml:space="preserve"> </w:t>
      </w:r>
      <w:r w:rsidR="00F52269">
        <w:rPr>
          <w:rtl/>
        </w:rPr>
        <w:t>שעל כן</w:t>
      </w:r>
      <w:r>
        <w:rPr>
          <w:rtl/>
        </w:rPr>
        <w:t xml:space="preserve"> לא נאמר נו"ן באשרי, לפי שהיא מורה על הנפילה, </w:t>
      </w:r>
      <w:r w:rsidR="00F52269">
        <w:rPr>
          <w:rtl/>
        </w:rPr>
        <w:t>ועל כן</w:t>
      </w:r>
      <w:r>
        <w:rPr>
          <w:rtl/>
        </w:rPr>
        <w:t xml:space="preserve"> הם הפוכין שתתהפך הנפילה לטובה, על שם, סומך ה</w:t>
      </w:r>
      <w:r w:rsidR="00932F11">
        <w:rPr>
          <w:rtl/>
        </w:rPr>
        <w:t>'</w:t>
      </w:r>
      <w:r>
        <w:rPr>
          <w:rtl/>
        </w:rPr>
        <w:t xml:space="preserve"> לכל הנופלים.</w:t>
      </w:r>
      <w:r w:rsidR="009F3977">
        <w:rPr>
          <w:rtl/>
        </w:rPr>
        <w:tab/>
      </w:r>
    </w:p>
    <w:p w14:paraId="386C8B7B" w14:textId="77777777" w:rsidR="000E515D" w:rsidRDefault="000E515D" w:rsidP="007242B1">
      <w:pPr>
        <w:spacing w:line="320" w:lineRule="exact"/>
        <w:rPr>
          <w:rtl/>
        </w:rPr>
        <w:sectPr w:rsidR="000E515D" w:rsidSect="000A5F71">
          <w:pgSz w:w="10318" w:h="14576" w:code="139"/>
          <w:pgMar w:top="1531" w:right="1134" w:bottom="1134" w:left="1134" w:header="454" w:footer="709" w:gutter="0"/>
          <w:pgNumType w:fmt="hebrew1"/>
          <w:cols w:space="425"/>
          <w:bidi/>
          <w:rtlGutter/>
          <w:docGrid w:linePitch="360"/>
        </w:sectPr>
      </w:pPr>
    </w:p>
    <w:p w14:paraId="372FAE93" w14:textId="2779B8D3" w:rsidR="008549F4" w:rsidRDefault="000E515D" w:rsidP="004905DA">
      <w:pPr>
        <w:spacing w:line="320" w:lineRule="exact"/>
        <w:jc w:val="distribute"/>
        <w:rPr>
          <w:rtl/>
        </w:rPr>
      </w:pPr>
      <w:r w:rsidRPr="00C76CE1">
        <w:rPr>
          <w:rFonts w:cs="VILNA מתוקן DP"/>
          <w:b/>
          <w:bCs/>
          <w:szCs w:val="32"/>
          <w:rtl/>
        </w:rPr>
        <w:t xml:space="preserve">ניב א) </w:t>
      </w:r>
      <w:r>
        <w:rPr>
          <w:rtl/>
        </w:rPr>
        <w:t xml:space="preserve">ונראה </w:t>
      </w:r>
      <w:r w:rsidR="00F52269">
        <w:rPr>
          <w:rtl/>
        </w:rPr>
        <w:t>על פי</w:t>
      </w:r>
      <w:r>
        <w:rPr>
          <w:rtl/>
        </w:rPr>
        <w:t xml:space="preserve"> מה, ששמעתי בשכבר הימים והוספתי נופך משלי, כשישראל יושבין על אדמתם בארץ ישראל ותורתם בידם, אזי מכונים הארון והתורה בשם "נחים", ובשעה שאנחנו בגולה ונתהלך מגוי אל גוי ומממלכה אל עם אחר, אזי הארון והתורה מכונים בשם "נוסעים". </w:t>
      </w:r>
      <w:r w:rsidR="00F52269">
        <w:rPr>
          <w:rtl/>
        </w:rPr>
        <w:t>וזהו שנאמר</w:t>
      </w:r>
      <w:r>
        <w:rPr>
          <w:rtl/>
        </w:rPr>
        <w:t xml:space="preserve"> ויהי בנסוע הארון, </w:t>
      </w:r>
      <w:r w:rsidR="00F52269">
        <w:rPr>
          <w:rtl/>
        </w:rPr>
        <w:t>רצונו לומר</w:t>
      </w:r>
      <w:r>
        <w:rPr>
          <w:rtl/>
        </w:rPr>
        <w:t>, כשיהיו ישראל בגלות ובידם התורה הכתובה והמסורה, שזה כל חיינו ומטרתנו, ומים רבים</w:t>
      </w:r>
      <w:r w:rsidR="00FA30EF">
        <w:rPr>
          <w:rFonts w:hint="cs"/>
          <w:rtl/>
        </w:rPr>
        <w:t xml:space="preserve"> </w:t>
      </w:r>
      <w:r w:rsidR="003342D0">
        <w:rPr>
          <w:rtl/>
        </w:rPr>
        <w:t>-</w:t>
      </w:r>
      <w:r>
        <w:rPr>
          <w:rtl/>
        </w:rPr>
        <w:t xml:space="preserve"> הם </w:t>
      </w:r>
      <w:r w:rsidR="00F52269">
        <w:rPr>
          <w:rtl/>
        </w:rPr>
        <w:t>האומות העולם</w:t>
      </w:r>
      <w:r>
        <w:rPr>
          <w:rtl/>
        </w:rPr>
        <w:t xml:space="preserve"> </w:t>
      </w:r>
      <w:r w:rsidR="003342D0">
        <w:rPr>
          <w:rtl/>
        </w:rPr>
        <w:t>-</w:t>
      </w:r>
      <w:r>
        <w:rPr>
          <w:rtl/>
        </w:rPr>
        <w:t xml:space="preserve"> רוצים לכבות את האהבה שבין </w:t>
      </w:r>
      <w:r w:rsidR="00F52269">
        <w:rPr>
          <w:rtl/>
        </w:rPr>
        <w:t>הקדוש ברוך הוא</w:t>
      </w:r>
      <w:r>
        <w:rPr>
          <w:rtl/>
        </w:rPr>
        <w:t xml:space="preserve"> לישראל, והם </w:t>
      </w:r>
      <w:r w:rsidR="003342D0">
        <w:rPr>
          <w:rtl/>
        </w:rPr>
        <w:t>-</w:t>
      </w:r>
      <w:r w:rsidR="00F5583D">
        <w:rPr>
          <w:rFonts w:hint="cs"/>
          <w:rtl/>
        </w:rPr>
        <w:t xml:space="preserve"> </w:t>
      </w:r>
      <w:r>
        <w:rPr>
          <w:rtl/>
        </w:rPr>
        <w:t xml:space="preserve">שונאנו, הלא ירדפו אותנו אך ורק בשביל התורה </w:t>
      </w:r>
      <w:r w:rsidRPr="008234F8">
        <w:rPr>
          <w:sz w:val="20"/>
          <w:szCs w:val="20"/>
          <w:rtl/>
        </w:rPr>
        <w:t>(</w:t>
      </w:r>
      <w:r w:rsidR="00F52269">
        <w:rPr>
          <w:sz w:val="20"/>
          <w:szCs w:val="20"/>
          <w:rtl/>
        </w:rPr>
        <w:t>כמו שאמרו</w:t>
      </w:r>
      <w:r w:rsidRPr="008234F8">
        <w:rPr>
          <w:sz w:val="20"/>
          <w:szCs w:val="20"/>
          <w:rtl/>
        </w:rPr>
        <w:t xml:space="preserve"> במדרש שה</w:t>
      </w:r>
      <w:r w:rsidR="00932F11">
        <w:rPr>
          <w:sz w:val="20"/>
          <w:szCs w:val="20"/>
          <w:rtl/>
        </w:rPr>
        <w:t>"</w:t>
      </w:r>
      <w:r w:rsidRPr="008234F8">
        <w:rPr>
          <w:sz w:val="20"/>
          <w:szCs w:val="20"/>
          <w:rtl/>
        </w:rPr>
        <w:t>ש)</w:t>
      </w:r>
      <w:r w:rsidR="00F5583D">
        <w:rPr>
          <w:rFonts w:hint="cs"/>
          <w:sz w:val="20"/>
          <w:szCs w:val="20"/>
          <w:rtl/>
        </w:rPr>
        <w:t xml:space="preserve"> </w:t>
      </w:r>
      <w:r w:rsidR="003342D0">
        <w:rPr>
          <w:rtl/>
        </w:rPr>
        <w:t>-</w:t>
      </w:r>
      <w:r w:rsidR="00F5583D">
        <w:rPr>
          <w:rFonts w:hint="cs"/>
          <w:rtl/>
        </w:rPr>
        <w:t xml:space="preserve"> </w:t>
      </w:r>
      <w:r>
        <w:rPr>
          <w:rtl/>
        </w:rPr>
        <w:t xml:space="preserve">ויאמר משה </w:t>
      </w:r>
      <w:r w:rsidR="003342D0">
        <w:rPr>
          <w:rtl/>
        </w:rPr>
        <w:t>-</w:t>
      </w:r>
      <w:r>
        <w:rPr>
          <w:rtl/>
        </w:rPr>
        <w:t xml:space="preserve"> שהרעי</w:t>
      </w:r>
      <w:r w:rsidR="00F52269">
        <w:rPr>
          <w:rFonts w:hint="cs"/>
          <w:rtl/>
        </w:rPr>
        <w:t>א</w:t>
      </w:r>
      <w:r>
        <w:rPr>
          <w:rtl/>
        </w:rPr>
        <w:t xml:space="preserve"> מהימנא שלנו בצפיתו למרחוק, ובהתבוננו על מצבנו בין האומות, אמר</w:t>
      </w:r>
      <w:r w:rsidR="007115DD">
        <w:rPr>
          <w:rFonts w:hint="cs"/>
          <w:rtl/>
        </w:rPr>
        <w:t xml:space="preserve"> </w:t>
      </w:r>
      <w:r w:rsidR="003342D0">
        <w:rPr>
          <w:rtl/>
        </w:rPr>
        <w:t>-</w:t>
      </w:r>
      <w:r w:rsidR="007115DD">
        <w:rPr>
          <w:rFonts w:hint="cs"/>
          <w:rtl/>
        </w:rPr>
        <w:t xml:space="preserve"> </w:t>
      </w:r>
      <w:r>
        <w:rPr>
          <w:rtl/>
        </w:rPr>
        <w:t>ביקש רחמים עלינו, לאמר קומה ה'!</w:t>
      </w:r>
      <w:r w:rsidR="008549F4">
        <w:rPr>
          <w:rtl/>
        </w:rPr>
        <w:tab/>
      </w:r>
    </w:p>
    <w:p w14:paraId="3B48FC6B" w14:textId="03B432E6" w:rsidR="000E515D" w:rsidRDefault="000E515D" w:rsidP="004905DA">
      <w:pPr>
        <w:spacing w:line="320" w:lineRule="exact"/>
        <w:jc w:val="distribute"/>
        <w:rPr>
          <w:rtl/>
        </w:rPr>
      </w:pPr>
      <w:r w:rsidRPr="00C76CE1">
        <w:rPr>
          <w:rFonts w:cs="VILNA מתוקן DP"/>
          <w:b/>
          <w:bCs/>
          <w:szCs w:val="32"/>
          <w:rtl/>
        </w:rPr>
        <w:t>כמ</w:t>
      </w:r>
      <w:r w:rsidR="008549F4" w:rsidRPr="00C76CE1">
        <w:rPr>
          <w:rFonts w:cs="VILNA מתוקן DP" w:hint="cs"/>
          <w:b/>
          <w:bCs/>
          <w:szCs w:val="32"/>
          <w:rtl/>
        </w:rPr>
        <w:t xml:space="preserve">ו </w:t>
      </w:r>
      <w:r>
        <w:rPr>
          <w:rtl/>
        </w:rPr>
        <w:t>ש</w:t>
      </w:r>
      <w:r w:rsidR="008549F4">
        <w:rPr>
          <w:rFonts w:hint="cs"/>
          <w:rtl/>
        </w:rPr>
        <w:t>אמרו</w:t>
      </w:r>
      <w:r>
        <w:rPr>
          <w:rtl/>
        </w:rPr>
        <w:t xml:space="preserve"> </w:t>
      </w:r>
      <w:r w:rsidRPr="008234F8">
        <w:rPr>
          <w:sz w:val="20"/>
          <w:szCs w:val="20"/>
          <w:rtl/>
        </w:rPr>
        <w:t>(במדרש ב"ר, עה)</w:t>
      </w:r>
      <w:r>
        <w:rPr>
          <w:rtl/>
        </w:rPr>
        <w:t xml:space="preserve"> על הפסוק משוד עניים מאנקת אביונים, עתה אקום יאמר ה', שלא בכל פעם נוכל להקימו, כביכול, רק בשעה שהעניים נשדדים והאביונים נאנקים, ואז קם </w:t>
      </w:r>
      <w:r w:rsidR="00423AF2">
        <w:rPr>
          <w:rtl/>
        </w:rPr>
        <w:t>הקדוש ברוך הוא</w:t>
      </w:r>
      <w:r>
        <w:rPr>
          <w:rtl/>
        </w:rPr>
        <w:t xml:space="preserve"> להפרע, ובשעה שנרדפים אנחנו בלי חשך מצרינו, על העת הזאת בקש משה רבנ</w:t>
      </w:r>
      <w:r w:rsidR="004B107E">
        <w:rPr>
          <w:rFonts w:hint="cs"/>
          <w:rtl/>
        </w:rPr>
        <w:t>ו</w:t>
      </w:r>
      <w:r>
        <w:rPr>
          <w:rtl/>
        </w:rPr>
        <w:t xml:space="preserve"> ע"ה רחמים בעדנו שיקום ה' ויפוצו "אויביך" הם השונאים הגלויים, וינוסו משנאיך הם השונאים הצרים אותנו בסתר, </w:t>
      </w:r>
      <w:r w:rsidRPr="008234F8">
        <w:rPr>
          <w:sz w:val="20"/>
          <w:szCs w:val="20"/>
          <w:rtl/>
        </w:rPr>
        <w:t>(ועיין מלב</w:t>
      </w:r>
      <w:r w:rsidR="00EB79B4">
        <w:rPr>
          <w:rFonts w:hint="cs"/>
          <w:sz w:val="20"/>
          <w:szCs w:val="20"/>
          <w:rtl/>
        </w:rPr>
        <w:t>י"</w:t>
      </w:r>
      <w:r w:rsidRPr="008234F8">
        <w:rPr>
          <w:sz w:val="20"/>
          <w:szCs w:val="20"/>
          <w:rtl/>
        </w:rPr>
        <w:t>ם במקומו)</w:t>
      </w:r>
      <w:r>
        <w:rPr>
          <w:rtl/>
        </w:rPr>
        <w:t xml:space="preserve">, ואולי כיון משה רבנו גם להשונאים </w:t>
      </w:r>
      <w:r>
        <w:rPr>
          <w:rtl/>
        </w:rPr>
        <w:t>שלנו מקרבנו, כי קמה כהה מקרבנו אשר בשם "קושרים" תכונה, המדברים עתק ב</w:t>
      </w:r>
      <w:r w:rsidR="00E645A4">
        <w:rPr>
          <w:rFonts w:hint="cs"/>
          <w:rtl/>
        </w:rPr>
        <w:t>ג</w:t>
      </w:r>
      <w:r>
        <w:rPr>
          <w:rtl/>
        </w:rPr>
        <w:t>אוה ובוז על התורה ולומדיה, וביקש משה רחמים "וינוסו משנאיך" שיותר טוב היה לנו שינוסו לגמרי מאתנו, ולא יהיו לנו לפוקה ולמכשול, שמרעילים הם רבים מאתנו ושורפים כל הקרב אליהם בהבל שבפיהם בהדרשות דופי שלהם.</w:t>
      </w:r>
      <w:r w:rsidR="004905DA">
        <w:rPr>
          <w:rtl/>
        </w:rPr>
        <w:tab/>
      </w:r>
    </w:p>
    <w:p w14:paraId="7A08657E" w14:textId="33115688" w:rsidR="000E515D" w:rsidRDefault="000E515D" w:rsidP="004905DA">
      <w:pPr>
        <w:spacing w:line="320" w:lineRule="exact"/>
        <w:jc w:val="distribute"/>
        <w:rPr>
          <w:rtl/>
        </w:rPr>
      </w:pPr>
      <w:r w:rsidRPr="00C76CE1">
        <w:rPr>
          <w:rFonts w:cs="VILNA מתוקן DP"/>
          <w:b/>
          <w:bCs/>
          <w:szCs w:val="32"/>
          <w:rtl/>
        </w:rPr>
        <w:t xml:space="preserve">ניב ב) </w:t>
      </w:r>
      <w:r>
        <w:rPr>
          <w:rtl/>
        </w:rPr>
        <w:t>ואחשוב לא למותר להעלות על הגליון, שבשנת תרע"ח, י"ב שבט בהפתח בפה ניקאלאייעב "הועד העברי", ובאולם גדול שנאספו קהל גדול, ובתוכם רבים שאינם בני</w:t>
      </w:r>
      <w:r w:rsidR="00ED648D">
        <w:rPr>
          <w:rFonts w:hint="cs"/>
          <w:rtl/>
        </w:rPr>
        <w:t xml:space="preserve"> </w:t>
      </w:r>
      <w:r>
        <w:rPr>
          <w:rtl/>
        </w:rPr>
        <w:t>-</w:t>
      </w:r>
      <w:r w:rsidR="00ED648D">
        <w:rPr>
          <w:rFonts w:hint="cs"/>
          <w:rtl/>
        </w:rPr>
        <w:t xml:space="preserve"> </w:t>
      </w:r>
      <w:r>
        <w:rPr>
          <w:rtl/>
        </w:rPr>
        <w:t>ברית, אז בת</w:t>
      </w:r>
      <w:r w:rsidR="00ED648D">
        <w:rPr>
          <w:rFonts w:hint="cs"/>
          <w:rtl/>
        </w:rPr>
        <w:t>ו</w:t>
      </w:r>
      <w:r>
        <w:rPr>
          <w:rtl/>
        </w:rPr>
        <w:t>ך יתר הנאומים, קמו מאתנו ה"קושרים" לנאום, וכל מגמתם היתה להטיל ארס בלבות ההמון הנאספים, ויהי בכלותם את דבריהם, סבותי את פני לנגדם בדברים האלה: "אל תחשבו שאנחנו הקשורים והעבותים בקשר של קימא להדת, רצוננו להשיב אתכם אלינו, לא ולא! לכו בזיקות בעדתם, החזיקו בהשיטה שבדיתם לכם, אך מה לכם לזרוק את שביבי האש, את הלפידים הבוערים, את זנבות האו</w:t>
      </w:r>
      <w:r w:rsidR="00E444FC">
        <w:rPr>
          <w:rFonts w:hint="cs"/>
          <w:rtl/>
        </w:rPr>
        <w:t>ד</w:t>
      </w:r>
      <w:r>
        <w:rPr>
          <w:rtl/>
        </w:rPr>
        <w:t>ים העשנים לתוך ההמון הגדול הזה, מ</w:t>
      </w:r>
      <w:r w:rsidR="00A44D34">
        <w:rPr>
          <w:rFonts w:hint="cs"/>
          <w:rtl/>
        </w:rPr>
        <w:t>ד</w:t>
      </w:r>
      <w:r>
        <w:rPr>
          <w:rtl/>
        </w:rPr>
        <w:t>וע תאנסו את הנשמות התמימות והנקיות, להקשיב ולהאזין כל עתק היוצא מפיכם, והלא יוכל היות, שנמצאו מהם שבאי ידיעתם לברור את הפסולת יחשבו שיש ממש בדבריכם.</w:t>
      </w:r>
      <w:r w:rsidR="004905DA">
        <w:rPr>
          <w:rtl/>
        </w:rPr>
        <w:tab/>
      </w:r>
    </w:p>
    <w:p w14:paraId="2F2A7DB3" w14:textId="3B3162FE" w:rsidR="005D1CC0" w:rsidRDefault="000E515D" w:rsidP="004905DA">
      <w:pPr>
        <w:spacing w:line="320" w:lineRule="exact"/>
        <w:jc w:val="distribute"/>
        <w:rPr>
          <w:rtl/>
        </w:rPr>
      </w:pPr>
      <w:r w:rsidRPr="00C76CE1">
        <w:rPr>
          <w:rFonts w:cs="VILNA מתוקן DP"/>
          <w:bCs/>
          <w:szCs w:val="32"/>
          <w:rtl/>
        </w:rPr>
        <w:lastRenderedPageBreak/>
        <w:t xml:space="preserve">אל </w:t>
      </w:r>
      <w:r>
        <w:rPr>
          <w:rtl/>
        </w:rPr>
        <w:t xml:space="preserve">תחשבו רגע, יהודים בלא יהדות, שהעם ילך באור אשכם, העם היהודי הלך וילך אך ורק בדרך מסורת האבות, הוא דרך התורה, שדרכיה דרכי נועם, וכל נתיבותיה שלום, על הדרך הזה הלכנו ומסרנו את נפשותינו ורכושנו הגשמיים ולא פעם אחת ושתים, כי אם מאות פעמים, נלחמנו מלחמת הרוח, עמדנו על נפשותינו, ויצאנו באות נצחון, על חומותינו הפקדנו שומרים כל ליל הגלות, רק אלה "המזכירים את ה'", שמה אצל החומה הקרבנו קרבנות למכביר, דמי אבות ובנים נשפך כמים, בעד התורה הקדושה והורגנו עליה כל היום ואתם, נערים המנוערים! תבואו עלינו בעקיפין ובחוזק היד לגזול כבשת הרש, לגרשנו מלהסתפח בנחלת ה'? כאשר אמרתי, יש רשות לכל אחד להסתכל במראה </w:t>
      </w:r>
      <w:r w:rsidRPr="008234F8">
        <w:rPr>
          <w:sz w:val="20"/>
          <w:szCs w:val="20"/>
          <w:rtl/>
        </w:rPr>
        <w:t>(שפיגל)</w:t>
      </w:r>
      <w:r>
        <w:rPr>
          <w:rtl/>
        </w:rPr>
        <w:t xml:space="preserve"> אשר ימצא חן בעיניו, אבל מי ירשה את עצמו לצאת בקול נגיד ומצוה לרעהו, שחברו יראה בעיניו את המראה ואת הצבע, שראה הוא, הטרם תדעו שכל פעלכם מאפס ותהו, וחרס תעלו בידכם</w:t>
      </w:r>
      <w:r w:rsidR="005D1CC0">
        <w:rPr>
          <w:rFonts w:hint="cs"/>
          <w:rtl/>
        </w:rPr>
        <w:t>.</w:t>
      </w:r>
      <w:r w:rsidR="005D1CC0">
        <w:rPr>
          <w:rtl/>
        </w:rPr>
        <w:tab/>
      </w:r>
    </w:p>
    <w:p w14:paraId="0C24F74D" w14:textId="70AF7DF7" w:rsidR="000E515D" w:rsidRDefault="000E515D" w:rsidP="00194899">
      <w:pPr>
        <w:spacing w:line="320" w:lineRule="exact"/>
        <w:jc w:val="distribute"/>
        <w:rPr>
          <w:rtl/>
        </w:rPr>
      </w:pPr>
      <w:r w:rsidRPr="00C76CE1">
        <w:rPr>
          <w:rFonts w:cs="VILNA מתוקן DP"/>
          <w:bCs/>
          <w:szCs w:val="32"/>
          <w:rtl/>
        </w:rPr>
        <w:t xml:space="preserve">אנחנו </w:t>
      </w:r>
      <w:r>
        <w:rPr>
          <w:rtl/>
        </w:rPr>
        <w:t>באים אל העם בשם אבותינו ואבות אבותינו, בשם הדת והמנהגים הקדושים, שרכשנו לנו מכל גדולינו וטובינו, הענקים</w:t>
      </w:r>
      <w:r w:rsidR="006A03F0">
        <w:rPr>
          <w:rFonts w:hint="cs"/>
          <w:rtl/>
        </w:rPr>
        <w:t xml:space="preserve"> </w:t>
      </w:r>
      <w:r>
        <w:rPr>
          <w:rtl/>
        </w:rPr>
        <w:t>הקדושים</w:t>
      </w:r>
      <w:r w:rsidR="006A03F0">
        <w:rPr>
          <w:rFonts w:hint="cs"/>
          <w:rtl/>
        </w:rPr>
        <w:t xml:space="preserve"> </w:t>
      </w:r>
      <w:r>
        <w:rPr>
          <w:rtl/>
        </w:rPr>
        <w:t>והטהורים שהפשיטו מעליהם אח חומריותם, כל תאוה, כל הנאת בשר וחמדת החיים השליכו מנגד, ושכלם היה בריא ומזוקק, ואת כל הטוב והמועיל, את אשר נפו בי"ג מיני נפה הורישו לנו, ואתם באים כהיום להעם הזה להטות את לבבו בשם שיטה חדשה שבחר ושבדה אותה מלבו איש אחד, בן בלי שם, שיטה בלא יסוד, רק בהפקירא ניחא לכו, ובפריקת עול, ובכ</w:t>
      </w:r>
      <w:r w:rsidR="00EF641E">
        <w:rPr>
          <w:rFonts w:hint="cs"/>
          <w:rtl/>
        </w:rPr>
        <w:t>ח</w:t>
      </w:r>
      <w:r>
        <w:rPr>
          <w:rtl/>
        </w:rPr>
        <w:t xml:space="preserve"> שיטתכם זו תתנגדו לתורתנו העתיקה ולמחזיקה, העם העתיק יומין, אנו כל אשרנו בחיים הוא, שקשורים וחשוקים אנחנו בהתורה והדת, זו היא כל חיותנו וכל נשמת רוח אפנו, ואתם רוצים לחיות חיי דרור וחיי חופש, בלי שום קשר ועניבה כל שהו, חיי גוף בלא נשמה </w:t>
      </w:r>
      <w:r>
        <w:rPr>
          <w:rtl/>
        </w:rPr>
        <w:t>חיים גרועים גם מבעלי חיים, וכראותכם כי היהדות מתנגדת לשיטתכם, ועומדת על דרכיכם, תוסיפו ל</w:t>
      </w:r>
      <w:r w:rsidR="00EF641E">
        <w:rPr>
          <w:rFonts w:hint="cs"/>
          <w:rtl/>
        </w:rPr>
        <w:t>ד</w:t>
      </w:r>
      <w:r>
        <w:rPr>
          <w:rtl/>
        </w:rPr>
        <w:t>בר עליה סרה, ורוצים אתם לזרוע על תלמי לבב האנשים השלמים עם אלקים, זרע פרה ראש ולענה, וכזאת היו לא תהיה, לא ולא.</w:t>
      </w:r>
    </w:p>
    <w:p w14:paraId="012FEC17" w14:textId="178068D1" w:rsidR="000E515D" w:rsidRDefault="000E515D" w:rsidP="004905DA">
      <w:pPr>
        <w:spacing w:line="320" w:lineRule="exact"/>
        <w:jc w:val="distribute"/>
        <w:rPr>
          <w:rtl/>
        </w:rPr>
      </w:pPr>
      <w:r w:rsidRPr="00C76CE1">
        <w:rPr>
          <w:rFonts w:cs="VILNA מתוקן DP"/>
          <w:bCs/>
          <w:szCs w:val="32"/>
          <w:rtl/>
        </w:rPr>
        <w:t xml:space="preserve">אגדה </w:t>
      </w:r>
      <w:r>
        <w:rPr>
          <w:rtl/>
        </w:rPr>
        <w:t xml:space="preserve">מספרת </w:t>
      </w:r>
      <w:r w:rsidRPr="008234F8">
        <w:rPr>
          <w:sz w:val="20"/>
          <w:szCs w:val="20"/>
          <w:rtl/>
        </w:rPr>
        <w:t>(ילקוט שמעוני אסתר)</w:t>
      </w:r>
      <w:r>
        <w:rPr>
          <w:rtl/>
        </w:rPr>
        <w:t xml:space="preserve"> על עוף אחד בשם "אברוני" שקינן על שפת הים, פעם אחת עלה הים והעיף את קינו, מה עשה? התחיל ממלא את פיהו ממי הים ונותן לתוך החול, וחוזר וממלא את פיהו בחול וזורק לתוך הים, בא חברו ועמד על גבו וא"ל מה אתה עושה ומתיגע? א</w:t>
      </w:r>
      <w:r w:rsidR="00932F11">
        <w:rPr>
          <w:rtl/>
        </w:rPr>
        <w:t>"</w:t>
      </w:r>
      <w:r>
        <w:rPr>
          <w:rtl/>
        </w:rPr>
        <w:t>ל איני זז מכאן עד דעבדין הדין ימא חול והדין חול ימא, א"ל שוטה שבעולם, סוף סוף כמה תוסיף? כן אחי! תורתנו שנשרשה בקרבנו היא חיינו ואורך ימינו, הוא הים הגדול ורחב ידים, כל גדולינו ומאורינו עברו בו לארכו ולרחבו בציים אדירים, ואתם רועים בפיכם להחריבו וליבשו, הכי תדמו, כי רק פתח תפתחו את פיכם ופרחה נשמתנו ורוח אפנו?</w:t>
      </w:r>
      <w:r w:rsidR="004905DA">
        <w:rPr>
          <w:rtl/>
        </w:rPr>
        <w:tab/>
      </w:r>
    </w:p>
    <w:p w14:paraId="2680DACA" w14:textId="3441C59C" w:rsidR="000E515D" w:rsidRDefault="000E515D" w:rsidP="004905DA">
      <w:pPr>
        <w:spacing w:line="320" w:lineRule="exact"/>
        <w:jc w:val="distribute"/>
        <w:rPr>
          <w:rtl/>
        </w:rPr>
      </w:pPr>
      <w:r w:rsidRPr="00C76CE1">
        <w:rPr>
          <w:rFonts w:cs="VILNA מתוקן DP"/>
          <w:bCs/>
          <w:szCs w:val="32"/>
          <w:rtl/>
        </w:rPr>
        <w:t xml:space="preserve">אל </w:t>
      </w:r>
      <w:r>
        <w:rPr>
          <w:rtl/>
        </w:rPr>
        <w:t xml:space="preserve">תרמו את נפשותיכם, כי תפעלו על היהודים והיהדות וכי בפיכם המלא אי שביעת רצון כל היום, על הים הגדול שישטוף את קיניכם, </w:t>
      </w:r>
      <w:r w:rsidRPr="008234F8">
        <w:rPr>
          <w:sz w:val="20"/>
          <w:szCs w:val="20"/>
          <w:rtl/>
        </w:rPr>
        <w:t>(היא תאותכם הפרוצה)</w:t>
      </w:r>
      <w:r>
        <w:rPr>
          <w:rtl/>
        </w:rPr>
        <w:t>, אזלו מים מני ים, ויחרב ויבש, הלא ידעתם שהדת שלנו היא עומדת הכן כסלע מוצק בלב ים, וכל אלפי רבבות רוחות הרעות לא יזיזו אותה ממקומה, וכל הנוגע בהר אלקים סקול יסקל או ירה יירה.</w:t>
      </w:r>
      <w:r w:rsidR="004905DA">
        <w:rPr>
          <w:rtl/>
        </w:rPr>
        <w:tab/>
      </w:r>
    </w:p>
    <w:p w14:paraId="38564636" w14:textId="5A46C78A" w:rsidR="000E515D" w:rsidRDefault="000E515D" w:rsidP="004905DA">
      <w:pPr>
        <w:spacing w:line="320" w:lineRule="exact"/>
        <w:jc w:val="distribute"/>
        <w:rPr>
          <w:rtl/>
        </w:rPr>
      </w:pPr>
      <w:r w:rsidRPr="00C76CE1">
        <w:rPr>
          <w:rFonts w:cs="VILNA מתוקן DP"/>
          <w:bCs/>
          <w:szCs w:val="32"/>
          <w:rtl/>
        </w:rPr>
        <w:t xml:space="preserve">ובכן </w:t>
      </w:r>
      <w:r>
        <w:rPr>
          <w:rtl/>
        </w:rPr>
        <w:t xml:space="preserve">שובו אחי הנדחים והמדיחים מדרכיכם, גשו אל העבודה הצבורית, לאשר נבחרתם גם אתם, עבדו אתנו יחד </w:t>
      </w:r>
      <w:r w:rsidR="000C31B1">
        <w:rPr>
          <w:rFonts w:hint="cs"/>
          <w:rtl/>
        </w:rPr>
        <w:t>ב</w:t>
      </w:r>
      <w:r>
        <w:rPr>
          <w:rtl/>
        </w:rPr>
        <w:t xml:space="preserve">מקצוע זה שתוכלו להביא ברכה ולא קללה, חיים ולא מות, ובדרך החיים הזה נלך יד ביד ולא נעכם אורחותנו, והיה זה שלום, </w:t>
      </w:r>
      <w:r w:rsidRPr="00E47548">
        <w:rPr>
          <w:sz w:val="20"/>
          <w:szCs w:val="20"/>
          <w:rtl/>
        </w:rPr>
        <w:t xml:space="preserve">[עד כאן תוכן דברי אז, שעשו </w:t>
      </w:r>
      <w:r w:rsidR="009052CB">
        <w:rPr>
          <w:sz w:val="20"/>
          <w:szCs w:val="20"/>
          <w:rtl/>
        </w:rPr>
        <w:t>ברוך ה'</w:t>
      </w:r>
      <w:r w:rsidRPr="00E47548">
        <w:rPr>
          <w:sz w:val="20"/>
          <w:szCs w:val="20"/>
          <w:rtl/>
        </w:rPr>
        <w:t xml:space="preserve"> רושם חזק על כל הנאספים]</w:t>
      </w:r>
      <w:r>
        <w:rPr>
          <w:rtl/>
        </w:rPr>
        <w:t>.</w:t>
      </w:r>
      <w:r w:rsidR="004905DA">
        <w:rPr>
          <w:rtl/>
        </w:rPr>
        <w:tab/>
      </w:r>
    </w:p>
    <w:p w14:paraId="60D047E4" w14:textId="6861D91D" w:rsidR="000E515D" w:rsidRDefault="000E515D" w:rsidP="004905DA">
      <w:pPr>
        <w:spacing w:line="320" w:lineRule="exact"/>
        <w:jc w:val="distribute"/>
        <w:rPr>
          <w:rtl/>
        </w:rPr>
      </w:pPr>
      <w:r w:rsidRPr="00C76CE1">
        <w:rPr>
          <w:rFonts w:cs="VILNA מתוקן DP"/>
          <w:bCs/>
          <w:szCs w:val="32"/>
          <w:rtl/>
        </w:rPr>
        <w:t xml:space="preserve">"ובנוחה </w:t>
      </w:r>
      <w:r>
        <w:rPr>
          <w:rtl/>
        </w:rPr>
        <w:t xml:space="preserve">יאמר", התפלל על עת שעם ישראל ישב תחת גפנו ותחת תאנתו, בלי מורא ופחד מהאויבים ומצריו סביביו, ואז יתקדש שם שמים </w:t>
      </w:r>
      <w:r>
        <w:rPr>
          <w:rtl/>
        </w:rPr>
        <w:lastRenderedPageBreak/>
        <w:t>בגלוי, לעין כל. וביקש רחמים שישבו בנחת ולא בצער, וה' חופף עליהם כל היום, "שובה ה'" מלשון בשובה ונחת תושעון, עיין רש"י וא</w:t>
      </w:r>
      <w:r w:rsidR="00AF31CA">
        <w:rPr>
          <w:rFonts w:hint="cs"/>
          <w:rtl/>
        </w:rPr>
        <w:t>בן עזרא</w:t>
      </w:r>
      <w:r>
        <w:rPr>
          <w:rtl/>
        </w:rPr>
        <w:t xml:space="preserve">, רבבות אלפי ישראל, </w:t>
      </w:r>
      <w:r w:rsidR="009052CB">
        <w:rPr>
          <w:rtl/>
        </w:rPr>
        <w:t>כמו שאמרו</w:t>
      </w:r>
      <w:r>
        <w:rPr>
          <w:rtl/>
        </w:rPr>
        <w:t xml:space="preserve"> חז"ל </w:t>
      </w:r>
      <w:r w:rsidRPr="008234F8">
        <w:rPr>
          <w:sz w:val="20"/>
          <w:szCs w:val="20"/>
          <w:rtl/>
        </w:rPr>
        <w:t>(יבמות סד)</w:t>
      </w:r>
      <w:r>
        <w:rPr>
          <w:rtl/>
        </w:rPr>
        <w:t xml:space="preserve"> שאין השכינה שורה על פחות משני אלפים ושתי רבבות מישראל, וזה שאמרו </w:t>
      </w:r>
      <w:r w:rsidR="00C848DB">
        <w:rPr>
          <w:rtl/>
        </w:rPr>
        <w:t>במסכת</w:t>
      </w:r>
      <w:r>
        <w:rPr>
          <w:rtl/>
        </w:rPr>
        <w:t xml:space="preserve"> שבת שם, על </w:t>
      </w:r>
      <w:r w:rsidR="00C848DB">
        <w:rPr>
          <w:rtl/>
        </w:rPr>
        <w:t>פרשה</w:t>
      </w:r>
      <w:r>
        <w:rPr>
          <w:rtl/>
        </w:rPr>
        <w:t xml:space="preserve"> זו "שאין זה מקומה", </w:t>
      </w:r>
      <w:r w:rsidR="00C848DB">
        <w:rPr>
          <w:rtl/>
        </w:rPr>
        <w:t>רצונו לומר</w:t>
      </w:r>
      <w:r>
        <w:rPr>
          <w:rtl/>
        </w:rPr>
        <w:t xml:space="preserve"> שניבא דבר זה על העתיד, ונם על זה מורים הנונין ההפוכין, שבקש משה רבנו ע"ה, שלא ימסרנו ביד אויבינו לאורך ימים, </w:t>
      </w:r>
      <w:r>
        <w:rPr>
          <w:rtl/>
        </w:rPr>
        <w:t xml:space="preserve">באופן שהתבטל התורה, חלילה, ושלא תהיה הנפילה </w:t>
      </w:r>
      <w:r w:rsidR="00C848DB">
        <w:rPr>
          <w:rtl/>
        </w:rPr>
        <w:t>חס ושלום</w:t>
      </w:r>
      <w:r>
        <w:rPr>
          <w:rtl/>
        </w:rPr>
        <w:t>, לגמרי ושיסמוך ה</w:t>
      </w:r>
      <w:r w:rsidR="00932F11">
        <w:rPr>
          <w:rtl/>
        </w:rPr>
        <w:t>'</w:t>
      </w:r>
      <w:r>
        <w:rPr>
          <w:rtl/>
        </w:rPr>
        <w:t xml:space="preserve"> לכל הנופלים ושיזקוף לכל הכפופים.</w:t>
      </w:r>
      <w:r w:rsidR="004905DA">
        <w:rPr>
          <w:rtl/>
        </w:rPr>
        <w:tab/>
      </w:r>
    </w:p>
    <w:p w14:paraId="3162D5E3" w14:textId="0CD32187" w:rsidR="006A03F0" w:rsidRDefault="000E515D" w:rsidP="00840436">
      <w:pPr>
        <w:spacing w:line="320" w:lineRule="exact"/>
        <w:jc w:val="distribute"/>
        <w:rPr>
          <w:rtl/>
        </w:rPr>
        <w:sectPr w:rsidR="006A03F0"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Cs/>
          <w:szCs w:val="32"/>
          <w:rtl/>
        </w:rPr>
        <w:t>ו</w:t>
      </w:r>
      <w:r w:rsidR="006A03F0" w:rsidRPr="00C76CE1">
        <w:rPr>
          <w:rFonts w:cs="VILNA מתוקן DP" w:hint="cs"/>
          <w:bCs/>
          <w:szCs w:val="32"/>
          <w:rtl/>
        </w:rPr>
        <w:t>ג</w:t>
      </w:r>
      <w:r w:rsidRPr="00C76CE1">
        <w:rPr>
          <w:rFonts w:cs="VILNA מתוקן DP"/>
          <w:bCs/>
          <w:szCs w:val="32"/>
          <w:rtl/>
        </w:rPr>
        <w:t xml:space="preserve">ם </w:t>
      </w:r>
      <w:r>
        <w:rPr>
          <w:rtl/>
        </w:rPr>
        <w:t xml:space="preserve">יש לאמר דהנונין ההפוכין מורים שבימים האחרונים, </w:t>
      </w:r>
      <w:r w:rsidR="00C848DB">
        <w:rPr>
          <w:rtl/>
        </w:rPr>
        <w:t>בעוונותינו הרבים</w:t>
      </w:r>
      <w:r>
        <w:rPr>
          <w:rtl/>
        </w:rPr>
        <w:t xml:space="preserve">, תהיה הנפילה היפך הטבע ולמעלה משכל האנושי שאין דוגמתה בדברי הימים, </w:t>
      </w:r>
      <w:r w:rsidR="00C848DB">
        <w:rPr>
          <w:rtl/>
        </w:rPr>
        <w:t>ועל ידי זה</w:t>
      </w:r>
      <w:r>
        <w:rPr>
          <w:rtl/>
        </w:rPr>
        <w:t xml:space="preserve"> יאמר </w:t>
      </w:r>
      <w:r w:rsidR="00C848DB">
        <w:rPr>
          <w:rtl/>
        </w:rPr>
        <w:t>הקדוש ברוך הוא</w:t>
      </w:r>
      <w:r>
        <w:rPr>
          <w:rtl/>
        </w:rPr>
        <w:t xml:space="preserve"> "קום בתולת ישראל", ויקוים בנו הפסוק ובנוחה יאמר שובה ה' רבבות אלפי ישראל.</w:t>
      </w:r>
      <w:r w:rsidR="004905DA">
        <w:rPr>
          <w:rtl/>
        </w:rPr>
        <w:tab/>
      </w:r>
    </w:p>
    <w:p w14:paraId="37B43A0F" w14:textId="77777777" w:rsidR="006A03F0" w:rsidRPr="00C76CE1" w:rsidRDefault="006A03F0" w:rsidP="003134FF">
      <w:pPr>
        <w:spacing w:after="320" w:line="320" w:lineRule="exact"/>
        <w:rPr>
          <w:rFonts w:cs="VILNA מתוקן DP"/>
          <w:szCs w:val="32"/>
          <w:rtl/>
        </w:rPr>
        <w:sectPr w:rsidR="006A03F0" w:rsidRPr="00C76CE1" w:rsidSect="000E71A3">
          <w:type w:val="continuous"/>
          <w:pgSz w:w="10318" w:h="14576" w:code="139"/>
          <w:pgMar w:top="1531" w:right="1134" w:bottom="1134" w:left="1134" w:header="709" w:footer="709" w:gutter="0"/>
          <w:pgNumType w:fmt="hebrew1"/>
          <w:cols w:num="2" w:space="425"/>
          <w:bidi/>
          <w:rtlGutter/>
          <w:docGrid w:linePitch="360"/>
        </w:sectPr>
      </w:pPr>
    </w:p>
    <w:p w14:paraId="18242E10" w14:textId="77777777" w:rsidR="006A03F0" w:rsidRPr="00D37B81" w:rsidRDefault="006A03F0" w:rsidP="00F575F2">
      <w:pPr>
        <w:pStyle w:val="1"/>
        <w:rPr>
          <w:rtl/>
        </w:rPr>
      </w:pPr>
      <w:bookmarkStart w:id="64" w:name="_Toc121159835"/>
      <w:bookmarkStart w:id="65" w:name="_Toc121160150"/>
      <w:bookmarkStart w:id="66" w:name="_Toc121170366"/>
      <w:r w:rsidRPr="00D37B81">
        <w:rPr>
          <w:rtl/>
        </w:rPr>
        <w:lastRenderedPageBreak/>
        <w:t>חזיון י</w:t>
      </w:r>
      <w:r w:rsidRPr="00D37B81">
        <w:rPr>
          <w:rFonts w:hint="cs"/>
          <w:rtl/>
        </w:rPr>
        <w:t>'</w:t>
      </w:r>
      <w:bookmarkEnd w:id="64"/>
      <w:bookmarkEnd w:id="65"/>
      <w:bookmarkEnd w:id="66"/>
    </w:p>
    <w:p w14:paraId="3F07E2C5" w14:textId="77777777" w:rsidR="006A03F0" w:rsidRPr="006A0D12" w:rsidRDefault="006A03F0" w:rsidP="00F575F2">
      <w:pPr>
        <w:pStyle w:val="2"/>
        <w:rPr>
          <w:rtl/>
        </w:rPr>
      </w:pPr>
      <w:bookmarkStart w:id="67" w:name="_Toc121159836"/>
      <w:bookmarkStart w:id="68" w:name="_Toc121160151"/>
      <w:bookmarkStart w:id="69" w:name="_Toc121170367"/>
      <w:r w:rsidRPr="006A0D12">
        <w:rPr>
          <w:rtl/>
        </w:rPr>
        <w:t>מלחמה לה'</w:t>
      </w:r>
      <w:bookmarkEnd w:id="67"/>
      <w:bookmarkEnd w:id="68"/>
      <w:bookmarkEnd w:id="69"/>
    </w:p>
    <w:p w14:paraId="2C9379EE" w14:textId="77777777" w:rsidR="006A03F0" w:rsidRDefault="00C848DB" w:rsidP="009F3977">
      <w:pPr>
        <w:pStyle w:val="3"/>
        <w:jc w:val="distribute"/>
        <w:rPr>
          <w:rtl/>
        </w:rPr>
      </w:pPr>
      <w:r>
        <w:rPr>
          <w:rtl/>
        </w:rPr>
        <w:t>ברוך ה'</w:t>
      </w:r>
      <w:r w:rsidR="006A03F0">
        <w:rPr>
          <w:rtl/>
        </w:rPr>
        <w:t>, אלול תרפ</w:t>
      </w:r>
      <w:r w:rsidR="00932F11">
        <w:rPr>
          <w:rtl/>
        </w:rPr>
        <w:t>"</w:t>
      </w:r>
      <w:r w:rsidR="006A03F0">
        <w:rPr>
          <w:rtl/>
        </w:rPr>
        <w:t>ב ביאליסטאק לחיזוק הדת ותמיכת תלמידי חכמים בימים האלה.</w:t>
      </w:r>
      <w:r w:rsidR="009F3977">
        <w:rPr>
          <w:rtl/>
        </w:rPr>
        <w:tab/>
      </w:r>
    </w:p>
    <w:p w14:paraId="30B97B8D" w14:textId="77777777" w:rsidR="006A03F0" w:rsidRDefault="006A03F0" w:rsidP="007242B1">
      <w:pPr>
        <w:spacing w:line="320" w:lineRule="exact"/>
        <w:rPr>
          <w:rtl/>
        </w:rPr>
        <w:sectPr w:rsidR="006A03F0" w:rsidSect="000A5F71">
          <w:pgSz w:w="10318" w:h="14576" w:code="139"/>
          <w:pgMar w:top="1531" w:right="1134" w:bottom="1134" w:left="1134" w:header="454" w:footer="709" w:gutter="0"/>
          <w:pgNumType w:fmt="hebrew1"/>
          <w:cols w:space="425"/>
          <w:bidi/>
          <w:rtlGutter/>
          <w:docGrid w:linePitch="360"/>
        </w:sectPr>
      </w:pPr>
    </w:p>
    <w:p w14:paraId="56C58CC3" w14:textId="1AB9F26A" w:rsidR="006A03F0" w:rsidRDefault="006A03F0" w:rsidP="004905DA">
      <w:pPr>
        <w:spacing w:line="320" w:lineRule="exact"/>
        <w:jc w:val="distribute"/>
        <w:rPr>
          <w:rtl/>
        </w:rPr>
      </w:pPr>
      <w:r w:rsidRPr="00C76CE1">
        <w:rPr>
          <w:rFonts w:cs="VILNA מתוקן DP"/>
          <w:bCs/>
          <w:szCs w:val="32"/>
          <w:rtl/>
        </w:rPr>
        <w:t xml:space="preserve">התבוננו </w:t>
      </w:r>
      <w:r>
        <w:rPr>
          <w:rtl/>
        </w:rPr>
        <w:t xml:space="preserve">אחים על המלחמה הנוכחית, של התורקים עם היונים </w:t>
      </w:r>
      <w:r w:rsidRPr="008234F8">
        <w:rPr>
          <w:sz w:val="20"/>
          <w:szCs w:val="20"/>
          <w:rtl/>
        </w:rPr>
        <w:t>(גרעציא)</w:t>
      </w:r>
      <w:r>
        <w:rPr>
          <w:rtl/>
        </w:rPr>
        <w:t xml:space="preserve">, החילות של התורקים הגיעו רק לארבעים אלף איש ועמדו נגד מאה אלפים איש ובכל זאת במשך איזה שבועות נפלו האחרונים ביד הראשונים המועטים, ונכבשו לפני התורקים כל המצודות של היונים באזיה הקטנה </w:t>
      </w:r>
      <w:r w:rsidRPr="008234F8">
        <w:rPr>
          <w:sz w:val="20"/>
          <w:szCs w:val="20"/>
          <w:rtl/>
        </w:rPr>
        <w:t>(קלין אזיע)</w:t>
      </w:r>
      <w:r>
        <w:rPr>
          <w:rtl/>
        </w:rPr>
        <w:t xml:space="preserve">, והתורקים יצאו לעיני כל </w:t>
      </w:r>
      <w:r w:rsidR="00041117">
        <w:rPr>
          <w:rFonts w:hint="cs"/>
          <w:rtl/>
        </w:rPr>
        <w:t>הממלכות</w:t>
      </w:r>
      <w:r>
        <w:rPr>
          <w:rtl/>
        </w:rPr>
        <w:t xml:space="preserve"> בנצחון גדול, ואיך נהיה הדבר הזה? ואיך נפלו רבים ביד מעטים? אף שהכל בהשגחה, מכל מקום אם נשאול ליודעים פרק בטכסיסי מלחמה, יענו כולם ויאמרו, שסיבת הדבר יש לה גם מבוא לשכלנו הפעוט, והידיעה איננה רחוקה ממנו, והוא: שהאחדות והדיסציפלין השוררות במחנה של התורקים, הם נתנו לה הכח הזה והדברים הטובים האלה נצמחו להם בעבור שהמלחמה הזאת איננה להם בשביל כבוד מדומה או בשביל איזה פוליטיק של שקר, </w:t>
      </w:r>
      <w:r w:rsidRPr="00E47548">
        <w:rPr>
          <w:sz w:val="20"/>
          <w:szCs w:val="20"/>
          <w:rtl/>
        </w:rPr>
        <w:t>[כידוע ברוב המלחמות]</w:t>
      </w:r>
      <w:r w:rsidR="00C17E99">
        <w:rPr>
          <w:rFonts w:hint="cs"/>
          <w:rtl/>
        </w:rPr>
        <w:t xml:space="preserve"> </w:t>
      </w:r>
      <w:r>
        <w:rPr>
          <w:rtl/>
        </w:rPr>
        <w:t xml:space="preserve">רק בעבור "החיים והקיום". ידוע שהאזיה הקטנה עם העיר קאנסטאנטינאפאל, הם המקומות העיקרים להתורקים, שעל ידם היכולת להם לנהל עניני החיים ברשות עצמם, ואם יאבדו המקומות האלה, אזי יאבדו את ערכם העממי אפילו אצל שכניהם היותר קרובים, הם הערבים </w:t>
      </w:r>
      <w:r w:rsidRPr="008234F8">
        <w:rPr>
          <w:sz w:val="20"/>
          <w:szCs w:val="20"/>
          <w:rtl/>
        </w:rPr>
        <w:t>(אראבער)</w:t>
      </w:r>
      <w:r>
        <w:rPr>
          <w:rtl/>
        </w:rPr>
        <w:t>.</w:t>
      </w:r>
      <w:r w:rsidR="004905DA">
        <w:rPr>
          <w:rtl/>
        </w:rPr>
        <w:tab/>
      </w:r>
    </w:p>
    <w:p w14:paraId="73B60C0C" w14:textId="6A959317" w:rsidR="006A03F0" w:rsidRDefault="006A03F0" w:rsidP="004905DA">
      <w:pPr>
        <w:spacing w:line="320" w:lineRule="exact"/>
        <w:jc w:val="distribute"/>
        <w:rPr>
          <w:rtl/>
        </w:rPr>
      </w:pPr>
      <w:r w:rsidRPr="00C76CE1">
        <w:rPr>
          <w:rFonts w:cs="VILNA מתוקן DP"/>
          <w:bCs/>
          <w:szCs w:val="32"/>
          <w:rtl/>
        </w:rPr>
        <w:t xml:space="preserve">ולכן </w:t>
      </w:r>
      <w:r>
        <w:rPr>
          <w:rtl/>
        </w:rPr>
        <w:t>בהמלחמה האחרונה הזאת, בעד המקומות הנ"ל, שבהם תלוי כל חיים וכבוד</w:t>
      </w:r>
      <w:r w:rsidR="00840988">
        <w:rPr>
          <w:rFonts w:hint="cs"/>
          <w:rtl/>
        </w:rPr>
        <w:t xml:space="preserve"> </w:t>
      </w:r>
      <w:r w:rsidR="0045664F">
        <w:rPr>
          <w:rtl/>
        </w:rPr>
        <w:t>-</w:t>
      </w:r>
      <w:r>
        <w:rPr>
          <w:rtl/>
        </w:rPr>
        <w:t>המלוכה האמתי, נלחמו התורקים בחרף נפש, אשר בכלל אין ליונים הטבע והמדה הזאת, הם בונים תמיד הכל על יחוסם אשר כבר פג טעמו.</w:t>
      </w:r>
      <w:r w:rsidR="004905DA">
        <w:rPr>
          <w:rtl/>
        </w:rPr>
        <w:tab/>
      </w:r>
    </w:p>
    <w:p w14:paraId="29F92830" w14:textId="0738B73F" w:rsidR="006A03F0" w:rsidRDefault="006A03F0" w:rsidP="004905DA">
      <w:pPr>
        <w:spacing w:line="320" w:lineRule="exact"/>
        <w:jc w:val="distribute"/>
        <w:rPr>
          <w:rtl/>
        </w:rPr>
      </w:pPr>
      <w:r w:rsidRPr="00C76CE1">
        <w:rPr>
          <w:rFonts w:cs="VILNA מתוקן DP"/>
          <w:bCs/>
          <w:szCs w:val="32"/>
          <w:rtl/>
        </w:rPr>
        <w:t xml:space="preserve">ונוסף </w:t>
      </w:r>
      <w:r>
        <w:rPr>
          <w:rtl/>
        </w:rPr>
        <w:t xml:space="preserve">לזה, </w:t>
      </w:r>
      <w:r w:rsidR="00840988">
        <w:rPr>
          <w:rFonts w:hint="cs"/>
          <w:rtl/>
        </w:rPr>
        <w:t>ג</w:t>
      </w:r>
      <w:r>
        <w:rPr>
          <w:rtl/>
        </w:rPr>
        <w:t>ם מחנה החילות של התורקים נסדרה ונערכה על צד היותר טוב, יש לה כל המכשירים, כלי תותח וכלי נשק, גם הלבשה ומזון ומחיה עבור כל החילות, במלחמה חזקה יש ערך גדול להדברים האלה, ונותנים התחזקות להחילות שילחמו במסירת נפש.</w:t>
      </w:r>
      <w:r w:rsidR="004905DA">
        <w:rPr>
          <w:rtl/>
        </w:rPr>
        <w:tab/>
      </w:r>
    </w:p>
    <w:p w14:paraId="56878EC8" w14:textId="25DA8FDB" w:rsidR="006A03F0" w:rsidRDefault="006A03F0" w:rsidP="004905DA">
      <w:pPr>
        <w:spacing w:line="320" w:lineRule="exact"/>
        <w:jc w:val="distribute"/>
        <w:rPr>
          <w:rtl/>
        </w:rPr>
      </w:pPr>
      <w:r w:rsidRPr="00C76CE1">
        <w:rPr>
          <w:rFonts w:cs="VILNA מתוקן DP"/>
          <w:bCs/>
          <w:szCs w:val="32"/>
          <w:rtl/>
        </w:rPr>
        <w:t xml:space="preserve">לא </w:t>
      </w:r>
      <w:r>
        <w:rPr>
          <w:rtl/>
        </w:rPr>
        <w:t xml:space="preserve">כן בהחילות של היונים, הפקידים לא קבלו שכירות, בעד כמה חדשים, האוצר של הממשלה נתרוקן מכבר והם על מפתן השמיטה </w:t>
      </w:r>
      <w:r w:rsidRPr="008234F8">
        <w:rPr>
          <w:sz w:val="20"/>
          <w:szCs w:val="20"/>
          <w:rtl/>
        </w:rPr>
        <w:t>(באנקדאט)</w:t>
      </w:r>
      <w:r>
        <w:rPr>
          <w:rtl/>
        </w:rPr>
        <w:t xml:space="preserve"> והחילות סובלים דחקות נוראה.</w:t>
      </w:r>
      <w:r w:rsidR="004905DA">
        <w:rPr>
          <w:rtl/>
        </w:rPr>
        <w:tab/>
      </w:r>
    </w:p>
    <w:p w14:paraId="297D643A" w14:textId="4CCD7F3A" w:rsidR="006A03F0" w:rsidRDefault="006A03F0" w:rsidP="004905DA">
      <w:pPr>
        <w:spacing w:line="320" w:lineRule="exact"/>
        <w:jc w:val="distribute"/>
        <w:rPr>
          <w:rtl/>
        </w:rPr>
      </w:pPr>
      <w:r w:rsidRPr="00C76CE1">
        <w:rPr>
          <w:rFonts w:cs="VILNA מתוקן DP"/>
          <w:bCs/>
          <w:szCs w:val="32"/>
          <w:rtl/>
        </w:rPr>
        <w:t xml:space="preserve">הפרק </w:t>
      </w:r>
      <w:r>
        <w:rPr>
          <w:rtl/>
        </w:rPr>
        <w:t xml:space="preserve">של ההיסטאריה הזאת העומד נגד עינינו צריכים אנחנו לקחת ממנו לקח לחיינו הרוחניים, רבים קמים עלינו מבית ומחוץ, בהממשלה הסאוועטית עשו אחינו חורבן נורא בהדת, קרעו לגזרים כל הקדוש אצלנו, אוי מה היה לנו! ונגד המתיונים האלה צריכים אנחנו לנס, כנס של חנוכה, אך עד אשר ירחם ה' את עמו, עלינו לשמור את המקומות שעדין לא עומם בהם אור התורה, לפקח על תלמידי חכמים ובני הישיבה, </w:t>
      </w:r>
      <w:r w:rsidR="004D06C6" w:rsidRPr="004D06C6">
        <w:rPr>
          <w:rFonts w:hint="cs"/>
          <w:rtl/>
        </w:rPr>
        <w:t>ולהשגיח</w:t>
      </w:r>
      <w:r w:rsidRPr="004D06C6">
        <w:rPr>
          <w:rtl/>
        </w:rPr>
        <w:t xml:space="preserve"> שמא</w:t>
      </w:r>
      <w:r>
        <w:rPr>
          <w:rtl/>
        </w:rPr>
        <w:t xml:space="preserve"> על ידי חוסר אמצעים ותמיכה, ועל ידי הדחקות שיסבלו, יעזבו את המגדל </w:t>
      </w:r>
      <w:r w:rsidRPr="008234F8">
        <w:rPr>
          <w:sz w:val="20"/>
          <w:szCs w:val="20"/>
          <w:rtl/>
        </w:rPr>
        <w:t>(הפאזיציע)</w:t>
      </w:r>
      <w:r>
        <w:rPr>
          <w:rtl/>
        </w:rPr>
        <w:t xml:space="preserve"> שלנו, ולראות מראש שלא יניחו מידם את דגל</w:t>
      </w:r>
      <w:r w:rsidR="0045664F">
        <w:rPr>
          <w:rtl/>
        </w:rPr>
        <w:t>-</w:t>
      </w:r>
      <w:r>
        <w:rPr>
          <w:rtl/>
        </w:rPr>
        <w:t xml:space="preserve">התורה </w:t>
      </w:r>
      <w:r w:rsidR="00C848DB">
        <w:rPr>
          <w:rtl/>
        </w:rPr>
        <w:t>חס ושלום</w:t>
      </w:r>
      <w:r>
        <w:rPr>
          <w:rtl/>
        </w:rPr>
        <w:t>, ויתבוננו היטיב, שכשם שאם אין גדיים אין תישים, כך אם אין תישים אין גדיים, כמובן, עלינו לעזוב את כל הסכסוכים שבין המפלגות השונות שבקרבנו, בעת שירושתנו שורפת באש, נשתדל להצילה כדי להשאיר</w:t>
      </w:r>
      <w:r w:rsidR="00792E50">
        <w:rPr>
          <w:rFonts w:hint="cs"/>
          <w:rtl/>
        </w:rPr>
        <w:t xml:space="preserve"> </w:t>
      </w:r>
      <w:r>
        <w:rPr>
          <w:rtl/>
        </w:rPr>
        <w:t>ממנה שריד.</w:t>
      </w:r>
      <w:r w:rsidR="004905DA">
        <w:rPr>
          <w:rtl/>
        </w:rPr>
        <w:tab/>
      </w:r>
    </w:p>
    <w:p w14:paraId="4A7AC92E" w14:textId="0296B688" w:rsidR="006A03F0" w:rsidRDefault="006A03F0" w:rsidP="004905DA">
      <w:pPr>
        <w:spacing w:line="320" w:lineRule="exact"/>
        <w:jc w:val="distribute"/>
        <w:rPr>
          <w:rtl/>
        </w:rPr>
      </w:pPr>
      <w:r w:rsidRPr="00C76CE1">
        <w:rPr>
          <w:rFonts w:cs="VILNA מתוקן DP"/>
          <w:bCs/>
          <w:szCs w:val="32"/>
          <w:rtl/>
        </w:rPr>
        <w:t xml:space="preserve">מלחמתנו </w:t>
      </w:r>
      <w:r>
        <w:rPr>
          <w:rtl/>
        </w:rPr>
        <w:t>כעת הוא לחיינו וקיומנו, להציל כבוד תורתנו הקדושה, וכבוד דתנו, שזה כל היסוד והבסיס של אומתנו.</w:t>
      </w:r>
      <w:r w:rsidR="004905DA">
        <w:rPr>
          <w:rtl/>
        </w:rPr>
        <w:tab/>
      </w:r>
    </w:p>
    <w:p w14:paraId="6384C7D2" w14:textId="6AE52671" w:rsidR="00792E50" w:rsidRDefault="006A03F0" w:rsidP="004905DA">
      <w:pPr>
        <w:spacing w:line="320" w:lineRule="exact"/>
        <w:jc w:val="distribute"/>
        <w:rPr>
          <w:rtl/>
        </w:rPr>
        <w:sectPr w:rsidR="00792E50"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Cs/>
          <w:szCs w:val="32"/>
          <w:rtl/>
        </w:rPr>
        <w:lastRenderedPageBreak/>
        <w:t xml:space="preserve">וצריכין </w:t>
      </w:r>
      <w:r>
        <w:rPr>
          <w:rtl/>
        </w:rPr>
        <w:t>אנו לילך שלובי יד וזרוע להתעסק בהצלת הדת והתורה, ולהבין החילוק שבין דורות הראשונים לדורנו, "כי הילדים רכים", ולנהל לאט "לרגל המלאכה" ו</w:t>
      </w:r>
      <w:r w:rsidR="00932F11">
        <w:rPr>
          <w:rtl/>
        </w:rPr>
        <w:t>"</w:t>
      </w:r>
      <w:r>
        <w:rPr>
          <w:rtl/>
        </w:rPr>
        <w:t xml:space="preserve">לרגל הילדים" </w:t>
      </w:r>
      <w:r>
        <w:rPr>
          <w:rtl/>
        </w:rPr>
        <w:t xml:space="preserve">עד אשר נבא אל אדוני שעירה, כדברי הירושלמי </w:t>
      </w:r>
      <w:r w:rsidRPr="008234F8">
        <w:rPr>
          <w:sz w:val="20"/>
          <w:szCs w:val="20"/>
          <w:rtl/>
        </w:rPr>
        <w:t>(ע"ז פ"ה הלכה א</w:t>
      </w:r>
      <w:r w:rsidR="00932F11">
        <w:rPr>
          <w:sz w:val="20"/>
          <w:szCs w:val="20"/>
          <w:rtl/>
        </w:rPr>
        <w:t>'</w:t>
      </w:r>
      <w:r w:rsidRPr="008234F8">
        <w:rPr>
          <w:sz w:val="20"/>
          <w:szCs w:val="20"/>
          <w:rtl/>
        </w:rPr>
        <w:t>)</w:t>
      </w:r>
      <w:r>
        <w:rPr>
          <w:rtl/>
        </w:rPr>
        <w:t xml:space="preserve"> רמז רמז לו לעתיד לבוא, דכתיב "ועלו מושיעים בהר ציון לשפוט את הר עשו", במהרה בימינו </w:t>
      </w:r>
      <w:r w:rsidR="004C349E">
        <w:rPr>
          <w:rtl/>
        </w:rPr>
        <w:t>אמן</w:t>
      </w:r>
      <w:r w:rsidR="00792E50">
        <w:rPr>
          <w:rFonts w:hint="cs"/>
          <w:rtl/>
        </w:rPr>
        <w:t>.</w:t>
      </w:r>
      <w:r w:rsidR="004905DA">
        <w:rPr>
          <w:rtl/>
        </w:rPr>
        <w:tab/>
      </w:r>
    </w:p>
    <w:p w14:paraId="77F2A285" w14:textId="77777777" w:rsidR="00792E50" w:rsidRPr="00C76CE1" w:rsidRDefault="00792E50" w:rsidP="00AD43F6">
      <w:pPr>
        <w:spacing w:after="320" w:line="320" w:lineRule="exact"/>
        <w:rPr>
          <w:rFonts w:cs="VILNA מתוקן DP"/>
          <w:szCs w:val="32"/>
          <w:rtl/>
        </w:rPr>
        <w:sectPr w:rsidR="00792E50" w:rsidRPr="00C76CE1" w:rsidSect="000E71A3">
          <w:type w:val="continuous"/>
          <w:pgSz w:w="10318" w:h="14576" w:code="139"/>
          <w:pgMar w:top="1531" w:right="1134" w:bottom="1134" w:left="1134" w:header="709" w:footer="709" w:gutter="0"/>
          <w:pgNumType w:fmt="hebrew1"/>
          <w:cols w:num="2" w:space="425"/>
          <w:bidi/>
          <w:rtlGutter/>
          <w:docGrid w:linePitch="360"/>
        </w:sectPr>
      </w:pPr>
    </w:p>
    <w:p w14:paraId="3251C35A" w14:textId="77777777" w:rsidR="00792E50" w:rsidRPr="00D37B81" w:rsidRDefault="00792E50" w:rsidP="00F575F2">
      <w:pPr>
        <w:pStyle w:val="1"/>
        <w:rPr>
          <w:rtl/>
        </w:rPr>
      </w:pPr>
      <w:bookmarkStart w:id="70" w:name="_Toc121159837"/>
      <w:bookmarkStart w:id="71" w:name="_Toc121160152"/>
      <w:bookmarkStart w:id="72" w:name="_Toc121170368"/>
      <w:r w:rsidRPr="00D37B81">
        <w:rPr>
          <w:rtl/>
        </w:rPr>
        <w:lastRenderedPageBreak/>
        <w:t>חזיון י"א</w:t>
      </w:r>
      <w:bookmarkEnd w:id="70"/>
      <w:bookmarkEnd w:id="71"/>
      <w:bookmarkEnd w:id="72"/>
    </w:p>
    <w:p w14:paraId="05C01111" w14:textId="77777777" w:rsidR="00792E50" w:rsidRPr="006A0D12" w:rsidRDefault="00792E50" w:rsidP="00F575F2">
      <w:pPr>
        <w:pStyle w:val="2"/>
        <w:rPr>
          <w:rtl/>
        </w:rPr>
      </w:pPr>
      <w:bookmarkStart w:id="73" w:name="_Toc121159838"/>
      <w:bookmarkStart w:id="74" w:name="_Toc121160153"/>
      <w:bookmarkStart w:id="75" w:name="_Toc121170369"/>
      <w:r w:rsidRPr="006A0D12">
        <w:rPr>
          <w:rtl/>
        </w:rPr>
        <w:t>אדם אתם</w:t>
      </w:r>
      <w:bookmarkEnd w:id="73"/>
      <w:bookmarkEnd w:id="74"/>
      <w:bookmarkEnd w:id="75"/>
    </w:p>
    <w:p w14:paraId="345B6396" w14:textId="77777777" w:rsidR="00792E50" w:rsidRDefault="00792E50" w:rsidP="009F3977">
      <w:pPr>
        <w:pStyle w:val="3"/>
        <w:jc w:val="distribute"/>
        <w:rPr>
          <w:rtl/>
        </w:rPr>
      </w:pPr>
      <w:r>
        <w:rPr>
          <w:rtl/>
        </w:rPr>
        <w:t>בקיץ תרע</w:t>
      </w:r>
      <w:r w:rsidR="00932F11">
        <w:rPr>
          <w:rtl/>
        </w:rPr>
        <w:t>"</w:t>
      </w:r>
      <w:r>
        <w:rPr>
          <w:rtl/>
        </w:rPr>
        <w:t>ח נתיסדה אגודה לתמוך בידי רעבים ונפוחי כפן בליטא ופולין.</w:t>
      </w:r>
      <w:r w:rsidR="009F3977">
        <w:rPr>
          <w:rtl/>
        </w:rPr>
        <w:tab/>
      </w:r>
    </w:p>
    <w:p w14:paraId="310843FD" w14:textId="77777777" w:rsidR="00792E50" w:rsidRDefault="00792E50" w:rsidP="007242B1">
      <w:pPr>
        <w:spacing w:line="320" w:lineRule="exact"/>
        <w:rPr>
          <w:rtl/>
        </w:rPr>
        <w:sectPr w:rsidR="00792E50" w:rsidSect="000A5F71">
          <w:pgSz w:w="10318" w:h="14576" w:code="139"/>
          <w:pgMar w:top="1531" w:right="1134" w:bottom="1134" w:left="1134" w:header="454" w:footer="709" w:gutter="0"/>
          <w:pgNumType w:fmt="hebrew1"/>
          <w:cols w:space="425"/>
          <w:bidi/>
          <w:rtlGutter/>
          <w:docGrid w:linePitch="360"/>
        </w:sectPr>
      </w:pPr>
    </w:p>
    <w:p w14:paraId="25251A3A" w14:textId="7400AF3E" w:rsidR="00792E50" w:rsidRDefault="00792E50" w:rsidP="004905DA">
      <w:pPr>
        <w:spacing w:line="320" w:lineRule="exact"/>
        <w:jc w:val="distribute"/>
        <w:rPr>
          <w:rtl/>
        </w:rPr>
      </w:pPr>
      <w:r w:rsidRPr="00C76CE1">
        <w:rPr>
          <w:rFonts w:cs="VILNA מתוקן DP"/>
          <w:b/>
          <w:bCs/>
          <w:szCs w:val="32"/>
          <w:rtl/>
        </w:rPr>
        <w:t xml:space="preserve">ניב א) </w:t>
      </w:r>
      <w:r>
        <w:rPr>
          <w:rtl/>
        </w:rPr>
        <w:t xml:space="preserve">יחזקאל הנביא אמר </w:t>
      </w:r>
      <w:r w:rsidRPr="008234F8">
        <w:rPr>
          <w:sz w:val="20"/>
          <w:szCs w:val="20"/>
          <w:rtl/>
        </w:rPr>
        <w:t>(לד</w:t>
      </w:r>
      <w:r w:rsidR="00233405">
        <w:rPr>
          <w:rFonts w:hint="cs"/>
          <w:sz w:val="20"/>
          <w:szCs w:val="20"/>
          <w:rtl/>
        </w:rPr>
        <w:t>, לא</w:t>
      </w:r>
      <w:r w:rsidRPr="008234F8">
        <w:rPr>
          <w:sz w:val="20"/>
          <w:szCs w:val="20"/>
          <w:rtl/>
        </w:rPr>
        <w:t>)</w:t>
      </w:r>
      <w:r>
        <w:rPr>
          <w:rtl/>
        </w:rPr>
        <w:t xml:space="preserve"> "ואתנה צאני צאן מרעיתי אדם אתם" ואמרו חז"ל </w:t>
      </w:r>
      <w:r w:rsidRPr="008234F8">
        <w:rPr>
          <w:sz w:val="20"/>
          <w:szCs w:val="20"/>
          <w:rtl/>
        </w:rPr>
        <w:t>(יבמות סא</w:t>
      </w:r>
      <w:r w:rsidR="00330069">
        <w:rPr>
          <w:rFonts w:hint="cs"/>
          <w:sz w:val="20"/>
          <w:szCs w:val="20"/>
          <w:rtl/>
        </w:rPr>
        <w:t>,</w:t>
      </w:r>
      <w:r w:rsidRPr="008234F8">
        <w:rPr>
          <w:sz w:val="20"/>
          <w:szCs w:val="20"/>
          <w:rtl/>
        </w:rPr>
        <w:t xml:space="preserve"> א)</w:t>
      </w:r>
      <w:r>
        <w:rPr>
          <w:rtl/>
        </w:rPr>
        <w:t xml:space="preserve"> אתם קרויין "אדם" ואין </w:t>
      </w:r>
      <w:r w:rsidR="00C848DB">
        <w:rPr>
          <w:rtl/>
        </w:rPr>
        <w:t>אומות העולם</w:t>
      </w:r>
      <w:r>
        <w:rPr>
          <w:rtl/>
        </w:rPr>
        <w:t xml:space="preserve"> קרויין אדם, ומקשין העולם היתכן שכל </w:t>
      </w:r>
      <w:r w:rsidR="00C848DB">
        <w:rPr>
          <w:rtl/>
        </w:rPr>
        <w:t>אומות העולם</w:t>
      </w:r>
      <w:r>
        <w:rPr>
          <w:rtl/>
        </w:rPr>
        <w:t xml:space="preserve"> כולם לא יקראו בשם אדם? ורק ישראל יקראו בשם זה? ושמעתי או ראיתי בשם הגאון ר"י מווילאזין זצ"ל שענה </w:t>
      </w:r>
      <w:r w:rsidR="00C848DB">
        <w:rPr>
          <w:rtl/>
        </w:rPr>
        <w:t>על זה</w:t>
      </w:r>
      <w:r>
        <w:rPr>
          <w:rtl/>
        </w:rPr>
        <w:t xml:space="preserve"> לשר הפנים: בלשוננו הקדושה, המין האנושי יכונה בד' שמות: איש, גבר, אנוש, אדם. שלשה שמות הראשונים יש מהם גם בלשון רבים, מאיש</w:t>
      </w:r>
      <w:r w:rsidR="00485D16">
        <w:rPr>
          <w:rFonts w:hint="cs"/>
          <w:rtl/>
        </w:rPr>
        <w:t xml:space="preserve"> </w:t>
      </w:r>
      <w:r w:rsidR="003342D0">
        <w:rPr>
          <w:rtl/>
        </w:rPr>
        <w:t>-</w:t>
      </w:r>
      <w:r w:rsidR="00485D16">
        <w:rPr>
          <w:rFonts w:hint="cs"/>
          <w:rtl/>
        </w:rPr>
        <w:t xml:space="preserve"> </w:t>
      </w:r>
      <w:r>
        <w:rPr>
          <w:rtl/>
        </w:rPr>
        <w:t>אישים, מגבר</w:t>
      </w:r>
      <w:r w:rsidR="00485D16">
        <w:rPr>
          <w:rFonts w:hint="cs"/>
          <w:rtl/>
        </w:rPr>
        <w:t xml:space="preserve"> </w:t>
      </w:r>
      <w:r w:rsidR="003342D0">
        <w:rPr>
          <w:rtl/>
        </w:rPr>
        <w:t>-</w:t>
      </w:r>
      <w:r w:rsidR="00485D16">
        <w:rPr>
          <w:rFonts w:hint="cs"/>
          <w:rtl/>
        </w:rPr>
        <w:t xml:space="preserve"> </w:t>
      </w:r>
      <w:r>
        <w:rPr>
          <w:rtl/>
        </w:rPr>
        <w:t>גברים, מאנוש</w:t>
      </w:r>
      <w:r w:rsidR="00485D16">
        <w:rPr>
          <w:rFonts w:hint="cs"/>
          <w:rtl/>
        </w:rPr>
        <w:t xml:space="preserve"> </w:t>
      </w:r>
      <w:r w:rsidR="003342D0">
        <w:rPr>
          <w:rtl/>
        </w:rPr>
        <w:t>-</w:t>
      </w:r>
      <w:r w:rsidR="00485D16">
        <w:rPr>
          <w:rFonts w:hint="cs"/>
          <w:rtl/>
        </w:rPr>
        <w:t xml:space="preserve"> </w:t>
      </w:r>
      <w:r>
        <w:rPr>
          <w:rtl/>
        </w:rPr>
        <w:t xml:space="preserve">אנשים, אכן שם אדם הוא רק בלשון יחיד, והנה </w:t>
      </w:r>
      <w:r w:rsidR="00C848DB">
        <w:rPr>
          <w:rtl/>
        </w:rPr>
        <w:t>אומות העולם</w:t>
      </w:r>
      <w:r>
        <w:rPr>
          <w:rtl/>
        </w:rPr>
        <w:t xml:space="preserve"> מתחלקים באמונתם, כל אחת מאמינה באל אחר ובכח אחר, אבל עם ישראל מאמינים רק באל יחיד ומיוחד, וחוט אחד של האמונה הצרופה והטהורה מאחדת אותנו יחד, ויפה א</w:t>
      </w:r>
      <w:r w:rsidR="00A25C0F">
        <w:rPr>
          <w:rFonts w:hint="cs"/>
          <w:rtl/>
        </w:rPr>
        <w:t>מ</w:t>
      </w:r>
      <w:r>
        <w:rPr>
          <w:rtl/>
        </w:rPr>
        <w:t xml:space="preserve">רו חז"ל "אתם" רק אתם בני ישראל קרויין בשם "אדם", בלשון יחיד, התואר הזה רק לכם יאה, </w:t>
      </w:r>
      <w:r w:rsidR="00C848DB">
        <w:rPr>
          <w:rtl/>
        </w:rPr>
        <w:t>מה שאין כן</w:t>
      </w:r>
      <w:r>
        <w:rPr>
          <w:rtl/>
        </w:rPr>
        <w:t xml:space="preserve"> לאומות העולם, להם תואר אדם, לא מן השם הוא.</w:t>
      </w:r>
      <w:r w:rsidR="004905DA">
        <w:rPr>
          <w:rtl/>
        </w:rPr>
        <w:tab/>
      </w:r>
    </w:p>
    <w:p w14:paraId="1B6BEA54" w14:textId="594FC78C" w:rsidR="00792E50" w:rsidRDefault="00792E50" w:rsidP="004905DA">
      <w:pPr>
        <w:spacing w:line="320" w:lineRule="exact"/>
        <w:jc w:val="distribute"/>
        <w:rPr>
          <w:rtl/>
        </w:rPr>
      </w:pPr>
      <w:r w:rsidRPr="00C76CE1">
        <w:rPr>
          <w:rFonts w:cs="VILNA מתוקן DP"/>
          <w:bCs/>
          <w:szCs w:val="32"/>
          <w:rtl/>
        </w:rPr>
        <w:t xml:space="preserve">ויש </w:t>
      </w:r>
      <w:r>
        <w:rPr>
          <w:rtl/>
        </w:rPr>
        <w:t>לפרש דברי חז</w:t>
      </w:r>
      <w:r w:rsidR="00932F11">
        <w:rPr>
          <w:rtl/>
        </w:rPr>
        <w:t>"</w:t>
      </w:r>
      <w:r>
        <w:rPr>
          <w:rtl/>
        </w:rPr>
        <w:t xml:space="preserve">ל אלו באופן אחר, הנוגע לדברינו היום. כידוע, מטבענו אנחנו שונים מכל </w:t>
      </w:r>
      <w:r w:rsidR="00C848DB">
        <w:rPr>
          <w:rtl/>
        </w:rPr>
        <w:t>אומות העולם</w:t>
      </w:r>
      <w:r>
        <w:rPr>
          <w:rtl/>
        </w:rPr>
        <w:t xml:space="preserve">, </w:t>
      </w:r>
      <w:r w:rsidR="00D95C72">
        <w:rPr>
          <w:rFonts w:hint="cs"/>
          <w:rtl/>
        </w:rPr>
        <w:t>ג</w:t>
      </w:r>
      <w:r>
        <w:rPr>
          <w:rtl/>
        </w:rPr>
        <w:t xml:space="preserve">ם במדות גם בדעות, גם בהשקפה על החיים, אנחנו, ירושת אבות יש בנו, רחמנים בני רחמנים, ואמרו חז"ל </w:t>
      </w:r>
      <w:r w:rsidRPr="008234F8">
        <w:rPr>
          <w:sz w:val="20"/>
          <w:szCs w:val="20"/>
          <w:rtl/>
        </w:rPr>
        <w:t>(יבמות עט</w:t>
      </w:r>
      <w:r w:rsidR="00E21239">
        <w:rPr>
          <w:rFonts w:hint="cs"/>
          <w:sz w:val="20"/>
          <w:szCs w:val="20"/>
          <w:rtl/>
        </w:rPr>
        <w:t>,</w:t>
      </w:r>
      <w:r w:rsidRPr="008234F8">
        <w:rPr>
          <w:sz w:val="20"/>
          <w:szCs w:val="20"/>
          <w:rtl/>
        </w:rPr>
        <w:t xml:space="preserve"> א)</w:t>
      </w:r>
      <w:r>
        <w:rPr>
          <w:rtl/>
        </w:rPr>
        <w:t xml:space="preserve"> שלשה סימנים יש באומה זו, רחמנים, בישנים, גומלי חסדים, </w:t>
      </w:r>
      <w:r w:rsidR="00C848DB">
        <w:rPr>
          <w:rtl/>
        </w:rPr>
        <w:t>וזה לשון</w:t>
      </w:r>
      <w:r>
        <w:rPr>
          <w:rtl/>
        </w:rPr>
        <w:t xml:space="preserve"> המהרש"א שם, שלשה סימנים שהם ניכרים במדות הללו מתוך שאר אומות, ואמרו </w:t>
      </w:r>
      <w:r w:rsidRPr="008234F8">
        <w:rPr>
          <w:sz w:val="20"/>
          <w:szCs w:val="20"/>
          <w:rtl/>
        </w:rPr>
        <w:t>(ביצה לב</w:t>
      </w:r>
      <w:r w:rsidR="00545F04">
        <w:rPr>
          <w:rFonts w:hint="cs"/>
          <w:sz w:val="20"/>
          <w:szCs w:val="20"/>
          <w:rtl/>
        </w:rPr>
        <w:t>,</w:t>
      </w:r>
      <w:r w:rsidRPr="008234F8">
        <w:rPr>
          <w:sz w:val="20"/>
          <w:szCs w:val="20"/>
          <w:rtl/>
        </w:rPr>
        <w:t xml:space="preserve"> ב)</w:t>
      </w:r>
      <w:r>
        <w:rPr>
          <w:rtl/>
        </w:rPr>
        <w:t xml:space="preserve"> על הפסוק "ונתן לך רחמים", כל המרחם על הבריות, מרחמין עליו מן השמים וכו' בידוע שהוא מזרעו של אברהם </w:t>
      </w:r>
      <w:r>
        <w:rPr>
          <w:rtl/>
        </w:rPr>
        <w:t xml:space="preserve">אבינו, ועוד אמרו שם עתירי בבל יורדי גיהנום הם </w:t>
      </w:r>
      <w:r w:rsidRPr="008234F8">
        <w:rPr>
          <w:sz w:val="20"/>
          <w:szCs w:val="20"/>
          <w:rtl/>
        </w:rPr>
        <w:t>(ופרש"י שאינם מרחמים לעשות צדקה)</w:t>
      </w:r>
      <w:r>
        <w:rPr>
          <w:rtl/>
        </w:rPr>
        <w:t>, כי הא דשבתאי בר מרינוס אקלע לבבל, בעא מינייהו עיסקא ולא יהבו ליה, מזוני, מיזון נמי לא זינהו, אמר הני מערב רב קאתו וכו'</w:t>
      </w:r>
      <w:r w:rsidR="002718C9">
        <w:rPr>
          <w:rFonts w:hint="cs"/>
          <w:rtl/>
        </w:rPr>
        <w:t xml:space="preserve"> </w:t>
      </w:r>
      <w:r>
        <w:rPr>
          <w:rtl/>
        </w:rPr>
        <w:t>א</w:t>
      </w:r>
      <w:r w:rsidR="002718C9">
        <w:rPr>
          <w:rFonts w:hint="cs"/>
          <w:rtl/>
        </w:rPr>
        <w:t>כ</w:t>
      </w:r>
      <w:r>
        <w:rPr>
          <w:rtl/>
        </w:rPr>
        <w:t xml:space="preserve">ן עם ישראל אברים אברים מפוזרים ומפורדים, אך מיוחדים הם בגוף שלם, כל אחד מישראל אבר מהגוף הוא, מהעם השלם, וכמו שאם חלה באיש אבר אחד, כל הגוף יחוש וירגיש, כן כל אחד מישראל מטבעו הוא מרגיש ביסורי חבירו וכולנו יחד כאיש אחד נחנו, ולא כן </w:t>
      </w:r>
      <w:r w:rsidR="00C848DB">
        <w:rPr>
          <w:rtl/>
        </w:rPr>
        <w:t>אומות העולם</w:t>
      </w:r>
      <w:r>
        <w:rPr>
          <w:rtl/>
        </w:rPr>
        <w:t>, הם מטבעם אינם מרגישים בצער רעיהם בעברם על קשי יום לא יעמודו, לא יתפעלו ולא יתרגשו.</w:t>
      </w:r>
      <w:r w:rsidR="004905DA">
        <w:rPr>
          <w:rtl/>
        </w:rPr>
        <w:tab/>
      </w:r>
    </w:p>
    <w:p w14:paraId="16096864" w14:textId="64A72098" w:rsidR="00792E50" w:rsidRDefault="00792E50" w:rsidP="004905DA">
      <w:pPr>
        <w:spacing w:line="320" w:lineRule="exact"/>
        <w:jc w:val="distribute"/>
        <w:rPr>
          <w:rtl/>
        </w:rPr>
      </w:pPr>
      <w:r w:rsidRPr="00C76CE1">
        <w:rPr>
          <w:rFonts w:cs="VILNA מתוקן DP"/>
          <w:bCs/>
          <w:szCs w:val="32"/>
          <w:rtl/>
        </w:rPr>
        <w:t xml:space="preserve">וכעת </w:t>
      </w:r>
      <w:r>
        <w:rPr>
          <w:rtl/>
        </w:rPr>
        <w:t>אשר החושך כסה ארץ וערפל לאומים, עלינו זרח ה' וכבודו יראה, אנו, רק אנו היינו מסוגלים לקבל את התורה ואת האזהרות הכפולות, שיש בהם חסרון כיס, פתח תפתח, עשר תעשר, נתן תתן, העניק תענק, ועל השבת אבידה עזב תעזוב, ואהבת לרעך כמוך וכו', ובכן שפיר יאות עלינו התואר "</w:t>
      </w:r>
      <w:r w:rsidRPr="004A4217">
        <w:rPr>
          <w:b/>
          <w:bCs/>
          <w:rtl/>
        </w:rPr>
        <w:t>אדם</w:t>
      </w:r>
      <w:r>
        <w:rPr>
          <w:rtl/>
        </w:rPr>
        <w:t xml:space="preserve">", שהוא לשון יחיד, יען שמיוחדים הננו, כל הכלל כולו כגוף אחד, להרגיש בצער חבירו, ולתת עזרה בכל מאי דאפשר, </w:t>
      </w:r>
      <w:r w:rsidR="00C848DB">
        <w:rPr>
          <w:rtl/>
        </w:rPr>
        <w:t>ואומות העולם</w:t>
      </w:r>
      <w:r>
        <w:rPr>
          <w:rtl/>
        </w:rPr>
        <w:t xml:space="preserve"> לא יוכלו להקרא בשם היחיד הזה, תואר "אדם" על כי אחדות אין בם, ואם יבואו לעשות צדקה, היא לא נובעת מטבעם, כי אם איזו התעוררות מן החוץ והוא רק לשעה.</w:t>
      </w:r>
      <w:r w:rsidR="004905DA">
        <w:rPr>
          <w:rtl/>
        </w:rPr>
        <w:tab/>
      </w:r>
    </w:p>
    <w:p w14:paraId="01F68FEF" w14:textId="7A9A6625" w:rsidR="00792E50" w:rsidRDefault="00C848DB" w:rsidP="004905DA">
      <w:pPr>
        <w:spacing w:line="320" w:lineRule="exact"/>
        <w:jc w:val="distribute"/>
        <w:rPr>
          <w:rtl/>
        </w:rPr>
      </w:pPr>
      <w:r w:rsidRPr="00C76CE1">
        <w:rPr>
          <w:rFonts w:cs="VILNA מתוקן DP"/>
          <w:b/>
          <w:bCs/>
          <w:szCs w:val="32"/>
          <w:rtl/>
        </w:rPr>
        <w:t xml:space="preserve">ולפי </w:t>
      </w:r>
      <w:r w:rsidRPr="00C848DB">
        <w:rPr>
          <w:rtl/>
        </w:rPr>
        <w:t>זה</w:t>
      </w:r>
      <w:r w:rsidR="00792E50" w:rsidRPr="00C848DB">
        <w:rPr>
          <w:rtl/>
        </w:rPr>
        <w:t xml:space="preserve"> </w:t>
      </w:r>
      <w:r w:rsidR="00792E50">
        <w:rPr>
          <w:rtl/>
        </w:rPr>
        <w:t xml:space="preserve">יובנו באר היטיב דברי חז"ל </w:t>
      </w:r>
      <w:r w:rsidR="00792E50" w:rsidRPr="008234F8">
        <w:rPr>
          <w:sz w:val="20"/>
          <w:szCs w:val="20"/>
          <w:rtl/>
        </w:rPr>
        <w:t>(ב"ב י</w:t>
      </w:r>
      <w:r w:rsidR="00DB502D">
        <w:rPr>
          <w:rFonts w:hint="cs"/>
          <w:sz w:val="20"/>
          <w:szCs w:val="20"/>
          <w:rtl/>
        </w:rPr>
        <w:t>,</w:t>
      </w:r>
      <w:r w:rsidR="00792E50" w:rsidRPr="008234F8">
        <w:rPr>
          <w:sz w:val="20"/>
          <w:szCs w:val="20"/>
          <w:rtl/>
        </w:rPr>
        <w:t xml:space="preserve"> ב)</w:t>
      </w:r>
      <w:r w:rsidR="00792E50">
        <w:rPr>
          <w:rtl/>
        </w:rPr>
        <w:t xml:space="preserve"> על הפסוק צדקה תרומם גוי וחסד לאומים חטאת, צדקה תרומם גוי, אלו ישראל דכתיב, ומי כעמך ישראל גוי "אחד" בארץ, עם ישראל, </w:t>
      </w:r>
      <w:r w:rsidR="00792E50">
        <w:rPr>
          <w:rtl/>
        </w:rPr>
        <w:lastRenderedPageBreak/>
        <w:t xml:space="preserve">רק הוא נקרא "גוי אחד" בלשון יחיד, בין כל האומות, מצד טבעו ושרשו, וחסד לאומים חטאת, כל צדקה שעושים עכו"ם, חטא הוא להם, חטא </w:t>
      </w:r>
      <w:r>
        <w:rPr>
          <w:rtl/>
        </w:rPr>
        <w:t>רצונו לומר</w:t>
      </w:r>
      <w:r w:rsidR="00792E50">
        <w:rPr>
          <w:rtl/>
        </w:rPr>
        <w:t xml:space="preserve"> העדר, הוא העדר השלימות בעצם, שבצדקתם יכשלו בגאות ובגודל לבב.</w:t>
      </w:r>
      <w:r w:rsidR="004905DA">
        <w:rPr>
          <w:rtl/>
        </w:rPr>
        <w:tab/>
      </w:r>
    </w:p>
    <w:p w14:paraId="6AFC81DD" w14:textId="104D8E1C" w:rsidR="00792E50" w:rsidRDefault="00792E50" w:rsidP="004905DA">
      <w:pPr>
        <w:spacing w:line="320" w:lineRule="exact"/>
        <w:jc w:val="distribute"/>
        <w:rPr>
          <w:rtl/>
        </w:rPr>
      </w:pPr>
      <w:r w:rsidRPr="00C76CE1">
        <w:rPr>
          <w:rFonts w:cs="VILNA מתוקן DP"/>
          <w:bCs/>
          <w:szCs w:val="32"/>
          <w:rtl/>
        </w:rPr>
        <w:t xml:space="preserve">לכן </w:t>
      </w:r>
      <w:r>
        <w:rPr>
          <w:rtl/>
        </w:rPr>
        <w:t xml:space="preserve">אחי היקרים! אף שיש לנו עניי עירנו, אשר חוב קרוש עלינו להחזיקם ולתומכם, </w:t>
      </w:r>
      <w:r w:rsidR="00C848DB">
        <w:rPr>
          <w:rtl/>
        </w:rPr>
        <w:t>מכל מקום</w:t>
      </w:r>
      <w:r>
        <w:rPr>
          <w:rtl/>
        </w:rPr>
        <w:t xml:space="preserve"> כיון שנתקבלו ידיעות מעציבות מפולין ומליטא, שאחינו בשרינו מתגוללים ברעב בראש כל חוצות, ואוי לאזנינו שכך שומעות, עלינו להרגיש ולהשתתף בצערם, ולהושיט להם עזרה מהירה, כי גוף אחד אנחנו, והמרחם ירוחם.</w:t>
      </w:r>
      <w:r w:rsidR="004905DA">
        <w:rPr>
          <w:rtl/>
        </w:rPr>
        <w:tab/>
      </w:r>
    </w:p>
    <w:p w14:paraId="740EE469" w14:textId="0A51749C" w:rsidR="003345F5" w:rsidRDefault="00792E50" w:rsidP="003345F5">
      <w:pPr>
        <w:spacing w:line="320" w:lineRule="exact"/>
        <w:jc w:val="distribute"/>
        <w:rPr>
          <w:rtl/>
        </w:rPr>
      </w:pPr>
      <w:r w:rsidRPr="00C76CE1">
        <w:rPr>
          <w:rFonts w:cs="VILNA מתוקן DP"/>
          <w:b/>
          <w:bCs/>
          <w:szCs w:val="32"/>
          <w:rtl/>
        </w:rPr>
        <w:t>ניב ג)</w:t>
      </w:r>
      <w:r w:rsidR="007C29AA" w:rsidRPr="00C76CE1">
        <w:rPr>
          <w:rFonts w:cs="VILNA מתוקן DP"/>
          <w:b/>
          <w:bCs/>
          <w:szCs w:val="32"/>
          <w:rtl/>
        </w:rPr>
        <w:t xml:space="preserve"> </w:t>
      </w:r>
      <w:r>
        <w:rPr>
          <w:rtl/>
        </w:rPr>
        <w:t xml:space="preserve">עלי להוסיף לכם רעיון נפלא מה ששמעתי בילדותי, והוא </w:t>
      </w:r>
      <w:r w:rsidRPr="008C4EC8">
        <w:rPr>
          <w:highlight w:val="yellow"/>
          <w:rtl/>
        </w:rPr>
        <w:t>מדוד</w:t>
      </w:r>
      <w:r>
        <w:rPr>
          <w:rtl/>
        </w:rPr>
        <w:t xml:space="preserve"> לעינינו, אף שעצם הדברים יהיו לכם לזרה, אך כונתי להתוצאות הטובות שיוצמחו לאחר שהתבוננו היטיב בדברי הכנים </w:t>
      </w:r>
      <w:r w:rsidR="00C848DB">
        <w:rPr>
          <w:rtl/>
        </w:rPr>
        <w:t>בעזרת ה' יתברך</w:t>
      </w:r>
      <w:r>
        <w:rPr>
          <w:rtl/>
        </w:rPr>
        <w:t xml:space="preserve">, </w:t>
      </w:r>
      <w:r w:rsidRPr="008234F8">
        <w:rPr>
          <w:sz w:val="20"/>
          <w:szCs w:val="20"/>
          <w:rtl/>
        </w:rPr>
        <w:t>(מנחות לז</w:t>
      </w:r>
      <w:r w:rsidR="00086DE5">
        <w:rPr>
          <w:rFonts w:hint="cs"/>
          <w:sz w:val="20"/>
          <w:szCs w:val="20"/>
          <w:rtl/>
        </w:rPr>
        <w:t>, א</w:t>
      </w:r>
      <w:r w:rsidRPr="008234F8">
        <w:rPr>
          <w:sz w:val="20"/>
          <w:szCs w:val="20"/>
          <w:rtl/>
        </w:rPr>
        <w:t>)</w:t>
      </w:r>
      <w:r>
        <w:rPr>
          <w:rtl/>
        </w:rPr>
        <w:t xml:space="preserve"> בעא מיניה פלימו מרבי מי שיש לו שני ראשים באיזה מהן מניח תפילין א"ל קום גלי או קבל עלך שמתא</w:t>
      </w:r>
      <w:r w:rsidR="000121EA">
        <w:rPr>
          <w:rFonts w:hint="cs"/>
          <w:rtl/>
        </w:rPr>
        <w:t>,</w:t>
      </w:r>
      <w:r>
        <w:rPr>
          <w:rtl/>
        </w:rPr>
        <w:t xml:space="preserve"> </w:t>
      </w:r>
      <w:r w:rsidRPr="008234F8">
        <w:rPr>
          <w:sz w:val="20"/>
          <w:szCs w:val="20"/>
          <w:rtl/>
        </w:rPr>
        <w:t>(ששאל דבר כמעט בלתי המציאות, להטריח את רבי ובני הישיבה)</w:t>
      </w:r>
      <w:r w:rsidR="002E4C30">
        <w:rPr>
          <w:rFonts w:hint="cs"/>
          <w:sz w:val="20"/>
          <w:szCs w:val="20"/>
          <w:rtl/>
        </w:rPr>
        <w:t>,</w:t>
      </w:r>
      <w:r>
        <w:rPr>
          <w:rtl/>
        </w:rPr>
        <w:t xml:space="preserve"> עיין רש"י</w:t>
      </w:r>
      <w:r w:rsidR="002E4C30">
        <w:rPr>
          <w:rFonts w:hint="cs"/>
          <w:rtl/>
        </w:rPr>
        <w:t>.</w:t>
      </w:r>
      <w:r>
        <w:rPr>
          <w:rtl/>
        </w:rPr>
        <w:t xml:space="preserve"> ועיין תוספות שם וז"ל בעולם הזה ליכא, אבל יש במדרש, אשמדאי הוציא מתחת לארץ אדם אחד שהיו לו שני ראשים, לפני שלמה המלך, ונשא אשה והוליד בנים, כיוצא בו בשני ראשים וכיוצא באשתו בראש אחד, וכשבאו לחלוק בנכסי אביהם, מי שהיו לו שני ראשים שאל שני חלקים, ובאו לדין לפני שלמה, עכ</w:t>
      </w:r>
      <w:r w:rsidR="00932F11">
        <w:rPr>
          <w:rtl/>
        </w:rPr>
        <w:t>"</w:t>
      </w:r>
      <w:r>
        <w:rPr>
          <w:rtl/>
        </w:rPr>
        <w:t xml:space="preserve">ל, ובשיטה מקובצת על הגליון </w:t>
      </w:r>
      <w:r w:rsidRPr="008234F8">
        <w:rPr>
          <w:sz w:val="20"/>
          <w:szCs w:val="20"/>
          <w:rtl/>
        </w:rPr>
        <w:t>(בש"ס דפוס וילנא)</w:t>
      </w:r>
      <w:r>
        <w:rPr>
          <w:rtl/>
        </w:rPr>
        <w:t xml:space="preserve"> מס</w:t>
      </w:r>
      <w:r w:rsidR="00282D88">
        <w:rPr>
          <w:rFonts w:hint="cs"/>
          <w:rtl/>
        </w:rPr>
        <w:t>י</w:t>
      </w:r>
      <w:r>
        <w:rPr>
          <w:rtl/>
        </w:rPr>
        <w:t xml:space="preserve">ים וז"ל שלמה בחכמתו הרתיח </w:t>
      </w:r>
      <w:r w:rsidR="004602F0">
        <w:rPr>
          <w:rFonts w:hint="cs"/>
          <w:rtl/>
        </w:rPr>
        <w:t>מ</w:t>
      </w:r>
      <w:r>
        <w:rPr>
          <w:rtl/>
        </w:rPr>
        <w:t xml:space="preserve">ים וכסה, אחד מן הראשים ושפך הרותחים על ראש השני, מחמת </w:t>
      </w:r>
      <w:r>
        <w:rPr>
          <w:rtl/>
        </w:rPr>
        <w:t xml:space="preserve">צער הרותחים צעק בשני ראשים, אמר שלמה </w:t>
      </w:r>
      <w:r w:rsidR="00C848DB">
        <w:rPr>
          <w:rtl/>
        </w:rPr>
        <w:t>שמע מינא</w:t>
      </w:r>
      <w:r>
        <w:rPr>
          <w:rtl/>
        </w:rPr>
        <w:t xml:space="preserve"> דתולדה אחת לשני הראשים, ואין נידון אלא לאיש אחד עכ"ל</w:t>
      </w:r>
      <w:r w:rsidR="003345F5">
        <w:rPr>
          <w:rFonts w:hint="cs"/>
          <w:rtl/>
        </w:rPr>
        <w:t>.</w:t>
      </w:r>
      <w:r>
        <w:rPr>
          <w:rtl/>
        </w:rPr>
        <w:t xml:space="preserve"> </w:t>
      </w:r>
      <w:r w:rsidR="003345F5">
        <w:rPr>
          <w:rtl/>
        </w:rPr>
        <w:tab/>
      </w:r>
    </w:p>
    <w:p w14:paraId="7A5D7AEA" w14:textId="71F32D21" w:rsidR="003345F5" w:rsidRDefault="00792E50" w:rsidP="00DD57F0">
      <w:pPr>
        <w:spacing w:line="320" w:lineRule="exact"/>
        <w:jc w:val="distribute"/>
        <w:rPr>
          <w:rtl/>
        </w:rPr>
      </w:pPr>
      <w:r w:rsidRPr="00C76CE1">
        <w:rPr>
          <w:rFonts w:cs="VILNA מתוקן DP"/>
          <w:bCs/>
          <w:szCs w:val="32"/>
          <w:rtl/>
        </w:rPr>
        <w:t xml:space="preserve">הדברים </w:t>
      </w:r>
      <w:r>
        <w:rPr>
          <w:rtl/>
        </w:rPr>
        <w:t>האלה הבאתי לפניכם אך לרעיון, אמרתי לכם שאנחנו עם ישראל הם כגוף אחד עם אברים מיוחדים, ומתי יודע האבר שהוא מחובר לגוף, בזמן שנחלה וכל הגוף מרגיש ביסוריו, האבר הנחתך רח"ל מהגוף, אין הגוף שיך לו ולא האבר להגוף, באופן כזה אין האברים המדובקים להגוף מרגישים בהאיזמל, שדוקרים ומחתכין להאבר המת והנחתך מהגוף, עם ישראל כלול מחבורות ואנשים מיוחדים, ומה שחושב האחד רחוק הוא מרעיוני והמחשבות של השני כרחוק מזרח מים, ראשים מיוחדים יש לנו, אך הלב צריך להיות אחד, כל אחד מאומתנו, צריך להרגיש ביסורי הכלל והפרט, אפילו הרחוקים ממנו במקום וברעיון, ובשעה ששופכין חמין ורותחין על ראשי אחינו צריכין אנחנו להרגיש היטיב היטיב</w:t>
      </w:r>
      <w:r w:rsidR="003345F5">
        <w:rPr>
          <w:rFonts w:hint="cs"/>
          <w:rtl/>
        </w:rPr>
        <w:t>.</w:t>
      </w:r>
      <w:r>
        <w:rPr>
          <w:rtl/>
        </w:rPr>
        <w:t xml:space="preserve"> </w:t>
      </w:r>
      <w:r w:rsidR="003345F5">
        <w:rPr>
          <w:rtl/>
        </w:rPr>
        <w:tab/>
      </w:r>
      <w:r w:rsidR="00DD57F0">
        <w:rPr>
          <w:rtl/>
        </w:rPr>
        <w:tab/>
      </w:r>
    </w:p>
    <w:p w14:paraId="6F415D10" w14:textId="19174E7D" w:rsidR="0012036F" w:rsidRDefault="00792E50" w:rsidP="003345F5">
      <w:pPr>
        <w:spacing w:line="320" w:lineRule="exact"/>
        <w:jc w:val="distribute"/>
        <w:rPr>
          <w:rtl/>
        </w:rPr>
        <w:sectPr w:rsidR="0012036F"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Cs/>
          <w:szCs w:val="32"/>
          <w:rtl/>
        </w:rPr>
        <w:t xml:space="preserve">לכן </w:t>
      </w:r>
      <w:r>
        <w:rPr>
          <w:rtl/>
        </w:rPr>
        <w:t xml:space="preserve">באתי, אחי! לזרז אתכם, אף שב"ה לא יחסר לנו מאומה והננו שלוים ושקמים, רחוק ממערכת המלחמה, ויש לנו יותר מבקשת יעקב, לחם לאכול ובגד ללבוש, </w:t>
      </w:r>
      <w:r w:rsidR="001D57DE">
        <w:rPr>
          <w:rtl/>
        </w:rPr>
        <w:t>מכל מקום</w:t>
      </w:r>
      <w:r>
        <w:rPr>
          <w:rtl/>
        </w:rPr>
        <w:t xml:space="preserve"> כשנזכור שבערי ליטא ופולין, אחינו בשרינו גועים ברעב, ויש שם אלפי אנשים נפוחי כפן, צריכין אנחנו להרגיש את כאב הרותחים שנשפך עליהם מההשגחה העליונה, מפאת המלחמה, שאין להם שום מסחור וקנין, ובתי חרושת למעשה האריגה נשבתו לגמרי, צריכים אנחנו השלוים </w:t>
      </w:r>
      <w:r w:rsidRPr="006C28A7">
        <w:rPr>
          <w:rtl/>
        </w:rPr>
        <w:t>והשק</w:t>
      </w:r>
      <w:r w:rsidR="006C28A7" w:rsidRPr="006C28A7">
        <w:rPr>
          <w:rFonts w:hint="cs"/>
          <w:rtl/>
        </w:rPr>
        <w:t>ט</w:t>
      </w:r>
      <w:r w:rsidRPr="006C28A7">
        <w:rPr>
          <w:rtl/>
        </w:rPr>
        <w:t>ים</w:t>
      </w:r>
      <w:r>
        <w:rPr>
          <w:rtl/>
        </w:rPr>
        <w:t xml:space="preserve">, </w:t>
      </w:r>
      <w:r w:rsidR="001D57DE">
        <w:rPr>
          <w:rtl/>
        </w:rPr>
        <w:t>ברוך ה'</w:t>
      </w:r>
      <w:r>
        <w:rPr>
          <w:rtl/>
        </w:rPr>
        <w:t xml:space="preserve">, לתמוך בידם בכל מאי דאפשר בנדבות הגונות, ובזה נשתתף בצערן, וכל המרחם על הבריות, מרחמין עליו מן השמים. </w:t>
      </w:r>
      <w:r w:rsidR="004C349E">
        <w:rPr>
          <w:rtl/>
        </w:rPr>
        <w:t>אמן</w:t>
      </w:r>
      <w:r>
        <w:rPr>
          <w:rtl/>
        </w:rPr>
        <w:t>.</w:t>
      </w:r>
      <w:r w:rsidR="004905DA">
        <w:rPr>
          <w:rtl/>
        </w:rPr>
        <w:tab/>
      </w:r>
      <w:r w:rsidR="003345F5">
        <w:rPr>
          <w:rtl/>
        </w:rPr>
        <w:tab/>
      </w:r>
    </w:p>
    <w:p w14:paraId="399C2AF8" w14:textId="77777777" w:rsidR="0012036F" w:rsidRPr="00C76CE1" w:rsidRDefault="004905DA" w:rsidP="004905DA">
      <w:pPr>
        <w:spacing w:after="320" w:line="320" w:lineRule="exact"/>
        <w:jc w:val="distribute"/>
        <w:rPr>
          <w:rFonts w:cs="VILNA מתוקן DP"/>
          <w:bCs/>
          <w:szCs w:val="32"/>
          <w:rtl/>
        </w:rPr>
        <w:sectPr w:rsidR="0012036F" w:rsidRPr="00C76CE1"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ab/>
      </w:r>
    </w:p>
    <w:p w14:paraId="3729452F" w14:textId="77777777" w:rsidR="0012036F" w:rsidRPr="00D37B81" w:rsidRDefault="0012036F" w:rsidP="00F575F2">
      <w:pPr>
        <w:pStyle w:val="1"/>
        <w:rPr>
          <w:rtl/>
        </w:rPr>
      </w:pPr>
      <w:bookmarkStart w:id="76" w:name="_Toc121159839"/>
      <w:bookmarkStart w:id="77" w:name="_Toc121160154"/>
      <w:bookmarkStart w:id="78" w:name="_Toc121170370"/>
      <w:r w:rsidRPr="00D37B81">
        <w:rPr>
          <w:rtl/>
        </w:rPr>
        <w:lastRenderedPageBreak/>
        <w:t>חזיון י</w:t>
      </w:r>
      <w:r w:rsidRPr="00D37B81">
        <w:rPr>
          <w:rFonts w:hint="cs"/>
          <w:rtl/>
        </w:rPr>
        <w:t>"</w:t>
      </w:r>
      <w:r w:rsidRPr="00D37B81">
        <w:rPr>
          <w:rtl/>
        </w:rPr>
        <w:t>ב</w:t>
      </w:r>
      <w:bookmarkEnd w:id="76"/>
      <w:bookmarkEnd w:id="77"/>
      <w:bookmarkEnd w:id="78"/>
    </w:p>
    <w:p w14:paraId="454FF4CA" w14:textId="77777777" w:rsidR="0012036F" w:rsidRPr="006A0D12" w:rsidRDefault="0012036F" w:rsidP="00F575F2">
      <w:pPr>
        <w:pStyle w:val="2"/>
        <w:rPr>
          <w:rtl/>
        </w:rPr>
      </w:pPr>
      <w:bookmarkStart w:id="79" w:name="_Toc121159840"/>
      <w:bookmarkStart w:id="80" w:name="_Toc121160155"/>
      <w:bookmarkStart w:id="81" w:name="_Toc121170371"/>
      <w:r w:rsidRPr="006A0D12">
        <w:rPr>
          <w:rtl/>
        </w:rPr>
        <w:t>היושבים על הכלים</w:t>
      </w:r>
      <w:bookmarkEnd w:id="79"/>
      <w:bookmarkEnd w:id="80"/>
      <w:bookmarkEnd w:id="81"/>
    </w:p>
    <w:p w14:paraId="276EC59F" w14:textId="77777777" w:rsidR="0012036F" w:rsidRDefault="0012036F" w:rsidP="009F3977">
      <w:pPr>
        <w:pStyle w:val="3"/>
        <w:jc w:val="distribute"/>
        <w:rPr>
          <w:rStyle w:val="30"/>
          <w:rtl/>
        </w:rPr>
        <w:sectPr w:rsidR="0012036F" w:rsidSect="000A5F71">
          <w:pgSz w:w="10318" w:h="14576" w:code="139"/>
          <w:pgMar w:top="1531" w:right="1134" w:bottom="1134" w:left="1134" w:header="454" w:footer="709" w:gutter="0"/>
          <w:pgNumType w:fmt="hebrew1"/>
          <w:cols w:space="425"/>
          <w:bidi/>
          <w:rtlGutter/>
          <w:docGrid w:linePitch="360"/>
        </w:sectPr>
      </w:pPr>
      <w:r w:rsidRPr="0012036F">
        <w:rPr>
          <w:rStyle w:val="30"/>
          <w:rtl/>
        </w:rPr>
        <w:t>בירח טבת שנת תרע</w:t>
      </w:r>
      <w:r w:rsidR="00932F11">
        <w:rPr>
          <w:rStyle w:val="30"/>
          <w:rtl/>
        </w:rPr>
        <w:t>"</w:t>
      </w:r>
      <w:r w:rsidRPr="0012036F">
        <w:rPr>
          <w:rStyle w:val="30"/>
          <w:rtl/>
        </w:rPr>
        <w:t>ט. בדבר כלכלת השבויים השבים מן המלחמה, שניתן אז רשות להם לשוב מאשכנז ועסטרייך, ועבר דרך עירנו מחנה כבר, עד אשר כמשך שמונה ימים עברו שלשת אלפים איש, בני ברית ואינם בני ברית, נפוחי כפן, קצירי ומריעי, רק צלם עליהם.</w:t>
      </w:r>
      <w:r w:rsidR="009F3977">
        <w:rPr>
          <w:rStyle w:val="30"/>
          <w:rtl/>
        </w:rPr>
        <w:tab/>
      </w:r>
      <w:r w:rsidR="009F3977">
        <w:rPr>
          <w:rStyle w:val="30"/>
          <w:rtl/>
        </w:rPr>
        <w:tab/>
      </w:r>
      <w:r w:rsidR="009F3977">
        <w:rPr>
          <w:rStyle w:val="30"/>
          <w:rtl/>
        </w:rPr>
        <w:tab/>
      </w:r>
      <w:r w:rsidR="009F3977">
        <w:rPr>
          <w:rStyle w:val="30"/>
          <w:rtl/>
        </w:rPr>
        <w:tab/>
      </w:r>
    </w:p>
    <w:p w14:paraId="5FA02F3D" w14:textId="2E2AE2DC" w:rsidR="0012036F" w:rsidRDefault="0012036F" w:rsidP="00DD57F0">
      <w:pPr>
        <w:spacing w:line="320" w:lineRule="exact"/>
        <w:jc w:val="distribute"/>
        <w:rPr>
          <w:rtl/>
        </w:rPr>
      </w:pPr>
      <w:r w:rsidRPr="00C76CE1">
        <w:rPr>
          <w:rFonts w:cs="VILNA מתוקן DP"/>
          <w:bCs/>
          <w:szCs w:val="32"/>
          <w:rtl/>
        </w:rPr>
        <w:t xml:space="preserve">אחים </w:t>
      </w:r>
      <w:r>
        <w:rPr>
          <w:rtl/>
        </w:rPr>
        <w:t>יקרים! ידוע תדעו שמצווים ועומדים אנחנו לכלכל את אנשי החיל והשבויים, השבים דרך עירנו, כרצון תורתנו הקדושה, בשעה שאבינו הראשון ע"ה שב עם אנשיו מהמלחמה הכבדה, אשר לחם עם ד</w:t>
      </w:r>
      <w:r w:rsidR="00932F11">
        <w:rPr>
          <w:rtl/>
        </w:rPr>
        <w:t>'</w:t>
      </w:r>
      <w:r>
        <w:rPr>
          <w:rtl/>
        </w:rPr>
        <w:t xml:space="preserve"> מלכים, יצא מלכי צדק מלך שלם לקראתו ויוציא לחם ויין, והוא כהן לאל עליון </w:t>
      </w:r>
      <w:r w:rsidRPr="008234F8">
        <w:rPr>
          <w:sz w:val="20"/>
          <w:szCs w:val="20"/>
          <w:rtl/>
        </w:rPr>
        <w:t>(בראשית יד</w:t>
      </w:r>
      <w:r w:rsidR="000448AE">
        <w:rPr>
          <w:rFonts w:hint="cs"/>
          <w:sz w:val="20"/>
          <w:szCs w:val="20"/>
          <w:rtl/>
        </w:rPr>
        <w:t>,</w:t>
      </w:r>
      <w:r w:rsidRPr="008234F8">
        <w:rPr>
          <w:sz w:val="20"/>
          <w:szCs w:val="20"/>
          <w:rtl/>
        </w:rPr>
        <w:t xml:space="preserve"> יח)</w:t>
      </w:r>
      <w:r>
        <w:rPr>
          <w:rtl/>
        </w:rPr>
        <w:t xml:space="preserve"> ופירש"י ז"ל, כך עושים ליגיעי מלחמה וכו' ועיין ספורנו שם, הוציא לחם ויין לשבויי המלחמה העיפים עכ"ל.</w:t>
      </w:r>
      <w:r w:rsidR="00DD57F0">
        <w:rPr>
          <w:rtl/>
        </w:rPr>
        <w:tab/>
      </w:r>
    </w:p>
    <w:p w14:paraId="1F412622" w14:textId="3E4DD668" w:rsidR="0012036F" w:rsidRDefault="0012036F" w:rsidP="00DD57F0">
      <w:pPr>
        <w:spacing w:line="320" w:lineRule="exact"/>
        <w:jc w:val="distribute"/>
        <w:rPr>
          <w:rtl/>
        </w:rPr>
      </w:pPr>
      <w:r w:rsidRPr="00C76CE1">
        <w:rPr>
          <w:rFonts w:cs="VILNA מתוקן DP"/>
          <w:bCs/>
          <w:szCs w:val="32"/>
          <w:rtl/>
        </w:rPr>
        <w:t xml:space="preserve">וידוע </w:t>
      </w:r>
      <w:r>
        <w:rPr>
          <w:rtl/>
        </w:rPr>
        <w:t xml:space="preserve">תדעו שהרבה מאנשי החיל שבו </w:t>
      </w:r>
      <w:r w:rsidR="00932F11">
        <w:rPr>
          <w:rtl/>
        </w:rPr>
        <w:t>"</w:t>
      </w:r>
      <w:r>
        <w:rPr>
          <w:rtl/>
        </w:rPr>
        <w:t xml:space="preserve">קצירי ומריעי", </w:t>
      </w:r>
      <w:r w:rsidR="001D57DE">
        <w:rPr>
          <w:rtl/>
        </w:rPr>
        <w:t>רחמנא ליצלן</w:t>
      </w:r>
      <w:r>
        <w:rPr>
          <w:rtl/>
        </w:rPr>
        <w:t>, חשך משחור תארם, הרבה מהשבים אשר בכל רגע כפשע היה בינם ובין המות, ונשארו בחיים, לא זכו לשוב לביתם ולמולדתם, כי עגלות המסילה לא הספיקו לקבלם אל תוכם, ויעלו על הגגות ושמה גועו מקור, הרבה מהם, אשר עברו בלחץ ובדחק, בתקוה, כי עוד ימים והנם בביתם, ושמה ינוחו, אולם הרעב הכריעם ויגועו על אם הדרך, ולכן עלינו חוב גדול וקדוש לצאת לקראתם ולקדמם במאכל ובמשתה, ולתת להם צידה לדרך.</w:t>
      </w:r>
      <w:r w:rsidR="00DD57F0">
        <w:rPr>
          <w:rtl/>
        </w:rPr>
        <w:tab/>
      </w:r>
    </w:p>
    <w:p w14:paraId="21609A34" w14:textId="4B272E5F" w:rsidR="0012036F" w:rsidRDefault="0012036F" w:rsidP="00DD57F0">
      <w:pPr>
        <w:spacing w:line="320" w:lineRule="exact"/>
        <w:jc w:val="distribute"/>
        <w:rPr>
          <w:rtl/>
        </w:rPr>
      </w:pPr>
      <w:r w:rsidRPr="00C76CE1">
        <w:rPr>
          <w:rFonts w:cs="VILNA מתוקן DP"/>
          <w:bCs/>
          <w:szCs w:val="32"/>
          <w:rtl/>
        </w:rPr>
        <w:t xml:space="preserve">זכרו </w:t>
      </w:r>
      <w:r>
        <w:rPr>
          <w:rtl/>
        </w:rPr>
        <w:t xml:space="preserve">אחי! שהאנשים האלה נדדו ממקומם הלכו ברצון המלוכה בכל הדרכים שבחזקת סכנה, לחמו בחרף נפש עם שונאי ארצנו וישמרו עלינו, רבים מהם, מיום הלקחם עד היום, אינם יודעים ממשפחתם ומבית אבותם, ואנחנו, </w:t>
      </w:r>
      <w:r w:rsidR="001D57DE">
        <w:rPr>
          <w:rtl/>
        </w:rPr>
        <w:t>בעזר ה' יתברך</w:t>
      </w:r>
      <w:r>
        <w:rPr>
          <w:rtl/>
        </w:rPr>
        <w:t xml:space="preserve">, כל אחד בעירו ובמקומו, בטח ואין מחריד, צברנו כסף מהתוכחה של המלחמה </w:t>
      </w:r>
      <w:r w:rsidRPr="008234F8">
        <w:rPr>
          <w:sz w:val="20"/>
          <w:szCs w:val="20"/>
          <w:rtl/>
        </w:rPr>
        <w:t>(כמרגלי בפומי)</w:t>
      </w:r>
      <w:r>
        <w:rPr>
          <w:rtl/>
        </w:rPr>
        <w:t xml:space="preserve">, וחוק ומשפט קדוש היה בישראל, </w:t>
      </w:r>
      <w:r>
        <w:rPr>
          <w:rtl/>
        </w:rPr>
        <w:t xml:space="preserve">"כחלק היורד במלחמה וכחלק היושב על הכלים, ויחדיו יחלוקו" </w:t>
      </w:r>
      <w:r w:rsidRPr="008234F8">
        <w:rPr>
          <w:sz w:val="20"/>
          <w:szCs w:val="20"/>
          <w:rtl/>
        </w:rPr>
        <w:t>(שמואל ל)</w:t>
      </w:r>
      <w:r>
        <w:rPr>
          <w:rtl/>
        </w:rPr>
        <w:t xml:space="preserve"> והנה שם הרויחו הלוחמים את השלל ואת הבז, והיושבים על הכלים לקחו חלק, וכעת להיפך הרויחו היושבים על הכלים, הרבה צעירים נעשו גבירים אדירים, אילי הכסף, ואם לא ליתן להם חלק בחלק יצאתי לבקש, אך ורק </w:t>
      </w:r>
      <w:r w:rsidR="001D57DE">
        <w:rPr>
          <w:rtl/>
        </w:rPr>
        <w:t>לכל הפחות</w:t>
      </w:r>
      <w:r>
        <w:rPr>
          <w:rtl/>
        </w:rPr>
        <w:t xml:space="preserve"> לתמוך אותם בעין יפה ובמדה שאינה מחוקה, והתמיכה הזאת צריכה שתהיה בין לבני ברית, ובין לאינם בני ברית, בשוה.</w:t>
      </w:r>
      <w:r w:rsidR="00DD57F0">
        <w:rPr>
          <w:rtl/>
        </w:rPr>
        <w:tab/>
      </w:r>
    </w:p>
    <w:p w14:paraId="12088B0B" w14:textId="392ABD24" w:rsidR="0012036F" w:rsidRDefault="0012036F" w:rsidP="00DD57F0">
      <w:pPr>
        <w:spacing w:line="320" w:lineRule="exact"/>
        <w:jc w:val="distribute"/>
        <w:rPr>
          <w:rtl/>
        </w:rPr>
      </w:pPr>
      <w:r w:rsidRPr="00C76CE1">
        <w:rPr>
          <w:rFonts w:cs="VILNA מתוקן DP"/>
          <w:bCs/>
          <w:szCs w:val="32"/>
          <w:rtl/>
        </w:rPr>
        <w:t xml:space="preserve">צאו </w:t>
      </w:r>
      <w:r>
        <w:rPr>
          <w:rtl/>
        </w:rPr>
        <w:t xml:space="preserve">וראו מה שעלתה לעמון ומואב </w:t>
      </w:r>
      <w:r w:rsidRPr="008234F8">
        <w:rPr>
          <w:sz w:val="20"/>
          <w:szCs w:val="20"/>
          <w:rtl/>
        </w:rPr>
        <w:t>(הקרובים לנו משארי האומות)</w:t>
      </w:r>
      <w:r>
        <w:rPr>
          <w:rtl/>
        </w:rPr>
        <w:t xml:space="preserve"> הרחיקם </w:t>
      </w:r>
      <w:r w:rsidR="001D57DE">
        <w:rPr>
          <w:rtl/>
        </w:rPr>
        <w:t>הקדוש ברוך הוא</w:t>
      </w:r>
      <w:r>
        <w:rPr>
          <w:rtl/>
        </w:rPr>
        <w:t xml:space="preserve"> שלא יבואו בקהל לעולם </w:t>
      </w:r>
      <w:r w:rsidRPr="008234F8">
        <w:rPr>
          <w:sz w:val="20"/>
          <w:szCs w:val="20"/>
          <w:rtl/>
        </w:rPr>
        <w:t>(דברים כג</w:t>
      </w:r>
      <w:r w:rsidR="001D57DE">
        <w:rPr>
          <w:rFonts w:hint="cs"/>
          <w:sz w:val="20"/>
          <w:szCs w:val="20"/>
          <w:rtl/>
        </w:rPr>
        <w:t>,</w:t>
      </w:r>
      <w:r w:rsidRPr="008234F8">
        <w:rPr>
          <w:sz w:val="20"/>
          <w:szCs w:val="20"/>
          <w:rtl/>
        </w:rPr>
        <w:t xml:space="preserve"> ד)</w:t>
      </w:r>
      <w:r>
        <w:rPr>
          <w:rtl/>
        </w:rPr>
        <w:t>, ומדוע ש</w:t>
      </w:r>
      <w:r w:rsidR="000448AE">
        <w:rPr>
          <w:rFonts w:hint="cs"/>
          <w:rtl/>
        </w:rPr>
        <w:t>מר</w:t>
      </w:r>
      <w:r>
        <w:rPr>
          <w:rtl/>
        </w:rPr>
        <w:t xml:space="preserve"> להם עברתו, "על דבר אשר לא קדמו אתכם בלחם ובמים בדרך בצאתכם ממצרים" וכו', ופירש אברבנאל: כי כאשר בלחמו יקדם נודד בשעת דחקו כאשר עשה מלכי צדק מלך שלם לאברהם ולחייליו שהוציא לחם ויין כאשר ידע כי עיפים המה, וכן היה ראוי להם שיעשו לישראל, ובלבד שיהיה מיד בדרך בצאתם ממצרים, כי אז היה להם עת הצורך, כי לא היו יודעים </w:t>
      </w:r>
      <w:r w:rsidR="00070FDF">
        <w:rPr>
          <w:rtl/>
        </w:rPr>
        <w:t>שהקדוש ברוך הוא</w:t>
      </w:r>
      <w:r>
        <w:rPr>
          <w:rtl/>
        </w:rPr>
        <w:t xml:space="preserve"> ימטיר להם מן, ושיוציא להם מים, ולפי שהיו בני לוט שקבלו חסד מאברהם אשר הצילם מחרב ומשבי </w:t>
      </w:r>
      <w:r w:rsidR="00070FDF">
        <w:rPr>
          <w:rtl/>
        </w:rPr>
        <w:t>ועל ידי</w:t>
      </w:r>
      <w:r>
        <w:rPr>
          <w:rtl/>
        </w:rPr>
        <w:t xml:space="preserve"> זכותו נמלטו מסדום ועמורה, ולכן היה חטאם רב, וכמו שהם לא קדמו בלחם ובמים, ככה לא תקדמו אותם לתת להם אשה מבנותיכם, לפי שבעלי טבע כזאת הנשחתת והנפסדת, אין ראוי </w:t>
      </w:r>
      <w:r>
        <w:rPr>
          <w:rtl/>
        </w:rPr>
        <w:lastRenderedPageBreak/>
        <w:t xml:space="preserve">שיהיו כלאים עם הזרע אשר ברך ה' ולכן אמר עד דור עשירי, </w:t>
      </w:r>
      <w:r w:rsidR="00070FDF">
        <w:rPr>
          <w:rtl/>
        </w:rPr>
        <w:t>רצונו לומר</w:t>
      </w:r>
      <w:r>
        <w:rPr>
          <w:rtl/>
        </w:rPr>
        <w:t xml:space="preserve"> עד עולם עכ"ל.</w:t>
      </w:r>
      <w:r w:rsidR="00DD57F0">
        <w:rPr>
          <w:rtl/>
        </w:rPr>
        <w:tab/>
      </w:r>
    </w:p>
    <w:p w14:paraId="6CCAE9C7" w14:textId="37A6E49F" w:rsidR="0012036F" w:rsidRDefault="0012036F" w:rsidP="00DD57F0">
      <w:pPr>
        <w:spacing w:line="320" w:lineRule="exact"/>
        <w:jc w:val="distribute"/>
        <w:rPr>
          <w:rtl/>
        </w:rPr>
      </w:pPr>
      <w:r w:rsidRPr="00C76CE1">
        <w:rPr>
          <w:rFonts w:cs="VILNA מתוקן DP"/>
          <w:bCs/>
          <w:szCs w:val="32"/>
          <w:rtl/>
        </w:rPr>
        <w:t xml:space="preserve">וכאשר </w:t>
      </w:r>
      <w:r>
        <w:rPr>
          <w:rtl/>
        </w:rPr>
        <w:t xml:space="preserve">אנחנו העם הנבחר בני אברהם יצחק ויעקב, אשר זכינו לקבל את ספר תורת ה' המלא כל טוב, חסד וצדקה ורחמים, לא נוכל להיות כפויי טובה, מבלי לגמול חסד, </w:t>
      </w:r>
      <w:r w:rsidR="00070FDF">
        <w:rPr>
          <w:rtl/>
        </w:rPr>
        <w:t>חס ושלום</w:t>
      </w:r>
      <w:r>
        <w:rPr>
          <w:rtl/>
        </w:rPr>
        <w:t xml:space="preserve">, לאנשי החיל, אשר הלכו בקרב ובשבי לפני צר, אלה אשר מסרו נפשם בעדנו, שבו הפעם בפחי נפש, חולים ורעבים, ערומים ויחפים, רצוצים ומרוסקים, שברי יד ושברי רגל, בכרכים כושלות, ואין להם אפילו חלוק אחד וידוע </w:t>
      </w:r>
      <w:r w:rsidR="00070FDF">
        <w:rPr>
          <w:rtl/>
        </w:rPr>
        <w:t>מה שאמרו</w:t>
      </w:r>
      <w:r>
        <w:rPr>
          <w:rtl/>
        </w:rPr>
        <w:t xml:space="preserve"> חז"ל </w:t>
      </w:r>
      <w:r w:rsidRPr="008234F8">
        <w:rPr>
          <w:sz w:val="20"/>
          <w:szCs w:val="20"/>
          <w:rtl/>
        </w:rPr>
        <w:t>(נדרים פא</w:t>
      </w:r>
      <w:r w:rsidR="00005C9A">
        <w:rPr>
          <w:rFonts w:hint="cs"/>
          <w:sz w:val="20"/>
          <w:szCs w:val="20"/>
          <w:rtl/>
        </w:rPr>
        <w:t>,</w:t>
      </w:r>
      <w:r w:rsidRPr="008234F8">
        <w:rPr>
          <w:sz w:val="20"/>
          <w:szCs w:val="20"/>
          <w:rtl/>
        </w:rPr>
        <w:t xml:space="preserve"> א)</w:t>
      </w:r>
      <w:r>
        <w:rPr>
          <w:rtl/>
        </w:rPr>
        <w:t xml:space="preserve"> ערבוביתא דמאני מתיא לידי שעמומיתא, ערבוביתא דגופא מתיא לידי שיחני וביבי, ולכן כל אחד ואחד יביא עבורם מלבד נדבתו על עניני אכילה, גם חלוק ישן ובגדים ישנים כדי לכסות ערומיהם. וזו מצוה שאין למעלה ממנה.</w:t>
      </w:r>
      <w:r w:rsidR="00DD57F0">
        <w:rPr>
          <w:rtl/>
        </w:rPr>
        <w:tab/>
      </w:r>
    </w:p>
    <w:p w14:paraId="3F776DC1" w14:textId="189D79BC" w:rsidR="00367D58" w:rsidRDefault="0012036F" w:rsidP="00DD57F0">
      <w:pPr>
        <w:spacing w:line="320" w:lineRule="exact"/>
        <w:jc w:val="distribute"/>
        <w:rPr>
          <w:rtl/>
        </w:rPr>
        <w:sectPr w:rsidR="00367D58"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Cs/>
          <w:szCs w:val="32"/>
          <w:rtl/>
        </w:rPr>
        <w:t xml:space="preserve">ואבקש </w:t>
      </w:r>
      <w:r>
        <w:rPr>
          <w:rtl/>
        </w:rPr>
        <w:t xml:space="preserve">מכם, שאל תשאלוני אחי! כמה מספר היהודים? שאלה כזאת לגמרי היא מיותרת כעת, </w:t>
      </w:r>
      <w:r>
        <w:rPr>
          <w:rtl/>
        </w:rPr>
        <w:t xml:space="preserve">ואמרו חז"ל </w:t>
      </w:r>
      <w:r w:rsidRPr="008234F8">
        <w:rPr>
          <w:sz w:val="20"/>
          <w:szCs w:val="20"/>
          <w:rtl/>
        </w:rPr>
        <w:t>(בגיטין דף סא)</w:t>
      </w:r>
      <w:r>
        <w:rPr>
          <w:rtl/>
        </w:rPr>
        <w:t xml:space="preserve"> ובש</w:t>
      </w:r>
      <w:r w:rsidR="00932F11">
        <w:rPr>
          <w:rtl/>
        </w:rPr>
        <w:t>"</w:t>
      </w:r>
      <w:r>
        <w:rPr>
          <w:rtl/>
        </w:rPr>
        <w:t xml:space="preserve">ע יור"ד </w:t>
      </w:r>
      <w:r w:rsidR="00070FDF" w:rsidRPr="00070FDF">
        <w:rPr>
          <w:sz w:val="20"/>
          <w:szCs w:val="20"/>
          <w:rtl/>
        </w:rPr>
        <w:t>(</w:t>
      </w:r>
      <w:r w:rsidRPr="00070FDF">
        <w:rPr>
          <w:sz w:val="20"/>
          <w:szCs w:val="20"/>
          <w:rtl/>
        </w:rPr>
        <w:t>סימן קנא סעיף יב ובסימן רנא סעיף א ברמ</w:t>
      </w:r>
      <w:r w:rsidR="00932F11" w:rsidRPr="00070FDF">
        <w:rPr>
          <w:sz w:val="20"/>
          <w:szCs w:val="20"/>
          <w:rtl/>
        </w:rPr>
        <w:t>"</w:t>
      </w:r>
      <w:r w:rsidRPr="00070FDF">
        <w:rPr>
          <w:sz w:val="20"/>
          <w:szCs w:val="20"/>
          <w:rtl/>
        </w:rPr>
        <w:t>א</w:t>
      </w:r>
      <w:r w:rsidR="00070FDF" w:rsidRPr="00070FDF">
        <w:rPr>
          <w:sz w:val="20"/>
          <w:szCs w:val="20"/>
          <w:rtl/>
        </w:rPr>
        <w:t>)</w:t>
      </w:r>
      <w:r>
        <w:rPr>
          <w:rtl/>
        </w:rPr>
        <w:t xml:space="preserve"> שמפרנסין עניי עכו"ם עם עניי ישראל מפני דרכי שלום, זאת הוא בענין צדקה, אך הפעם לא מפני דרכי שלום לבד מחויבים אנחנו לגמול חסד עם אנשי החיל הרעבים, כי אם מצד החיוב הגמור, אנו חייבים להם, ועלינו להשיב להם החוב המגיע להם, לא נדבה, לא מתנה נדור להם, כי אם חלק ריוח שהרוחנו אנו, היושבים לבטח על הכלים, והמצוה הזאת שכלית היא, העשיר ירבה והדל </w:t>
      </w:r>
      <w:r w:rsidR="00763419">
        <w:rPr>
          <w:rtl/>
        </w:rPr>
        <w:t>גם כן</w:t>
      </w:r>
      <w:r>
        <w:rPr>
          <w:rtl/>
        </w:rPr>
        <w:t xml:space="preserve"> לא ימעיט, כל אחד יתן אחוז מכל אשר נמצא אתו ונקיים את דברי ישעיה הנביא </w:t>
      </w:r>
      <w:r w:rsidRPr="008234F8">
        <w:rPr>
          <w:sz w:val="20"/>
          <w:szCs w:val="20"/>
          <w:rtl/>
        </w:rPr>
        <w:t>(נח</w:t>
      </w:r>
      <w:r w:rsidR="00005C9A">
        <w:rPr>
          <w:rFonts w:hint="cs"/>
          <w:sz w:val="20"/>
          <w:szCs w:val="20"/>
          <w:rtl/>
        </w:rPr>
        <w:t>,</w:t>
      </w:r>
      <w:r w:rsidRPr="008234F8">
        <w:rPr>
          <w:sz w:val="20"/>
          <w:szCs w:val="20"/>
          <w:rtl/>
        </w:rPr>
        <w:t xml:space="preserve"> ז)</w:t>
      </w:r>
      <w:r>
        <w:rPr>
          <w:rtl/>
        </w:rPr>
        <w:t xml:space="preserve"> הלא פרוס לרעב לחמך ועניים מרודים תביא בית, כי תראה ערום וכסיתו ומבשרך לא תתעלם, ויקוים בנו </w:t>
      </w:r>
      <w:r w:rsidR="00763419">
        <w:rPr>
          <w:rtl/>
        </w:rPr>
        <w:t>על ידי זה</w:t>
      </w:r>
      <w:r>
        <w:rPr>
          <w:rtl/>
        </w:rPr>
        <w:t xml:space="preserve"> </w:t>
      </w:r>
      <w:r w:rsidR="003342D0">
        <w:rPr>
          <w:rtl/>
        </w:rPr>
        <w:t>-</w:t>
      </w:r>
      <w:r>
        <w:rPr>
          <w:rtl/>
        </w:rPr>
        <w:t xml:space="preserve"> אז יבקע כשחר אורך וארוחתך מהרה תצמח וכו' במהרה בימינו </w:t>
      </w:r>
      <w:r w:rsidR="004C349E">
        <w:rPr>
          <w:rtl/>
        </w:rPr>
        <w:t>אמן</w:t>
      </w:r>
      <w:r>
        <w:rPr>
          <w:rtl/>
        </w:rPr>
        <w:t xml:space="preserve"> ו</w:t>
      </w:r>
      <w:r w:rsidR="004C349E">
        <w:rPr>
          <w:rtl/>
        </w:rPr>
        <w:t>אמן</w:t>
      </w:r>
      <w:r>
        <w:rPr>
          <w:rtl/>
        </w:rPr>
        <w:t>.</w:t>
      </w:r>
      <w:r w:rsidR="00DD57F0">
        <w:rPr>
          <w:rtl/>
        </w:rPr>
        <w:tab/>
      </w:r>
    </w:p>
    <w:p w14:paraId="63BA65B2" w14:textId="77777777" w:rsidR="00367D58" w:rsidRDefault="00367D58" w:rsidP="007242B1">
      <w:pPr>
        <w:spacing w:line="320" w:lineRule="exact"/>
        <w:rPr>
          <w:rtl/>
        </w:rPr>
        <w:sectPr w:rsidR="00367D58" w:rsidSect="000E71A3">
          <w:type w:val="continuous"/>
          <w:pgSz w:w="10318" w:h="14576" w:code="139"/>
          <w:pgMar w:top="1531" w:right="1134" w:bottom="1134" w:left="1134" w:header="709" w:footer="709" w:gutter="0"/>
          <w:pgNumType w:fmt="hebrew1"/>
          <w:cols w:num="2" w:space="425"/>
          <w:bidi/>
          <w:rtlGutter/>
          <w:docGrid w:linePitch="360"/>
        </w:sectPr>
      </w:pPr>
    </w:p>
    <w:p w14:paraId="00DC3CAD" w14:textId="77777777" w:rsidR="00367D58" w:rsidRPr="00D37B81" w:rsidRDefault="00367D58" w:rsidP="00F575F2">
      <w:pPr>
        <w:pStyle w:val="1"/>
        <w:rPr>
          <w:rtl/>
        </w:rPr>
      </w:pPr>
      <w:bookmarkStart w:id="82" w:name="_Toc121159841"/>
      <w:bookmarkStart w:id="83" w:name="_Toc121160156"/>
      <w:bookmarkStart w:id="84" w:name="_Toc121170372"/>
      <w:r w:rsidRPr="00D37B81">
        <w:rPr>
          <w:rtl/>
        </w:rPr>
        <w:lastRenderedPageBreak/>
        <w:t>חזיון י</w:t>
      </w:r>
      <w:r w:rsidRPr="00D37B81">
        <w:rPr>
          <w:rFonts w:hint="cs"/>
          <w:rtl/>
        </w:rPr>
        <w:t>"</w:t>
      </w:r>
      <w:r w:rsidRPr="00D37B81">
        <w:rPr>
          <w:rtl/>
        </w:rPr>
        <w:t>ג</w:t>
      </w:r>
      <w:bookmarkEnd w:id="82"/>
      <w:bookmarkEnd w:id="83"/>
      <w:bookmarkEnd w:id="84"/>
    </w:p>
    <w:p w14:paraId="1C10789D" w14:textId="77777777" w:rsidR="00367D58" w:rsidRPr="006A0D12" w:rsidRDefault="00367D58" w:rsidP="00F575F2">
      <w:pPr>
        <w:pStyle w:val="2"/>
        <w:rPr>
          <w:rtl/>
        </w:rPr>
      </w:pPr>
      <w:bookmarkStart w:id="85" w:name="_Toc121159842"/>
      <w:bookmarkStart w:id="86" w:name="_Toc121160157"/>
      <w:bookmarkStart w:id="87" w:name="_Toc121170373"/>
      <w:r w:rsidRPr="006A0D12">
        <w:rPr>
          <w:rtl/>
        </w:rPr>
        <w:t>מירוק ושיטוף</w:t>
      </w:r>
      <w:bookmarkEnd w:id="85"/>
      <w:bookmarkEnd w:id="86"/>
      <w:bookmarkEnd w:id="87"/>
    </w:p>
    <w:p w14:paraId="3EEFE89E" w14:textId="77777777" w:rsidR="00367D58" w:rsidRDefault="00367D58" w:rsidP="009F3977">
      <w:pPr>
        <w:pStyle w:val="3"/>
        <w:jc w:val="distribute"/>
        <w:rPr>
          <w:rtl/>
        </w:rPr>
      </w:pPr>
      <w:r>
        <w:rPr>
          <w:rtl/>
        </w:rPr>
        <w:t>בשבת מברכים חודש שבט שנת תרע</w:t>
      </w:r>
      <w:r w:rsidR="00932F11">
        <w:rPr>
          <w:rtl/>
        </w:rPr>
        <w:t>"</w:t>
      </w:r>
      <w:r>
        <w:rPr>
          <w:rtl/>
        </w:rPr>
        <w:t xml:space="preserve">ט, מלבד הצער והיגון מרציחות בהסביבה, עוד שלטה לרעה מחלת הטיפוס </w:t>
      </w:r>
      <w:r w:rsidR="00763419">
        <w:rPr>
          <w:rtl/>
        </w:rPr>
        <w:t>רחמנא ליצלן</w:t>
      </w:r>
      <w:r>
        <w:rPr>
          <w:rtl/>
        </w:rPr>
        <w:t xml:space="preserve">, וכל בתי החולים </w:t>
      </w:r>
      <w:r w:rsidRPr="004A4217">
        <w:rPr>
          <w:rtl/>
        </w:rPr>
        <w:t>נתמלאו</w:t>
      </w:r>
      <w:r>
        <w:rPr>
          <w:rtl/>
        </w:rPr>
        <w:t>, והסכמנו לגזור תענית, כמבואר ברמב"ם ובש</w:t>
      </w:r>
      <w:r w:rsidR="00932F11">
        <w:rPr>
          <w:rtl/>
        </w:rPr>
        <w:t>"</w:t>
      </w:r>
      <w:r>
        <w:rPr>
          <w:rtl/>
        </w:rPr>
        <w:t xml:space="preserve">ע </w:t>
      </w:r>
      <w:r w:rsidR="00763419">
        <w:rPr>
          <w:rtl/>
        </w:rPr>
        <w:t>סימן</w:t>
      </w:r>
      <w:r>
        <w:rPr>
          <w:rtl/>
        </w:rPr>
        <w:t xml:space="preserve"> תקס</w:t>
      </w:r>
      <w:r w:rsidR="00932F11">
        <w:rPr>
          <w:rtl/>
        </w:rPr>
        <w:t>"</w:t>
      </w:r>
      <w:r>
        <w:rPr>
          <w:rtl/>
        </w:rPr>
        <w:t>ו.</w:t>
      </w:r>
      <w:r w:rsidR="009F3977">
        <w:rPr>
          <w:rtl/>
        </w:rPr>
        <w:tab/>
      </w:r>
    </w:p>
    <w:p w14:paraId="14BBC29D" w14:textId="77777777" w:rsidR="00367D58" w:rsidRDefault="00367D58" w:rsidP="007242B1">
      <w:pPr>
        <w:spacing w:line="320" w:lineRule="exact"/>
        <w:rPr>
          <w:rtl/>
        </w:rPr>
        <w:sectPr w:rsidR="00367D58" w:rsidSect="000A5F71">
          <w:pgSz w:w="10318" w:h="14576" w:code="139"/>
          <w:pgMar w:top="1531" w:right="1134" w:bottom="1134" w:left="1134" w:header="454" w:footer="709" w:gutter="0"/>
          <w:pgNumType w:fmt="hebrew1"/>
          <w:cols w:space="425"/>
          <w:bidi/>
          <w:rtlGutter/>
          <w:docGrid w:linePitch="360"/>
        </w:sectPr>
      </w:pPr>
    </w:p>
    <w:p w14:paraId="0225CEAA" w14:textId="6C53F032" w:rsidR="00367D58" w:rsidRDefault="00367D58" w:rsidP="00DD57F0">
      <w:pPr>
        <w:spacing w:line="320" w:lineRule="exact"/>
        <w:jc w:val="distribute"/>
        <w:rPr>
          <w:rtl/>
        </w:rPr>
      </w:pPr>
      <w:r w:rsidRPr="00C76CE1">
        <w:rPr>
          <w:rFonts w:cs="VILNA מתוקן DP"/>
          <w:b/>
          <w:bCs/>
          <w:szCs w:val="32"/>
          <w:rtl/>
        </w:rPr>
        <w:t xml:space="preserve">ניב א) </w:t>
      </w:r>
      <w:r>
        <w:rPr>
          <w:rtl/>
        </w:rPr>
        <w:t xml:space="preserve">קראתי במכתבי עתים, תוכחת מגולה של אחד מהסופרים, מדוע אינם נוהגין כעת בהתגבר המחלה מאד, כמו שנהגו לפני שנים אחדות, בעת ששלטה החלירע </w:t>
      </w:r>
      <w:r w:rsidR="00FA26BB">
        <w:rPr>
          <w:rtl/>
        </w:rPr>
        <w:t>רחמנא ליצלן</w:t>
      </w:r>
      <w:r>
        <w:rPr>
          <w:rtl/>
        </w:rPr>
        <w:t xml:space="preserve">, שאמרו למכור על השוק בגדים ישנים בלי חתימה, שהבגדים האלה מורקו וגם שוטפו במי זריקה </w:t>
      </w:r>
      <w:r w:rsidRPr="008234F8">
        <w:rPr>
          <w:sz w:val="20"/>
          <w:szCs w:val="20"/>
          <w:rtl/>
        </w:rPr>
        <w:t>(שיש מכונה מיוחדת לזה מהממשלה)</w:t>
      </w:r>
      <w:r>
        <w:rPr>
          <w:rtl/>
        </w:rPr>
        <w:t>, והצדק אתו, שבאמת נמכרים בגדים כאלה שנשארו מן המתים, שנחלו במחלה המתדבקת הנ"ל, ומי נדה לא זורק עליהם.</w:t>
      </w:r>
      <w:r w:rsidR="00DD57F0">
        <w:rPr>
          <w:rtl/>
        </w:rPr>
        <w:tab/>
      </w:r>
    </w:p>
    <w:p w14:paraId="7F760A20" w14:textId="6B329244" w:rsidR="00367D58" w:rsidRDefault="00367D58" w:rsidP="00DD57F0">
      <w:pPr>
        <w:spacing w:line="320" w:lineRule="exact"/>
        <w:jc w:val="distribute"/>
        <w:rPr>
          <w:rtl/>
        </w:rPr>
      </w:pPr>
      <w:r w:rsidRPr="00C76CE1">
        <w:rPr>
          <w:rFonts w:cs="VILNA מתוקן DP"/>
          <w:bCs/>
          <w:szCs w:val="32"/>
          <w:rtl/>
        </w:rPr>
        <w:t xml:space="preserve">ואם </w:t>
      </w:r>
      <w:r>
        <w:rPr>
          <w:rtl/>
        </w:rPr>
        <w:t>הדבר כן, אם בכדי שלא תדבק החולי, צריכים לשטוף את הבגדים, אולי בעת צרה הלזו נתבונן ונוריק ונשטוף מעט גם את נפשותינו? נפשפש ונמשמש במעשינו ללמוד ולדעת, מה חרי האף הגדול הזה?</w:t>
      </w:r>
      <w:r w:rsidR="00DD57F0">
        <w:rPr>
          <w:rtl/>
        </w:rPr>
        <w:tab/>
      </w:r>
    </w:p>
    <w:p w14:paraId="6E6F5A92" w14:textId="0E222E52" w:rsidR="00367D58" w:rsidRDefault="00367D58" w:rsidP="00DD57F0">
      <w:pPr>
        <w:spacing w:line="320" w:lineRule="exact"/>
        <w:jc w:val="distribute"/>
        <w:rPr>
          <w:rtl/>
        </w:rPr>
      </w:pPr>
      <w:r w:rsidRPr="00C76CE1">
        <w:rPr>
          <w:rFonts w:cs="VILNA מתוקן DP"/>
          <w:bCs/>
          <w:szCs w:val="32"/>
          <w:rtl/>
        </w:rPr>
        <w:t xml:space="preserve">והלא </w:t>
      </w:r>
      <w:r>
        <w:rPr>
          <w:rtl/>
        </w:rPr>
        <w:t>פסק הרמב"ם ז"ל בפרק א</w:t>
      </w:r>
      <w:r w:rsidR="00932F11">
        <w:rPr>
          <w:rtl/>
        </w:rPr>
        <w:t>'</w:t>
      </w:r>
      <w:r>
        <w:rPr>
          <w:rtl/>
        </w:rPr>
        <w:t xml:space="preserve"> מהלכות תעניות, וז"ל מצות עשה מן התורה לזעוק ולהריע בחצוצרות על כל צרה שתבוא על הצבור, שנאמר על הצר הצורר אתכם, והרעותם בחצוצרות, כלומר, כל דבר שיצר לכם, כגון: בצורת, דבר וארבה וכיוצא בהן, זעקו עליהם והריעו, ודבר זה מדרכי התשובה הוא, שבזמן שתבוא צרה ויזעקו עליה והריעו, ידעו הכל שבגלל מעשיהם הרעים הורע להם, ככתוב עונותיכם הטו אלה וכו' וזאת היא שתגרום להסיר הצרה מעליהם, אבל אם לא יזעקו ולא יריעו ויתלו הכל במקרה, אז משנה צרה תבוא עליהם, כמו שכתוב "והלכתם עמי בקרי, והלכתי אף אני עמכם בחמת קרי", כלומר, אם תלכו עמי </w:t>
      </w:r>
      <w:r>
        <w:rPr>
          <w:rtl/>
        </w:rPr>
        <w:t>בקרי, על כל צרה שאביא עליכם תאמרו, שהיא לא באה כעונש מעלי, רק קרי</w:t>
      </w:r>
      <w:r w:rsidR="003F02B3">
        <w:rPr>
          <w:rFonts w:hint="cs"/>
          <w:rtl/>
        </w:rPr>
        <w:t xml:space="preserve"> </w:t>
      </w:r>
      <w:r w:rsidR="003342D0">
        <w:rPr>
          <w:rtl/>
        </w:rPr>
        <w:t>-</w:t>
      </w:r>
      <w:r w:rsidR="003F02B3">
        <w:rPr>
          <w:rFonts w:hint="cs"/>
          <w:rtl/>
        </w:rPr>
        <w:t xml:space="preserve"> </w:t>
      </w:r>
      <w:r>
        <w:rPr>
          <w:rtl/>
        </w:rPr>
        <w:t xml:space="preserve">דבר מקרה, אז אוסיף לכם "חמת" אותו הקרי </w:t>
      </w:r>
      <w:r w:rsidR="00FA26BB">
        <w:rPr>
          <w:rtl/>
        </w:rPr>
        <w:t>עיין שם</w:t>
      </w:r>
      <w:r>
        <w:rPr>
          <w:rtl/>
        </w:rPr>
        <w:t xml:space="preserve"> בדבריו הקדושים.</w:t>
      </w:r>
      <w:r w:rsidR="00DD57F0">
        <w:rPr>
          <w:rtl/>
        </w:rPr>
        <w:tab/>
      </w:r>
    </w:p>
    <w:p w14:paraId="40F28801" w14:textId="5057BDC1" w:rsidR="00367D58" w:rsidRDefault="00367D58" w:rsidP="00DD57F0">
      <w:pPr>
        <w:spacing w:line="320" w:lineRule="exact"/>
        <w:jc w:val="distribute"/>
        <w:rPr>
          <w:rtl/>
        </w:rPr>
      </w:pPr>
      <w:r w:rsidRPr="00C76CE1">
        <w:rPr>
          <w:rFonts w:cs="VILNA מתוקן DP"/>
          <w:bCs/>
          <w:szCs w:val="32"/>
          <w:rtl/>
        </w:rPr>
        <w:t xml:space="preserve">דבר </w:t>
      </w:r>
      <w:r>
        <w:rPr>
          <w:rtl/>
        </w:rPr>
        <w:t>הלמד מזה, שעל כל צרות שלא תבאנה נדע ונתבונן שהוא בגזירת ה', ואין יסורין בלא עון, ובכן נחוץ "מירוק ושיטוף", לחקור ולדעת את הסיבה, אשר בעבורה באה הצרה הזאה, על מה עשה ה' ככה, הלא לקינו מאד בחומר וברוח, נחלי בליעל יבעתונו, ולמה זה עוד אפפונו חבלי מות? מחוץ תשכל חרב ומחדרים אימה, הסיבה הזאת קרובה היא לנו, חילול השבת בפרהסיא, הוא הוא בעוכרנו, קדושת השבת זוהי יסוד תורתנו הקדושה, וחומה בצורה היא לנו לבל תשלוט בנו כל רעה, על ידי שמירתה, ולדאבון נפשנו, רבים מאחינו באים במחתרת לחפור גומץ תחת החומה, אוי אחים היקרים! נוסו בחפזון, הצילו נפשותיכם, שאם תוסיפו לחלל את השבת, תהרסו את החומה כליל ותפול תחתיה, ואז אבדנו, כולנו אבדנו, אנחנו, נשינו, עוללינו וטפנו, שמירת השבת היא גדר סביב כרם ה' צבאות בית ישראל, אל תוסיפו לחלל את השבת ואל תפרצו גדרו של עולם, והנהר הזה ישמור אותם, את הגוי כולו בכל העתים והזמנים מכל אויבינו ומכל פגע רע.</w:t>
      </w:r>
      <w:r w:rsidR="00DD57F0">
        <w:rPr>
          <w:rtl/>
        </w:rPr>
        <w:tab/>
      </w:r>
    </w:p>
    <w:p w14:paraId="335856AC" w14:textId="51177745" w:rsidR="00367D58" w:rsidRDefault="00367D58" w:rsidP="00DD57F0">
      <w:pPr>
        <w:spacing w:line="320" w:lineRule="exact"/>
        <w:jc w:val="distribute"/>
        <w:rPr>
          <w:rtl/>
        </w:rPr>
      </w:pPr>
      <w:r w:rsidRPr="00C76CE1">
        <w:rPr>
          <w:rFonts w:cs="VILNA מתוקן DP"/>
          <w:b/>
          <w:bCs/>
          <w:szCs w:val="32"/>
          <w:rtl/>
        </w:rPr>
        <w:t xml:space="preserve">ניב ב) </w:t>
      </w:r>
      <w:r>
        <w:rPr>
          <w:rtl/>
        </w:rPr>
        <w:t>אל נכון הלא תזכרו כולכם, כשהיינו במצור תחת ממשלת זדון, דלתי בתי הספר</w:t>
      </w:r>
      <w:r w:rsidR="00F754EE">
        <w:rPr>
          <w:rFonts w:hint="cs"/>
          <w:rtl/>
        </w:rPr>
        <w:t>,</w:t>
      </w:r>
      <w:r>
        <w:rPr>
          <w:rtl/>
        </w:rPr>
        <w:t xml:space="preserve"> גם הבינונים היו סגורים ומסוגרים לפני נערי בני ישראל, ומי שזכה בגורל, ויהי כאשר גמר הנער </w:t>
      </w:r>
      <w:r>
        <w:rPr>
          <w:rtl/>
        </w:rPr>
        <w:lastRenderedPageBreak/>
        <w:t xml:space="preserve">את שמונת המחלקות של בית הספר הבינוני ונחלץ מצרה זו, סבב סחור סחור אצל בית הספר הגבוה, ומצאו נעול לפניו, הצעיר הזה בא בשביל צר, אין דרך לנטות ימין ושמאל, כמה יגיעות יגע ושם לילות כימים, עד אשר בא עד שערי גן עדן התחתון </w:t>
      </w:r>
      <w:r w:rsidRPr="008234F8">
        <w:rPr>
          <w:sz w:val="20"/>
          <w:szCs w:val="20"/>
          <w:rtl/>
        </w:rPr>
        <w:t>(אוניווערזיטעט)</w:t>
      </w:r>
      <w:r>
        <w:rPr>
          <w:rtl/>
        </w:rPr>
        <w:t>, והנה השער פתוח לרוחה לכל הגומרים אה שמונת המחלקות "לבר מיהודי", הרבה מהצעירים כבשו את יצרם ומסרו את נפשם על</w:t>
      </w:r>
      <w:r w:rsidR="00164D95">
        <w:rPr>
          <w:rFonts w:hint="cs"/>
          <w:rtl/>
        </w:rPr>
        <w:t xml:space="preserve"> </w:t>
      </w:r>
      <w:r>
        <w:rPr>
          <w:rtl/>
        </w:rPr>
        <w:t xml:space="preserve">קדושת ה' ממש, את המטבע שבידם לא החליפו, ואת </w:t>
      </w:r>
      <w:r w:rsidRPr="004D1C8C">
        <w:rPr>
          <w:highlight w:val="yellow"/>
          <w:rtl/>
        </w:rPr>
        <w:t>יחודם</w:t>
      </w:r>
      <w:r>
        <w:rPr>
          <w:rtl/>
        </w:rPr>
        <w:t xml:space="preserve"> בזר לא המירו, אכן היו כאלה, אשר לחמו בקרב לבם ובאו במבוכה, ולצערנו </w:t>
      </w:r>
      <w:r w:rsidR="003342D0">
        <w:rPr>
          <w:rtl/>
        </w:rPr>
        <w:t>-</w:t>
      </w:r>
      <w:r>
        <w:rPr>
          <w:rtl/>
        </w:rPr>
        <w:t xml:space="preserve"> צער האומה כולה</w:t>
      </w:r>
      <w:r w:rsidR="004D1C8C">
        <w:rPr>
          <w:rFonts w:hint="cs"/>
          <w:rtl/>
        </w:rPr>
        <w:t xml:space="preserve"> </w:t>
      </w:r>
      <w:r w:rsidR="003342D0">
        <w:rPr>
          <w:rtl/>
        </w:rPr>
        <w:t>-</w:t>
      </w:r>
      <w:r w:rsidR="004D1C8C">
        <w:rPr>
          <w:rFonts w:hint="cs"/>
          <w:rtl/>
        </w:rPr>
        <w:t xml:space="preserve"> </w:t>
      </w:r>
      <w:r>
        <w:rPr>
          <w:rtl/>
        </w:rPr>
        <w:t>נפלו בנופלים, עזבו את מחנינו, השליכו את דגלנו, וימירו את כבודם באוכל, בתקותם, כי בגמרם את בית הספר הגבוה יכנסו לטרקלין ויזכו לשבת בדירה נאה וכלים נאים, ויחיו חיים טובים ונעימים, ובכן נסעו לאיזו עיר קטנה במקום רחוק, שאין מכירין אותן, ועשו מה שלבם חפץ, ובאו לבית כהן</w:t>
      </w:r>
      <w:r w:rsidR="009155B7">
        <w:rPr>
          <w:rFonts w:hint="cs"/>
          <w:rtl/>
        </w:rPr>
        <w:t xml:space="preserve"> </w:t>
      </w:r>
      <w:r>
        <w:rPr>
          <w:rtl/>
        </w:rPr>
        <w:t>-</w:t>
      </w:r>
      <w:r w:rsidR="009155B7">
        <w:rPr>
          <w:rFonts w:hint="cs"/>
          <w:rtl/>
        </w:rPr>
        <w:t xml:space="preserve"> </w:t>
      </w:r>
      <w:r>
        <w:rPr>
          <w:rtl/>
        </w:rPr>
        <w:t xml:space="preserve">אליל בראש כפוף, ובבושת פנים, בטמטום המח ובטירוף הדעת, ולבו היה מלא צער ויגון, וכאשר קבל ממנו תעודה שבא </w:t>
      </w:r>
      <w:r w:rsidR="00CC080F">
        <w:rPr>
          <w:rFonts w:hint="cs"/>
          <w:rtl/>
        </w:rPr>
        <w:t>ב</w:t>
      </w:r>
      <w:r>
        <w:rPr>
          <w:rtl/>
        </w:rPr>
        <w:t xml:space="preserve">ברית החדשה, והוא כעת כקטן שנולד דמי, ויצא רק מביתו היתה לבו לה' ולבו </w:t>
      </w:r>
      <w:r w:rsidRPr="00CC080F">
        <w:rPr>
          <w:highlight w:val="yellow"/>
          <w:rtl/>
        </w:rPr>
        <w:t xml:space="preserve">כחילילים </w:t>
      </w:r>
      <w:r w:rsidR="00D44E21">
        <w:rPr>
          <w:rFonts w:hint="cs"/>
          <w:highlight w:val="yellow"/>
          <w:rtl/>
        </w:rPr>
        <w:t>י</w:t>
      </w:r>
      <w:r w:rsidRPr="00CC080F">
        <w:rPr>
          <w:highlight w:val="yellow"/>
          <w:rtl/>
        </w:rPr>
        <w:t>המה</w:t>
      </w:r>
      <w:r>
        <w:rPr>
          <w:rtl/>
        </w:rPr>
        <w:t>, וזאת לפנים בישראל על הגאולה ועל "התמורה", ואם יחליף וימיר דתו הוא רק "לפנים", ואף שעשה הצעיר את מעשיו האלה בצנעה, מכל מקום לאחר שנתודעו הדברים, רעשה ורגזה העיר הקרובה אל החלל, אין בית בעיר שלא יתמהו על הנבלה שנעשה בישראל וכל אחד מספר לחבירו הלא תדע שפלוני בן פלוני המיר את דתו</w:t>
      </w:r>
      <w:r w:rsidR="00164D95">
        <w:rPr>
          <w:rFonts w:hint="cs"/>
          <w:rtl/>
        </w:rPr>
        <w:t>.</w:t>
      </w:r>
      <w:r w:rsidR="00DD57F0">
        <w:rPr>
          <w:rtl/>
        </w:rPr>
        <w:tab/>
      </w:r>
    </w:p>
    <w:p w14:paraId="5F01C2D3" w14:textId="0C4769F6" w:rsidR="00367D58" w:rsidRDefault="00367D58" w:rsidP="00DD57F0">
      <w:pPr>
        <w:spacing w:line="320" w:lineRule="exact"/>
        <w:jc w:val="distribute"/>
        <w:rPr>
          <w:rtl/>
        </w:rPr>
      </w:pPr>
      <w:r w:rsidRPr="00C76CE1">
        <w:rPr>
          <w:rFonts w:cs="VILNA מתוקן DP"/>
          <w:b/>
          <w:bCs/>
          <w:szCs w:val="32"/>
          <w:rtl/>
        </w:rPr>
        <w:t>ניב</w:t>
      </w:r>
      <w:r w:rsidR="00354C13" w:rsidRPr="00C76CE1">
        <w:rPr>
          <w:rFonts w:cs="VILNA מתוקן DP" w:hint="cs"/>
          <w:b/>
          <w:bCs/>
          <w:szCs w:val="32"/>
          <w:rtl/>
        </w:rPr>
        <w:t xml:space="preserve"> </w:t>
      </w:r>
      <w:r w:rsidRPr="00C76CE1">
        <w:rPr>
          <w:rFonts w:cs="VILNA מתוקן DP"/>
          <w:b/>
          <w:bCs/>
          <w:szCs w:val="32"/>
          <w:rtl/>
        </w:rPr>
        <w:t xml:space="preserve">ג) </w:t>
      </w:r>
      <w:r>
        <w:rPr>
          <w:rtl/>
        </w:rPr>
        <w:t>אני הגבר הנעלב מביום שבאתי לשכון בעירכם בתור רב, והתבונני בהחילול</w:t>
      </w:r>
      <w:r w:rsidR="0009706E">
        <w:rPr>
          <w:rFonts w:hint="cs"/>
          <w:rtl/>
        </w:rPr>
        <w:t xml:space="preserve"> </w:t>
      </w:r>
      <w:r>
        <w:rPr>
          <w:rtl/>
        </w:rPr>
        <w:t xml:space="preserve">שבת בפרהסיא, לא בושתי מלהגיד לכם בפומבי מה שכתוב בתורה ומפורש בחז"ל, שכל המחלל את השבת בפרהסיא כעובד </w:t>
      </w:r>
      <w:r w:rsidR="00FA26BB">
        <w:rPr>
          <w:rtl/>
        </w:rPr>
        <w:t>עבודה זרה</w:t>
      </w:r>
      <w:r>
        <w:rPr>
          <w:rtl/>
        </w:rPr>
        <w:t xml:space="preserve">, </w:t>
      </w:r>
      <w:r w:rsidR="00FA26BB" w:rsidRPr="00FA26BB">
        <w:rPr>
          <w:sz w:val="20"/>
          <w:szCs w:val="20"/>
          <w:rtl/>
        </w:rPr>
        <w:t>(</w:t>
      </w:r>
      <w:r w:rsidRPr="00FA26BB">
        <w:rPr>
          <w:sz w:val="20"/>
          <w:szCs w:val="20"/>
          <w:rtl/>
        </w:rPr>
        <w:t>עיין חולין ה</w:t>
      </w:r>
      <w:r w:rsidR="00FA26BB" w:rsidRPr="00FA26BB">
        <w:rPr>
          <w:rFonts w:hint="cs"/>
          <w:sz w:val="20"/>
          <w:szCs w:val="20"/>
          <w:rtl/>
        </w:rPr>
        <w:t>,</w:t>
      </w:r>
      <w:r w:rsidRPr="00FA26BB">
        <w:rPr>
          <w:sz w:val="20"/>
          <w:szCs w:val="20"/>
          <w:rtl/>
        </w:rPr>
        <w:t xml:space="preserve"> א</w:t>
      </w:r>
      <w:r w:rsidR="00FA26BB" w:rsidRPr="00FA26BB">
        <w:rPr>
          <w:sz w:val="20"/>
          <w:szCs w:val="20"/>
          <w:rtl/>
        </w:rPr>
        <w:t>)</w:t>
      </w:r>
      <w:r>
        <w:rPr>
          <w:rtl/>
        </w:rPr>
        <w:t xml:space="preserve">, וברש"י שם שהמחלל שבת הוא כופר במעשי </w:t>
      </w:r>
      <w:r>
        <w:rPr>
          <w:rtl/>
        </w:rPr>
        <w:t>ה</w:t>
      </w:r>
      <w:r w:rsidR="00932F11">
        <w:rPr>
          <w:rtl/>
        </w:rPr>
        <w:t>'</w:t>
      </w:r>
      <w:r>
        <w:rPr>
          <w:rtl/>
        </w:rPr>
        <w:t xml:space="preserve">, ומעיד שקר שלא שבת </w:t>
      </w:r>
      <w:r w:rsidR="00606C0D">
        <w:rPr>
          <w:rtl/>
        </w:rPr>
        <w:t>הקדוש ברוך הוא</w:t>
      </w:r>
      <w:r>
        <w:rPr>
          <w:rtl/>
        </w:rPr>
        <w:t xml:space="preserve"> במעשי בראשית, ואף </w:t>
      </w:r>
      <w:r w:rsidR="00606C0D">
        <w:rPr>
          <w:rtl/>
        </w:rPr>
        <w:t>שבעזר ה' יתברך</w:t>
      </w:r>
      <w:r>
        <w:rPr>
          <w:rtl/>
        </w:rPr>
        <w:t xml:space="preserve"> פעלתי הרבה בזה, וכמעט רובם</w:t>
      </w:r>
      <w:r w:rsidR="007C29AA">
        <w:rPr>
          <w:rtl/>
        </w:rPr>
        <w:t xml:space="preserve"> </w:t>
      </w:r>
      <w:r>
        <w:rPr>
          <w:rtl/>
        </w:rPr>
        <w:t>ככולם סגרו את חנויותיהם ביום השבת ונהפכו לאנשים אחרים, וכעת מכירים לי טובה, ונתק</w:t>
      </w:r>
      <w:r w:rsidR="00B21D59">
        <w:rPr>
          <w:rFonts w:hint="cs"/>
          <w:rtl/>
        </w:rPr>
        <w:t>י</w:t>
      </w:r>
      <w:r>
        <w:rPr>
          <w:rtl/>
        </w:rPr>
        <w:t>ים בי "</w:t>
      </w:r>
      <w:r w:rsidR="00C05425">
        <w:rPr>
          <w:rFonts w:hint="cs"/>
          <w:rtl/>
        </w:rPr>
        <w:t>ה</w:t>
      </w:r>
      <w:r>
        <w:rPr>
          <w:rtl/>
        </w:rPr>
        <w:t xml:space="preserve">וכח לחכם ויאהבך", אבל מכל מקום נמצאו כאלה, אשר העבירו מעליהם מסוה הבושה, ואינם רוצים לצאת מחלאתם וזעומתם הנפשית, ולא יחדלו מלחלל את השבת בגאוה ובוז, הלא שבת היא אות לעולם, וכמו שביאר הגאון, הדרשן נפלא ר' זאב מרגליות שליט"א את הפסוק ביני ובין בני ישראל אות היא לעולם </w:t>
      </w:r>
      <w:r w:rsidRPr="008234F8">
        <w:rPr>
          <w:sz w:val="20"/>
          <w:szCs w:val="20"/>
          <w:rtl/>
        </w:rPr>
        <w:t>(שמות לא, יז)</w:t>
      </w:r>
      <w:r>
        <w:rPr>
          <w:rtl/>
        </w:rPr>
        <w:t xml:space="preserve"> דתיבת "לעולם" סובל ב' פירושים לנצח וגם להעולם, לכל העולם כולו.</w:t>
      </w:r>
      <w:r w:rsidR="00DD57F0">
        <w:rPr>
          <w:rtl/>
        </w:rPr>
        <w:tab/>
      </w:r>
    </w:p>
    <w:p w14:paraId="619BF749" w14:textId="2AB8B851" w:rsidR="00367D58" w:rsidRDefault="00367D58" w:rsidP="00747835">
      <w:pPr>
        <w:spacing w:line="320" w:lineRule="exact"/>
        <w:jc w:val="distribute"/>
        <w:rPr>
          <w:rtl/>
        </w:rPr>
      </w:pPr>
      <w:r w:rsidRPr="00C76CE1">
        <w:rPr>
          <w:rFonts w:cs="VILNA מתוקן DP"/>
          <w:b/>
          <w:bCs/>
          <w:szCs w:val="32"/>
          <w:rtl/>
        </w:rPr>
        <w:t xml:space="preserve">ניב ד) </w:t>
      </w:r>
      <w:r>
        <w:rPr>
          <w:rtl/>
        </w:rPr>
        <w:t xml:space="preserve">ובכן אם נעמיד בכף המאזנים את הצעירים, אשר שבקו לאמונתייהו, כדי להכנם לטרקלין" ביחד עם הצעירים והבאים בימים, שמחללים את השבת בפרהסיא, שגם אלה </w:t>
      </w:r>
      <w:r w:rsidR="00606C0D">
        <w:rPr>
          <w:rtl/>
        </w:rPr>
        <w:t>על ידי</w:t>
      </w:r>
      <w:r>
        <w:rPr>
          <w:rtl/>
        </w:rPr>
        <w:t xml:space="preserve"> מעשיהם הם כופרים בה</w:t>
      </w:r>
      <w:r w:rsidR="00932F11">
        <w:rPr>
          <w:rtl/>
        </w:rPr>
        <w:t>'</w:t>
      </w:r>
      <w:r>
        <w:rPr>
          <w:rtl/>
        </w:rPr>
        <w:t xml:space="preserve"> אלקי ישראל, וכפי הדין לעובדי </w:t>
      </w:r>
      <w:r w:rsidR="00606C0D">
        <w:rPr>
          <w:rtl/>
        </w:rPr>
        <w:t>עבודה זרה</w:t>
      </w:r>
      <w:r>
        <w:rPr>
          <w:rtl/>
        </w:rPr>
        <w:t xml:space="preserve"> יחשבו, הלא רעת האחרונים מכרעת, הראשונים לא יכלו לשלוט ברוחם והיצר יש לו רב חומר לעור את עיניהם של הצעירים, כמובן לכל, ומבטיח לו כמה הבטחות מאושרות, ואם לא עכשו אימתי! אבל מה נאמר ומה נדבר בראותנו חנונים פשוטים, שמוכרים בכורתם בעד נזיד עדשים, ועובדים </w:t>
      </w:r>
      <w:r w:rsidR="00606C0D">
        <w:rPr>
          <w:rtl/>
        </w:rPr>
        <w:t>עבודה זרה</w:t>
      </w:r>
      <w:r>
        <w:rPr>
          <w:rtl/>
        </w:rPr>
        <w:t xml:space="preserve"> בטהרה מידי שבת בשבתו, ובפרט שביתם מלא כל טוב, ובידו נמצא עוד פרוטה לפורטה, ואם ישב</w:t>
      </w:r>
      <w:r w:rsidR="00D84773">
        <w:rPr>
          <w:rFonts w:hint="cs"/>
          <w:rtl/>
        </w:rPr>
        <w:t>ו</w:t>
      </w:r>
      <w:r>
        <w:rPr>
          <w:rtl/>
        </w:rPr>
        <w:t>ת מפרנסתו לא תחסר פרנסתו</w:t>
      </w:r>
      <w:r w:rsidR="00441992">
        <w:rPr>
          <w:rFonts w:hint="cs"/>
          <w:rtl/>
        </w:rPr>
        <w:t>.</w:t>
      </w:r>
      <w:r>
        <w:rPr>
          <w:rtl/>
        </w:rPr>
        <w:t xml:space="preserve"> ולהיפך, אם מאמין הוא בהשגחת ה</w:t>
      </w:r>
      <w:r w:rsidR="00932F11">
        <w:rPr>
          <w:rtl/>
        </w:rPr>
        <w:t>'</w:t>
      </w:r>
      <w:r>
        <w:rPr>
          <w:rtl/>
        </w:rPr>
        <w:t xml:space="preserve"> יתברך, הלא לפי דברי </w:t>
      </w:r>
      <w:r w:rsidR="00606C0D">
        <w:rPr>
          <w:rtl/>
        </w:rPr>
        <w:t>הזוהר הקדוש</w:t>
      </w:r>
      <w:r>
        <w:rPr>
          <w:rtl/>
        </w:rPr>
        <w:t xml:space="preserve"> כל ברכאן דלעילא ותתא ביומא שביעא תליא, נמצא </w:t>
      </w:r>
      <w:r w:rsidR="00606C0D">
        <w:rPr>
          <w:rtl/>
        </w:rPr>
        <w:t>דעל ידי</w:t>
      </w:r>
      <w:r>
        <w:rPr>
          <w:rtl/>
        </w:rPr>
        <w:t xml:space="preserve"> שמירת שבת ישלח ה' ברכה במעשה ידיו כל ימות החול, ומכלל הן אתה שומע לאו, כמו שנרמז </w:t>
      </w:r>
      <w:r w:rsidR="00606C0D">
        <w:rPr>
          <w:rtl/>
        </w:rPr>
        <w:t>בתורה הקדושה</w:t>
      </w:r>
      <w:r>
        <w:rPr>
          <w:rtl/>
        </w:rPr>
        <w:t xml:space="preserve"> </w:t>
      </w:r>
      <w:r w:rsidR="00606C0D">
        <w:rPr>
          <w:rtl/>
        </w:rPr>
        <w:t>בפרשת</w:t>
      </w:r>
      <w:r>
        <w:rPr>
          <w:rtl/>
        </w:rPr>
        <w:t xml:space="preserve"> בשלח גבי המן </w:t>
      </w:r>
      <w:r w:rsidR="00932F11">
        <w:rPr>
          <w:rtl/>
        </w:rPr>
        <w:t>"</w:t>
      </w:r>
      <w:r>
        <w:rPr>
          <w:rtl/>
        </w:rPr>
        <w:t xml:space="preserve">שבת" </w:t>
      </w:r>
      <w:r w:rsidR="003342D0">
        <w:rPr>
          <w:rtl/>
        </w:rPr>
        <w:t>-</w:t>
      </w:r>
      <w:r>
        <w:rPr>
          <w:rtl/>
        </w:rPr>
        <w:t xml:space="preserve"> כל מה שמרויחים בשבת "לא יהיה בו", ילך וכלה, </w:t>
      </w:r>
      <w:r w:rsidRPr="008234F8">
        <w:rPr>
          <w:sz w:val="20"/>
          <w:szCs w:val="20"/>
          <w:rtl/>
        </w:rPr>
        <w:t xml:space="preserve">(כמדומה לי שראיתי מליצת הפסוק זה </w:t>
      </w:r>
      <w:r w:rsidRPr="008234F8">
        <w:rPr>
          <w:sz w:val="20"/>
          <w:szCs w:val="20"/>
          <w:rtl/>
        </w:rPr>
        <w:lastRenderedPageBreak/>
        <w:t>בדרשת הרב ר' יצחק נוסענבוים)</w:t>
      </w:r>
      <w:r>
        <w:rPr>
          <w:rtl/>
        </w:rPr>
        <w:t xml:space="preserve">, ואשר </w:t>
      </w:r>
      <w:r w:rsidR="00606C0D">
        <w:rPr>
          <w:rtl/>
        </w:rPr>
        <w:t>על כן</w:t>
      </w:r>
      <w:r>
        <w:rPr>
          <w:rtl/>
        </w:rPr>
        <w:t xml:space="preserve"> המחללים את השבת עובדים עכו"ם ממש, ועוד אחרת, הצעיר המלומד </w:t>
      </w:r>
      <w:r w:rsidR="003342D0">
        <w:rPr>
          <w:rtl/>
        </w:rPr>
        <w:t>-</w:t>
      </w:r>
      <w:r>
        <w:rPr>
          <w:rtl/>
        </w:rPr>
        <w:t xml:space="preserve"> הכופר חלל את הקודש פעם אחת ולבו מכה בו </w:t>
      </w:r>
      <w:r w:rsidR="00606C0D">
        <w:rPr>
          <w:rtl/>
        </w:rPr>
        <w:t>עבודה זרה</w:t>
      </w:r>
      <w:r>
        <w:rPr>
          <w:rtl/>
        </w:rPr>
        <w:t xml:space="preserve"> כל ימי חייו, והמחלל את השבת, בכל שבת ושבת, הוא מעביר ומסיר ממנו את צלם אלקים וממיר את דתו.</w:t>
      </w:r>
      <w:r w:rsidR="00DD57F0">
        <w:rPr>
          <w:rtl/>
        </w:rPr>
        <w:tab/>
      </w:r>
      <w:r w:rsidR="00747835">
        <w:rPr>
          <w:rtl/>
        </w:rPr>
        <w:tab/>
      </w:r>
    </w:p>
    <w:p w14:paraId="376A952B" w14:textId="0B83CCE0" w:rsidR="00367D58" w:rsidRDefault="00367D58" w:rsidP="00747835">
      <w:pPr>
        <w:spacing w:line="320" w:lineRule="exact"/>
        <w:jc w:val="distribute"/>
        <w:rPr>
          <w:rtl/>
        </w:rPr>
      </w:pPr>
      <w:r w:rsidRPr="00C76CE1">
        <w:rPr>
          <w:rFonts w:cs="VILNA מתוקן DP"/>
          <w:b/>
          <w:bCs/>
          <w:szCs w:val="32"/>
          <w:rtl/>
        </w:rPr>
        <w:t xml:space="preserve">ואחר </w:t>
      </w:r>
      <w:r>
        <w:rPr>
          <w:rtl/>
        </w:rPr>
        <w:t xml:space="preserve">כל הדברים האלה והאמת המר, עלינו לעשות "מריקה ושטיפה" ולפשוט מעליו הבגדים הצואים שנרשם בהם תו של מות </w:t>
      </w:r>
      <w:r w:rsidRPr="008234F8">
        <w:rPr>
          <w:sz w:val="20"/>
          <w:szCs w:val="20"/>
          <w:rtl/>
        </w:rPr>
        <w:t>(סמערטני פרי</w:t>
      </w:r>
      <w:r w:rsidR="00D80E22">
        <w:rPr>
          <w:rFonts w:hint="cs"/>
          <w:sz w:val="20"/>
          <w:szCs w:val="20"/>
          <w:rtl/>
        </w:rPr>
        <w:t xml:space="preserve"> </w:t>
      </w:r>
      <w:r w:rsidR="0045664F">
        <w:rPr>
          <w:sz w:val="20"/>
          <w:szCs w:val="20"/>
          <w:rtl/>
        </w:rPr>
        <w:t>-</w:t>
      </w:r>
      <w:r w:rsidRPr="008234F8">
        <w:rPr>
          <w:sz w:val="20"/>
          <w:szCs w:val="20"/>
          <w:rtl/>
        </w:rPr>
        <w:t xml:space="preserve"> נאוואר)</w:t>
      </w:r>
      <w:r>
        <w:rPr>
          <w:rtl/>
        </w:rPr>
        <w:t xml:space="preserve"> כמה שמפורש בתורה "מחלליה מות יומת" ומבלי לדרוס מהיום ועד הלאה ברגל גאוה ובוז על מצוות </w:t>
      </w:r>
      <w:r w:rsidR="00606C0D">
        <w:rPr>
          <w:rtl/>
        </w:rPr>
        <w:t>תורתנו הקדושה</w:t>
      </w:r>
      <w:r>
        <w:rPr>
          <w:rtl/>
        </w:rPr>
        <w:t xml:space="preserve"> ובפרט על "זכור ושמור</w:t>
      </w:r>
      <w:r w:rsidR="00B30E97">
        <w:rPr>
          <w:rFonts w:hint="cs"/>
          <w:rtl/>
        </w:rPr>
        <w:t>"</w:t>
      </w:r>
      <w:r>
        <w:rPr>
          <w:rtl/>
        </w:rPr>
        <w:t xml:space="preserve"> המפורטים בעשרת הדברות, ועליכם לדעת מה שאמרו חז"ל </w:t>
      </w:r>
      <w:r w:rsidRPr="008234F8">
        <w:rPr>
          <w:sz w:val="20"/>
          <w:szCs w:val="20"/>
          <w:rtl/>
        </w:rPr>
        <w:t>(שבת דף לב)</w:t>
      </w:r>
      <w:r>
        <w:rPr>
          <w:rtl/>
        </w:rPr>
        <w:t xml:space="preserve"> בעון חילול ה' וחילול שבת חיה </w:t>
      </w:r>
      <w:r w:rsidR="00430A56">
        <w:rPr>
          <w:rFonts w:hint="cs"/>
          <w:rtl/>
        </w:rPr>
        <w:t>ר</w:t>
      </w:r>
      <w:r>
        <w:rPr>
          <w:rtl/>
        </w:rPr>
        <w:t xml:space="preserve">עה רבה ובהמה כלה, ובני אדם מתמעטים והדרכים משתוממים וכו', וכולם נתקיימו בנו </w:t>
      </w:r>
      <w:r w:rsidR="00606C0D">
        <w:rPr>
          <w:rtl/>
        </w:rPr>
        <w:t>בעוונותינו הרבים</w:t>
      </w:r>
      <w:r>
        <w:rPr>
          <w:rtl/>
        </w:rPr>
        <w:t xml:space="preserve">, </w:t>
      </w:r>
      <w:r>
        <w:rPr>
          <w:rtl/>
        </w:rPr>
        <w:t xml:space="preserve">החיה רעה ההולכת על שתים שלטה ורבה עלנו, בהרציחות האיומות בהסביבה </w:t>
      </w:r>
      <w:r w:rsidR="00606C0D">
        <w:rPr>
          <w:rtl/>
        </w:rPr>
        <w:t>רחמנא ליצלן</w:t>
      </w:r>
      <w:r>
        <w:rPr>
          <w:rtl/>
        </w:rPr>
        <w:t xml:space="preserve">, </w:t>
      </w:r>
      <w:r w:rsidR="00606C0D">
        <w:rPr>
          <w:rtl/>
        </w:rPr>
        <w:t>ועל ידי זה</w:t>
      </w:r>
      <w:r>
        <w:rPr>
          <w:rtl/>
        </w:rPr>
        <w:t xml:space="preserve"> הדרכים משתוממים, כי כל אחד ירא לנפשו לנסוע במשא ומתן, מפני סכנת דרכים שנשמע, וכעת נוסף בנו "ובני אדם מתמעטים" </w:t>
      </w:r>
      <w:r w:rsidR="00606C0D">
        <w:rPr>
          <w:rtl/>
        </w:rPr>
        <w:t>על ידי</w:t>
      </w:r>
      <w:r>
        <w:rPr>
          <w:rtl/>
        </w:rPr>
        <w:t xml:space="preserve"> המחלה ששולטת בנו, אשר בשביל כל אלה הוסכמנו לקבוע תענית בערב </w:t>
      </w:r>
      <w:r w:rsidR="00606C0D">
        <w:rPr>
          <w:rtl/>
        </w:rPr>
        <w:t>ראש חודש</w:t>
      </w:r>
      <w:r>
        <w:rPr>
          <w:rtl/>
        </w:rPr>
        <w:t xml:space="preserve"> </w:t>
      </w:r>
      <w:r w:rsidR="00606C0D">
        <w:rPr>
          <w:rtl/>
        </w:rPr>
        <w:t>הבא עלינו לטובה</w:t>
      </w:r>
      <w:r>
        <w:rPr>
          <w:rtl/>
        </w:rPr>
        <w:t>.</w:t>
      </w:r>
      <w:r w:rsidR="00747835">
        <w:rPr>
          <w:rtl/>
        </w:rPr>
        <w:tab/>
      </w:r>
    </w:p>
    <w:p w14:paraId="0EE970CF" w14:textId="5A5771DC" w:rsidR="00336DCE" w:rsidRDefault="00367D58" w:rsidP="00747835">
      <w:pPr>
        <w:spacing w:line="320" w:lineRule="exact"/>
        <w:jc w:val="distribute"/>
        <w:rPr>
          <w:rtl/>
        </w:rPr>
        <w:sectPr w:rsidR="00336DCE"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
          <w:bCs/>
          <w:szCs w:val="32"/>
          <w:rtl/>
        </w:rPr>
        <w:t xml:space="preserve">ולכן </w:t>
      </w:r>
      <w:r>
        <w:rPr>
          <w:rtl/>
        </w:rPr>
        <w:t>עלינו ליסד חברה "שומרי שבת", ודוקא שבני החבורה יהיו מהצעירים, וישתדלו להשפיע אלו על אלו, להשגיח על שמירת השבת כהלכתו, ואז כאשר נכיר את עותתינו, ישלח ה</w:t>
      </w:r>
      <w:r w:rsidR="00932F11">
        <w:rPr>
          <w:rtl/>
        </w:rPr>
        <w:t>'</w:t>
      </w:r>
      <w:r>
        <w:rPr>
          <w:rtl/>
        </w:rPr>
        <w:t xml:space="preserve"> לנו עזרה בקודש, וישמע את קול תפלתנו, וירפא את חולי עמו ישראל, וכדאי מצוה זו שתגן עלנו, ויכולה היא שתרחם, </w:t>
      </w:r>
      <w:r w:rsidRPr="008234F8">
        <w:rPr>
          <w:sz w:val="20"/>
          <w:szCs w:val="20"/>
          <w:rtl/>
        </w:rPr>
        <w:t>(עיין שבת דף יב וברש"י שם)</w:t>
      </w:r>
      <w:r>
        <w:rPr>
          <w:rtl/>
        </w:rPr>
        <w:t xml:space="preserve"> אמן.</w:t>
      </w:r>
      <w:r w:rsidR="00747835">
        <w:rPr>
          <w:rtl/>
        </w:rPr>
        <w:tab/>
      </w:r>
    </w:p>
    <w:p w14:paraId="2C99750A" w14:textId="77777777" w:rsidR="00336DCE" w:rsidRPr="00C76CE1" w:rsidRDefault="00336DCE" w:rsidP="004A4217">
      <w:pPr>
        <w:spacing w:after="320" w:line="320" w:lineRule="exact"/>
        <w:rPr>
          <w:rFonts w:cs="VILNA מתוקן DP"/>
          <w:szCs w:val="32"/>
          <w:rtl/>
        </w:rPr>
        <w:sectPr w:rsidR="00336DCE" w:rsidRPr="00C76CE1" w:rsidSect="000E71A3">
          <w:type w:val="continuous"/>
          <w:pgSz w:w="10318" w:h="14576" w:code="139"/>
          <w:pgMar w:top="1531" w:right="1134" w:bottom="1134" w:left="1134" w:header="709" w:footer="709" w:gutter="0"/>
          <w:pgNumType w:fmt="hebrew1"/>
          <w:cols w:num="2" w:space="425"/>
          <w:bidi/>
          <w:rtlGutter/>
          <w:docGrid w:linePitch="360"/>
        </w:sectPr>
      </w:pPr>
    </w:p>
    <w:p w14:paraId="162BD12F" w14:textId="77777777" w:rsidR="00336DCE" w:rsidRPr="00D37B81" w:rsidRDefault="00336DCE" w:rsidP="00F575F2">
      <w:pPr>
        <w:pStyle w:val="1"/>
        <w:rPr>
          <w:rtl/>
        </w:rPr>
      </w:pPr>
      <w:bookmarkStart w:id="88" w:name="_Toc121159843"/>
      <w:bookmarkStart w:id="89" w:name="_Toc121160158"/>
      <w:bookmarkStart w:id="90" w:name="_Toc121170374"/>
      <w:r w:rsidRPr="00D37B81">
        <w:rPr>
          <w:rtl/>
        </w:rPr>
        <w:lastRenderedPageBreak/>
        <w:t>חזיון י</w:t>
      </w:r>
      <w:r w:rsidRPr="00D37B81">
        <w:rPr>
          <w:rFonts w:hint="cs"/>
          <w:rtl/>
        </w:rPr>
        <w:t>"</w:t>
      </w:r>
      <w:r w:rsidRPr="00D37B81">
        <w:rPr>
          <w:rtl/>
        </w:rPr>
        <w:t>ד</w:t>
      </w:r>
      <w:bookmarkEnd w:id="88"/>
      <w:bookmarkEnd w:id="89"/>
      <w:bookmarkEnd w:id="90"/>
    </w:p>
    <w:p w14:paraId="2A04B5AB" w14:textId="77777777" w:rsidR="00336DCE" w:rsidRPr="006A0D12" w:rsidRDefault="00336DCE" w:rsidP="00F575F2">
      <w:pPr>
        <w:pStyle w:val="2"/>
        <w:rPr>
          <w:rtl/>
        </w:rPr>
      </w:pPr>
      <w:bookmarkStart w:id="91" w:name="_Toc121159844"/>
      <w:bookmarkStart w:id="92" w:name="_Toc121160159"/>
      <w:bookmarkStart w:id="93" w:name="_Toc121170375"/>
      <w:r w:rsidRPr="006A0D12">
        <w:rPr>
          <w:rtl/>
        </w:rPr>
        <w:t>מהומה ויאוש</w:t>
      </w:r>
      <w:bookmarkEnd w:id="91"/>
      <w:bookmarkEnd w:id="92"/>
      <w:bookmarkEnd w:id="93"/>
    </w:p>
    <w:p w14:paraId="11BA2070" w14:textId="77777777" w:rsidR="00336DCE" w:rsidRDefault="00336DCE" w:rsidP="009F3977">
      <w:pPr>
        <w:pStyle w:val="3"/>
        <w:jc w:val="distribute"/>
        <w:rPr>
          <w:rtl/>
        </w:rPr>
      </w:pPr>
      <w:r>
        <w:rPr>
          <w:rtl/>
        </w:rPr>
        <w:t>בחג הפסח תרע</w:t>
      </w:r>
      <w:r w:rsidR="00932F11">
        <w:rPr>
          <w:rtl/>
        </w:rPr>
        <w:t>"</w:t>
      </w:r>
      <w:r>
        <w:rPr>
          <w:rtl/>
        </w:rPr>
        <w:t xml:space="preserve">ט, מהומה ויאוש נורא, </w:t>
      </w:r>
      <w:r w:rsidR="00C9452D">
        <w:rPr>
          <w:rtl/>
        </w:rPr>
        <w:t>רחמנא ליצלן</w:t>
      </w:r>
      <w:r>
        <w:rPr>
          <w:rtl/>
        </w:rPr>
        <w:t xml:space="preserve">, הרג ואבדן נשמע מכל העברים, לבלי להתיאש </w:t>
      </w:r>
      <w:r w:rsidR="00C9452D">
        <w:rPr>
          <w:rtl/>
        </w:rPr>
        <w:t>חס ושלום</w:t>
      </w:r>
      <w:r>
        <w:rPr>
          <w:rtl/>
        </w:rPr>
        <w:t>, ולהיפך לבא לידי התרוממות הרוח.</w:t>
      </w:r>
      <w:r w:rsidR="009F3977">
        <w:rPr>
          <w:rtl/>
        </w:rPr>
        <w:tab/>
      </w:r>
    </w:p>
    <w:p w14:paraId="2C7B2ED2" w14:textId="77777777" w:rsidR="00336DCE" w:rsidRDefault="00336DCE" w:rsidP="007242B1">
      <w:pPr>
        <w:spacing w:line="320" w:lineRule="exact"/>
        <w:rPr>
          <w:rtl/>
        </w:rPr>
        <w:sectPr w:rsidR="00336DCE" w:rsidSect="000A5F71">
          <w:pgSz w:w="10318" w:h="14576" w:code="139"/>
          <w:pgMar w:top="1531" w:right="1134" w:bottom="1134" w:left="1134" w:header="454" w:footer="709" w:gutter="0"/>
          <w:pgNumType w:fmt="hebrew1"/>
          <w:cols w:space="425"/>
          <w:bidi/>
          <w:rtlGutter/>
          <w:docGrid w:linePitch="360"/>
        </w:sectPr>
      </w:pPr>
    </w:p>
    <w:p w14:paraId="0CC008BB" w14:textId="67B7DF82" w:rsidR="00336DCE" w:rsidRDefault="00336DCE" w:rsidP="004A66BC">
      <w:pPr>
        <w:spacing w:line="300" w:lineRule="exact"/>
        <w:jc w:val="distribute"/>
        <w:rPr>
          <w:rtl/>
        </w:rPr>
      </w:pPr>
      <w:r w:rsidRPr="00C76CE1">
        <w:rPr>
          <w:rFonts w:cs="VILNA מתוקן DP"/>
          <w:bCs/>
          <w:szCs w:val="32"/>
          <w:rtl/>
        </w:rPr>
        <w:t xml:space="preserve">הנביא </w:t>
      </w:r>
      <w:r>
        <w:rPr>
          <w:rtl/>
        </w:rPr>
        <w:t>המקונן הלאומי, הגבר אשר ראה עני בשבש עברתו, קרא במר נפשו: יתומים היינו ואין אב! ובמדרש איכה, ר' ברכיה בשם ר</w:t>
      </w:r>
      <w:r w:rsidR="00932F11">
        <w:rPr>
          <w:rtl/>
        </w:rPr>
        <w:t>'</w:t>
      </w:r>
      <w:r>
        <w:rPr>
          <w:rtl/>
        </w:rPr>
        <w:t xml:space="preserve"> לוי אמר, אמר להם </w:t>
      </w:r>
      <w:r w:rsidR="00C9452D">
        <w:rPr>
          <w:rtl/>
        </w:rPr>
        <w:t>הקדוש ברוך הוא</w:t>
      </w:r>
      <w:r>
        <w:rPr>
          <w:rtl/>
        </w:rPr>
        <w:t xml:space="preserve"> לישראל, אתם בכיתם ואמרתם לפני, יתומים היינו ואין אב, חייכם, אף הגואל שאני עתיד להעמיד מכם במדי, לא יהיה לו אב ואם, </w:t>
      </w:r>
      <w:r w:rsidR="00C9452D">
        <w:rPr>
          <w:rtl/>
        </w:rPr>
        <w:t>הדא הוא דכתיב</w:t>
      </w:r>
      <w:r>
        <w:rPr>
          <w:rtl/>
        </w:rPr>
        <w:t xml:space="preserve"> </w:t>
      </w:r>
      <w:r w:rsidRPr="008234F8">
        <w:rPr>
          <w:sz w:val="20"/>
          <w:szCs w:val="20"/>
          <w:rtl/>
        </w:rPr>
        <w:t>(אסתר ב</w:t>
      </w:r>
      <w:r w:rsidR="00F10AB2">
        <w:rPr>
          <w:rFonts w:hint="cs"/>
          <w:sz w:val="20"/>
          <w:szCs w:val="20"/>
          <w:rtl/>
        </w:rPr>
        <w:t>, ז</w:t>
      </w:r>
      <w:r w:rsidRPr="008234F8">
        <w:rPr>
          <w:sz w:val="20"/>
          <w:szCs w:val="20"/>
          <w:rtl/>
        </w:rPr>
        <w:t>)</w:t>
      </w:r>
      <w:r>
        <w:rPr>
          <w:rtl/>
        </w:rPr>
        <w:t xml:space="preserve"> ויהי אומן את הדסה, היא אסתר בת דודו, כי אין לה אב ואם. ודבריהם הקדושים נפלאים מאד, מה בצע כי נדע שהגואל במדי </w:t>
      </w:r>
      <w:r w:rsidR="00C9452D">
        <w:rPr>
          <w:rtl/>
        </w:rPr>
        <w:t>גם כן</w:t>
      </w:r>
      <w:r>
        <w:rPr>
          <w:rtl/>
        </w:rPr>
        <w:t xml:space="preserve"> לא יהיה לו לא אב ולא אם?</w:t>
      </w:r>
      <w:r w:rsidR="00747835">
        <w:rPr>
          <w:rtl/>
        </w:rPr>
        <w:tab/>
      </w:r>
    </w:p>
    <w:p w14:paraId="3E1BAAA0" w14:textId="14066F39" w:rsidR="00336DCE" w:rsidRDefault="00336DCE" w:rsidP="004A66BC">
      <w:pPr>
        <w:spacing w:line="300" w:lineRule="exact"/>
        <w:jc w:val="distribute"/>
        <w:rPr>
          <w:rtl/>
        </w:rPr>
      </w:pPr>
      <w:r w:rsidRPr="00C76CE1">
        <w:rPr>
          <w:rFonts w:cs="VILNA מתוקן DP"/>
          <w:b/>
          <w:bCs/>
          <w:szCs w:val="32"/>
          <w:rtl/>
        </w:rPr>
        <w:t>ניב</w:t>
      </w:r>
      <w:r w:rsidR="00192B74" w:rsidRPr="00C76CE1">
        <w:rPr>
          <w:rFonts w:cs="VILNA מתוקן DP" w:hint="cs"/>
          <w:b/>
          <w:bCs/>
          <w:szCs w:val="32"/>
          <w:rtl/>
        </w:rPr>
        <w:t xml:space="preserve"> </w:t>
      </w:r>
      <w:r w:rsidRPr="00C76CE1">
        <w:rPr>
          <w:rFonts w:cs="VILNA מתוקן DP"/>
          <w:b/>
          <w:bCs/>
          <w:szCs w:val="32"/>
          <w:rtl/>
        </w:rPr>
        <w:t xml:space="preserve">א) </w:t>
      </w:r>
      <w:r>
        <w:rPr>
          <w:rtl/>
        </w:rPr>
        <w:t xml:space="preserve">אחים היקרים! שומעים אנחנו מכל העברים קובלנות נגד הנהגת </w:t>
      </w:r>
      <w:r w:rsidR="00C9452D">
        <w:rPr>
          <w:rtl/>
        </w:rPr>
        <w:t>הקדוש ברוך הוא</w:t>
      </w:r>
      <w:r>
        <w:rPr>
          <w:rtl/>
        </w:rPr>
        <w:t xml:space="preserve"> בעת הזאת, הרג ואבדן, שוד ורצח, חמס וגזל, אימה ופחד, על הדרכים ועל שפיים קינה, קהלות קדושות נשמדות מתחת שמי ה' ושארית הפלטה נסים ובורחים, ושואלים איה אלקינו? האם באמת הוא כאשר תלמד אותנו אמונתנו, שעיני ה' צפויות והשגחתו עלינו פרטיית, ובנים אנחנו לה' אלקינו, ולמה מצאתנו כל אלה?</w:t>
      </w:r>
      <w:r w:rsidR="00747835">
        <w:rPr>
          <w:rtl/>
        </w:rPr>
        <w:tab/>
      </w:r>
    </w:p>
    <w:p w14:paraId="466D9AE9" w14:textId="55E58DE3" w:rsidR="00336DCE" w:rsidRDefault="00336DCE" w:rsidP="00747835">
      <w:pPr>
        <w:spacing w:line="320" w:lineRule="exact"/>
        <w:jc w:val="distribute"/>
        <w:rPr>
          <w:rtl/>
        </w:rPr>
      </w:pPr>
      <w:r w:rsidRPr="00C76CE1">
        <w:rPr>
          <w:rFonts w:cs="VILNA מתוקן DP"/>
          <w:bCs/>
          <w:szCs w:val="32"/>
          <w:rtl/>
        </w:rPr>
        <w:t xml:space="preserve">אך </w:t>
      </w:r>
      <w:r>
        <w:rPr>
          <w:rtl/>
        </w:rPr>
        <w:t xml:space="preserve">לא נטה מדרך האמת. היינו לאכול, וצרות רבות מצאונו, על אשר הסתיר </w:t>
      </w:r>
      <w:r w:rsidR="00C9452D">
        <w:rPr>
          <w:rtl/>
        </w:rPr>
        <w:t>הקדוש ברוך הוא</w:t>
      </w:r>
      <w:r>
        <w:rPr>
          <w:rtl/>
        </w:rPr>
        <w:t xml:space="preserve"> פניו מאתנו, הסתר הסתיר </w:t>
      </w:r>
      <w:r w:rsidR="00C9452D">
        <w:rPr>
          <w:rtl/>
        </w:rPr>
        <w:t>הקדוש ברוך הוא</w:t>
      </w:r>
      <w:r>
        <w:rPr>
          <w:rtl/>
        </w:rPr>
        <w:t xml:space="preserve"> השגחתו, ואין לתלות החסרון בו יתברך, כי אם בנו, אם סוחר מפורסם פשט פתאום את הרגל וקרא שמיטה לנושיו יש לבדוק את הסיבה, שבודאי ידי האחרים היתה במעל הזה, ולא באה הסיבה על ידו, אבינו אב הרחמן, זן ופירנס אותנו ברחמיו ולא עזבנו עד היום, ופתאום כמו כבש רחמיו והסתיר פניו, והלא נוצר אמונים, הצור תמים פעלו כי כל דרכיו משפט, א</w:t>
      </w:r>
      <w:r w:rsidR="003342D0">
        <w:rPr>
          <w:rtl/>
        </w:rPr>
        <w:t>-</w:t>
      </w:r>
      <w:r>
        <w:rPr>
          <w:rtl/>
        </w:rPr>
        <w:t xml:space="preserve">ל אמונה ואין עול, צדיק וישר הוא, ומובן הוא </w:t>
      </w:r>
      <w:r>
        <w:rPr>
          <w:rtl/>
        </w:rPr>
        <w:t xml:space="preserve">שהסיבה היא אך בנו, אנחנו גרמנו כל אלה, עולם העליון, עולם הגלגלים מתנהגים גם כעת בסדר ובמשטר, השמש, הירח וכל צבא השמים את תפקידם לא שינו, ואם נשתנו סדרי עולם השפל, בודאי, עוונותינו הטו את כל אלה, </w:t>
      </w:r>
      <w:r w:rsidRPr="008234F8">
        <w:rPr>
          <w:sz w:val="20"/>
          <w:szCs w:val="20"/>
          <w:rtl/>
        </w:rPr>
        <w:t>(ועיין בספר קול יעקב ריש מגילת אסתר על הפסוק "לעולם ה' דברך נצב בשמים" וכו' תהלים קיט</w:t>
      </w:r>
      <w:r w:rsidR="00AF3345">
        <w:rPr>
          <w:rFonts w:hint="cs"/>
          <w:sz w:val="20"/>
          <w:szCs w:val="20"/>
          <w:rtl/>
        </w:rPr>
        <w:t>, פט</w:t>
      </w:r>
      <w:r w:rsidRPr="008234F8">
        <w:rPr>
          <w:sz w:val="20"/>
          <w:szCs w:val="20"/>
          <w:rtl/>
        </w:rPr>
        <w:t>)</w:t>
      </w:r>
      <w:r>
        <w:rPr>
          <w:rtl/>
        </w:rPr>
        <w:t xml:space="preserve"> וחלילה לנו לבעט ביסורין ולקרות תגר על הנה</w:t>
      </w:r>
      <w:r w:rsidR="0018682E">
        <w:rPr>
          <w:rFonts w:hint="cs"/>
          <w:rtl/>
        </w:rPr>
        <w:t>ג</w:t>
      </w:r>
      <w:r>
        <w:rPr>
          <w:rtl/>
        </w:rPr>
        <w:t>ת ה', רק נחוץ לחקור ולדרוש ולהבין סבת ה</w:t>
      </w:r>
      <w:r w:rsidR="00902744">
        <w:rPr>
          <w:rFonts w:hint="cs"/>
          <w:rtl/>
        </w:rPr>
        <w:t>ד</w:t>
      </w:r>
      <w:r>
        <w:rPr>
          <w:rtl/>
        </w:rPr>
        <w:t>בר ובמה לתקנו, ובמה נזכה את ארחנו, להשיב אלינו את פני האדון ה</w:t>
      </w:r>
      <w:r w:rsidR="00932F11">
        <w:rPr>
          <w:rtl/>
        </w:rPr>
        <w:t>'</w:t>
      </w:r>
      <w:r>
        <w:rPr>
          <w:rtl/>
        </w:rPr>
        <w:t>.</w:t>
      </w:r>
      <w:r w:rsidR="00747835">
        <w:rPr>
          <w:rtl/>
        </w:rPr>
        <w:tab/>
      </w:r>
    </w:p>
    <w:p w14:paraId="75DCADDD" w14:textId="62810F6F" w:rsidR="00336DCE" w:rsidRDefault="00336DCE" w:rsidP="004A66BC">
      <w:pPr>
        <w:spacing w:line="300" w:lineRule="exact"/>
        <w:jc w:val="distribute"/>
        <w:rPr>
          <w:rtl/>
        </w:rPr>
      </w:pPr>
      <w:r w:rsidRPr="00C76CE1">
        <w:rPr>
          <w:rFonts w:cs="VILNA מתוקן DP"/>
          <w:b/>
          <w:bCs/>
          <w:szCs w:val="32"/>
          <w:rtl/>
        </w:rPr>
        <w:t xml:space="preserve">ניב ב) </w:t>
      </w:r>
      <w:r>
        <w:rPr>
          <w:rtl/>
        </w:rPr>
        <w:t xml:space="preserve">כשם שמברכים הננו על אכילת מצה, כן מברכים הננו על אכילת מרור, כמו אשר בברכה על המצה נזכור את גאולתנו, כן בברכנו על המרור נזכור את מרירות שעבודנו, על המרור מברכים אנו קודם, זמן המרור, מרירות חיינו קדמה וקרבה לבו ישע יום הגאולה, </w:t>
      </w:r>
      <w:r w:rsidR="0002507D">
        <w:rPr>
          <w:rtl/>
        </w:rPr>
        <w:t>כמו שאמרו</w:t>
      </w:r>
      <w:r>
        <w:rPr>
          <w:rtl/>
        </w:rPr>
        <w:t xml:space="preserve"> המפרשים, וכן כהיום הזה אוכלים אנחנו מרור, כולו מרור, מר לנו עד מאד, מתבוססים אנחנו בים של דם, מפרפרים אנו בין החיים והמות, אל ההרים נשא עינינו מאין יבוא עזרנו? ואל נתיאש </w:t>
      </w:r>
      <w:r w:rsidR="0002507D">
        <w:rPr>
          <w:rtl/>
        </w:rPr>
        <w:t>חס ושלום</w:t>
      </w:r>
      <w:r>
        <w:rPr>
          <w:rtl/>
        </w:rPr>
        <w:t>, אל יפול לבנו, אלה מאתנו כרעו ונפלו, ואנחנו השארית הנמצא נקום ונתעודד וחסדי ה</w:t>
      </w:r>
      <w:r w:rsidR="00932F11">
        <w:rPr>
          <w:rtl/>
        </w:rPr>
        <w:t>'</w:t>
      </w:r>
      <w:r>
        <w:rPr>
          <w:rtl/>
        </w:rPr>
        <w:t xml:space="preserve"> לא תמנו.</w:t>
      </w:r>
      <w:r w:rsidR="00747835">
        <w:rPr>
          <w:rtl/>
        </w:rPr>
        <w:tab/>
      </w:r>
    </w:p>
    <w:p w14:paraId="2E06F398" w14:textId="0C3A0A97" w:rsidR="00336DCE" w:rsidRDefault="00336DCE" w:rsidP="004A66BC">
      <w:pPr>
        <w:spacing w:line="300" w:lineRule="exact"/>
        <w:jc w:val="distribute"/>
        <w:rPr>
          <w:rtl/>
        </w:rPr>
      </w:pPr>
      <w:r w:rsidRPr="00C76CE1">
        <w:rPr>
          <w:rFonts w:cs="VILNA מתוקן DP"/>
          <w:b/>
          <w:bCs/>
          <w:szCs w:val="32"/>
          <w:rtl/>
        </w:rPr>
        <w:t xml:space="preserve">ניב ג) </w:t>
      </w:r>
      <w:r>
        <w:rPr>
          <w:rtl/>
        </w:rPr>
        <w:t>קראנו היום א</w:t>
      </w:r>
      <w:r w:rsidR="004A06A0">
        <w:rPr>
          <w:rFonts w:hint="cs"/>
          <w:rtl/>
        </w:rPr>
        <w:t>ת</w:t>
      </w:r>
      <w:r>
        <w:rPr>
          <w:rtl/>
        </w:rPr>
        <w:t xml:space="preserve"> ההלל, "מקימי מעפר דל מאשפות ירים אביון להושיבי עם נדיבים עם נדיבי עמו" וכו</w:t>
      </w:r>
      <w:r w:rsidR="00932F11">
        <w:rPr>
          <w:rtl/>
        </w:rPr>
        <w:t>'</w:t>
      </w:r>
      <w:r>
        <w:rPr>
          <w:rtl/>
        </w:rPr>
        <w:t xml:space="preserve"> והדברים האלה המה כנגד חוקי הלשון, וגם כפל דברים יש כאן</w:t>
      </w:r>
      <w:r w:rsidR="00F023FD">
        <w:rPr>
          <w:rFonts w:hint="cs"/>
          <w:rtl/>
        </w:rPr>
        <w:t>.</w:t>
      </w:r>
      <w:r>
        <w:rPr>
          <w:rtl/>
        </w:rPr>
        <w:t xml:space="preserve"> והנה אמרו חז"ל </w:t>
      </w:r>
      <w:r w:rsidRPr="008234F8">
        <w:rPr>
          <w:sz w:val="20"/>
          <w:szCs w:val="20"/>
          <w:rtl/>
        </w:rPr>
        <w:t>(נדרים דף לח)</w:t>
      </w:r>
      <w:r>
        <w:rPr>
          <w:rtl/>
        </w:rPr>
        <w:t xml:space="preserve"> אין דל אלא חולה, שנאמר מדוע אתה ככה דל בן המלך, ויש אשר האדם נחלה ויגיע עד שערי מות, </w:t>
      </w:r>
      <w:r w:rsidR="0002507D">
        <w:rPr>
          <w:rtl/>
        </w:rPr>
        <w:t>והקדוש ברוך הוא</w:t>
      </w:r>
      <w:r>
        <w:rPr>
          <w:rtl/>
        </w:rPr>
        <w:t xml:space="preserve"> יחלימהו ויחזקהו, </w:t>
      </w:r>
      <w:r w:rsidR="0002507D">
        <w:rPr>
          <w:rtl/>
        </w:rPr>
        <w:t>וזהו שנאמר</w:t>
      </w:r>
      <w:r>
        <w:rPr>
          <w:rtl/>
        </w:rPr>
        <w:t xml:space="preserve"> מקימי מעפר דל </w:t>
      </w:r>
      <w:r w:rsidR="003342D0">
        <w:rPr>
          <w:rtl/>
        </w:rPr>
        <w:t>-</w:t>
      </w:r>
      <w:r>
        <w:rPr>
          <w:rtl/>
        </w:rPr>
        <w:t xml:space="preserve"> </w:t>
      </w:r>
      <w:r w:rsidR="0002507D">
        <w:rPr>
          <w:rtl/>
        </w:rPr>
        <w:lastRenderedPageBreak/>
        <w:t>דהקדוש ברוך הוא</w:t>
      </w:r>
      <w:r>
        <w:rPr>
          <w:rtl/>
        </w:rPr>
        <w:t xml:space="preserve"> המקים את החולה שהגיע עד שערי מות, ולא רחוק היא מהשוכני עפר, מאשפות ירים אביון</w:t>
      </w:r>
      <w:r w:rsidR="00121CF7">
        <w:rPr>
          <w:rFonts w:hint="cs"/>
          <w:rtl/>
        </w:rPr>
        <w:t xml:space="preserve"> </w:t>
      </w:r>
      <w:r w:rsidR="003342D0">
        <w:rPr>
          <w:rtl/>
        </w:rPr>
        <w:t>-</w:t>
      </w:r>
      <w:r w:rsidR="00121CF7">
        <w:rPr>
          <w:rFonts w:hint="cs"/>
          <w:rtl/>
        </w:rPr>
        <w:t xml:space="preserve"> </w:t>
      </w:r>
      <w:r>
        <w:rPr>
          <w:rtl/>
        </w:rPr>
        <w:t xml:space="preserve">האביון שירד מנכסיו ובא עד הדיוטא התחתונה עד חבוק אשפתות, </w:t>
      </w:r>
      <w:r w:rsidR="0002507D">
        <w:rPr>
          <w:rtl/>
        </w:rPr>
        <w:t>ומכל מקום</w:t>
      </w:r>
      <w:r>
        <w:rPr>
          <w:rtl/>
        </w:rPr>
        <w:t xml:space="preserve"> </w:t>
      </w:r>
      <w:r w:rsidR="0002507D">
        <w:rPr>
          <w:rtl/>
        </w:rPr>
        <w:t>ה' יתברך</w:t>
      </w:r>
      <w:r>
        <w:rPr>
          <w:rtl/>
        </w:rPr>
        <w:t xml:space="preserve"> יחמול עליו, וירים את מזלו, עד אשר יעלה מעלה מעלה וזוכה</w:t>
      </w:r>
      <w:r w:rsidR="00482777">
        <w:rPr>
          <w:rFonts w:hint="cs"/>
          <w:rtl/>
        </w:rPr>
        <w:t xml:space="preserve"> </w:t>
      </w:r>
      <w:r w:rsidR="003342D0">
        <w:rPr>
          <w:rtl/>
        </w:rPr>
        <w:t>-</w:t>
      </w:r>
      <w:r w:rsidR="00482777">
        <w:rPr>
          <w:rFonts w:hint="cs"/>
          <w:rtl/>
        </w:rPr>
        <w:t xml:space="preserve"> </w:t>
      </w:r>
      <w:r>
        <w:rPr>
          <w:rtl/>
        </w:rPr>
        <w:t xml:space="preserve">להושיבי עם נדבים </w:t>
      </w:r>
      <w:r w:rsidR="003342D0">
        <w:rPr>
          <w:rtl/>
        </w:rPr>
        <w:t>-</w:t>
      </w:r>
      <w:r>
        <w:rPr>
          <w:rtl/>
        </w:rPr>
        <w:t xml:space="preserve"> כן גם עלינו, לשאר עמו, לחכות ע</w:t>
      </w:r>
      <w:r w:rsidR="00844966">
        <w:rPr>
          <w:rFonts w:hint="cs"/>
          <w:rtl/>
        </w:rPr>
        <w:t>ד</w:t>
      </w:r>
      <w:r>
        <w:rPr>
          <w:rtl/>
        </w:rPr>
        <w:t xml:space="preserve"> שנזכה ויקוים בנו</w:t>
      </w:r>
      <w:r w:rsidR="00456EF4">
        <w:rPr>
          <w:rFonts w:hint="cs"/>
          <w:rtl/>
        </w:rPr>
        <w:t xml:space="preserve"> </w:t>
      </w:r>
      <w:r w:rsidR="003342D0">
        <w:rPr>
          <w:rtl/>
        </w:rPr>
        <w:t>-</w:t>
      </w:r>
      <w:r w:rsidR="00456EF4">
        <w:rPr>
          <w:rFonts w:hint="cs"/>
          <w:rtl/>
        </w:rPr>
        <w:t xml:space="preserve"> </w:t>
      </w:r>
      <w:r>
        <w:rPr>
          <w:rtl/>
        </w:rPr>
        <w:t>מושיבי עקרת הבית וכו</w:t>
      </w:r>
      <w:r w:rsidR="00932F11">
        <w:rPr>
          <w:rtl/>
        </w:rPr>
        <w:t>'</w:t>
      </w:r>
      <w:r>
        <w:rPr>
          <w:rtl/>
        </w:rPr>
        <w:t>.</w:t>
      </w:r>
      <w:r w:rsidR="00747835">
        <w:rPr>
          <w:rtl/>
        </w:rPr>
        <w:tab/>
      </w:r>
    </w:p>
    <w:p w14:paraId="5BBBCEE1" w14:textId="29B50099" w:rsidR="00336DCE" w:rsidRDefault="00336DCE" w:rsidP="004A66BC">
      <w:pPr>
        <w:spacing w:line="300" w:lineRule="exact"/>
        <w:jc w:val="distribute"/>
        <w:rPr>
          <w:rtl/>
        </w:rPr>
      </w:pPr>
      <w:r w:rsidRPr="00C76CE1">
        <w:rPr>
          <w:rFonts w:cs="VILNA מתוקן DP"/>
          <w:bCs/>
          <w:szCs w:val="32"/>
          <w:rtl/>
        </w:rPr>
        <w:t xml:space="preserve">והנה </w:t>
      </w:r>
      <w:r w:rsidR="0002507D">
        <w:rPr>
          <w:rtl/>
        </w:rPr>
        <w:t>בעוונותינו הרבים</w:t>
      </w:r>
      <w:r>
        <w:rPr>
          <w:rtl/>
        </w:rPr>
        <w:t xml:space="preserve"> ירדנו בחומר ורוח, יאוש נורא גבר בנו, נשברנו לרסיסים, מאיגרא רמא לבירא עמיקתא נפלנו, ובדרך הטבע לפי שכל אנושי, לא נדע איך נחלץ מהצרות התכופות, ואיך ישתנה מצבנו לטוב, חולים מסוכנים אנו, חולי הגוף וחולי הנפש, הטבע כשיחלה הבן בחולי הגוף, הוריו משתדלים להמציא לו עזר ותרופה, ולא כן </w:t>
      </w:r>
      <w:r w:rsidR="0002507D">
        <w:rPr>
          <w:rtl/>
        </w:rPr>
        <w:t>הקדוש ברוך הוא</w:t>
      </w:r>
      <w:r>
        <w:rPr>
          <w:rtl/>
        </w:rPr>
        <w:t xml:space="preserve">, הוא הרופא את הגוף, ומחלים את הנפש, </w:t>
      </w:r>
      <w:r w:rsidR="0002507D">
        <w:rPr>
          <w:rtl/>
        </w:rPr>
        <w:t>וזה שאמר הכתוב</w:t>
      </w:r>
      <w:r>
        <w:rPr>
          <w:rtl/>
        </w:rPr>
        <w:t xml:space="preserve"> כשם </w:t>
      </w:r>
      <w:r w:rsidR="0002507D">
        <w:rPr>
          <w:rtl/>
        </w:rPr>
        <w:t>שהקדוש ברוך הוא</w:t>
      </w:r>
      <w:r>
        <w:rPr>
          <w:rtl/>
        </w:rPr>
        <w:t xml:space="preserve"> מרפא את החולה בחולי הגוף שירד עד לעפר, מקימי מעפר דל </w:t>
      </w:r>
      <w:r w:rsidR="003342D0">
        <w:rPr>
          <w:rtl/>
        </w:rPr>
        <w:t>-</w:t>
      </w:r>
      <w:r>
        <w:rPr>
          <w:rtl/>
        </w:rPr>
        <w:t xml:space="preserve"> הוא חולה, ואת האביון מרים על, כן יתן ה' לנו רפואות תעלה בגשם וגם ברוח מושיבי עקרת הבית </w:t>
      </w:r>
      <w:r w:rsidR="003342D0">
        <w:rPr>
          <w:rtl/>
        </w:rPr>
        <w:t>-</w:t>
      </w:r>
      <w:r w:rsidR="003D53AF">
        <w:rPr>
          <w:rFonts w:hint="cs"/>
          <w:rtl/>
        </w:rPr>
        <w:t xml:space="preserve"> </w:t>
      </w:r>
      <w:r>
        <w:rPr>
          <w:rtl/>
        </w:rPr>
        <w:t xml:space="preserve">ירושלים העקרה מבלי בנים שאבדה </w:t>
      </w:r>
      <w:r w:rsidR="0002507D">
        <w:rPr>
          <w:rtl/>
        </w:rPr>
        <w:t>רחמנא ליצלן</w:t>
      </w:r>
      <w:r>
        <w:rPr>
          <w:rtl/>
        </w:rPr>
        <w:t xml:space="preserve"> תקותה, תקות לידה, כן "אם הבנים שמחה"</w:t>
      </w:r>
      <w:r w:rsidR="003D53AF">
        <w:rPr>
          <w:rFonts w:hint="cs"/>
          <w:rtl/>
        </w:rPr>
        <w:t xml:space="preserve"> </w:t>
      </w:r>
      <w:r w:rsidR="003342D0">
        <w:rPr>
          <w:rtl/>
        </w:rPr>
        <w:t>-</w:t>
      </w:r>
      <w:r w:rsidR="003D53AF">
        <w:rPr>
          <w:rFonts w:hint="cs"/>
          <w:rtl/>
        </w:rPr>
        <w:t xml:space="preserve"> </w:t>
      </w:r>
      <w:r>
        <w:rPr>
          <w:rtl/>
        </w:rPr>
        <w:t>שנזכה לבנים טובים, בנים חכמים, שישמחו אב ואם, ולעומת שעד כה נצטערנו שהם מירידתם</w:t>
      </w:r>
      <w:r>
        <w:rPr>
          <w:rFonts w:hint="cs"/>
          <w:rtl/>
        </w:rPr>
        <w:t xml:space="preserve"> </w:t>
      </w:r>
      <w:r>
        <w:rPr>
          <w:rtl/>
        </w:rPr>
        <w:t>הרוחנית, יעלו על ונקבל מאתם ענג ושמחה.</w:t>
      </w:r>
      <w:r w:rsidR="00747835">
        <w:rPr>
          <w:rtl/>
        </w:rPr>
        <w:tab/>
      </w:r>
    </w:p>
    <w:p w14:paraId="4EFC8493" w14:textId="1FE4BAD6" w:rsidR="00336DCE" w:rsidRDefault="00336DCE" w:rsidP="00747835">
      <w:pPr>
        <w:spacing w:line="320" w:lineRule="exact"/>
        <w:jc w:val="distribute"/>
        <w:rPr>
          <w:rtl/>
        </w:rPr>
      </w:pPr>
      <w:r w:rsidRPr="00C76CE1">
        <w:rPr>
          <w:rFonts w:cs="VILNA מתוקן DP"/>
          <w:b/>
          <w:bCs/>
          <w:szCs w:val="32"/>
          <w:rtl/>
        </w:rPr>
        <w:t xml:space="preserve">ניב ד) </w:t>
      </w:r>
      <w:r>
        <w:rPr>
          <w:rtl/>
        </w:rPr>
        <w:t xml:space="preserve">ובעת שחרבה עירנו ושמם בית מקדשנו </w:t>
      </w:r>
      <w:r w:rsidR="003342D0">
        <w:rPr>
          <w:rtl/>
        </w:rPr>
        <w:t>-</w:t>
      </w:r>
      <w:r>
        <w:rPr>
          <w:rtl/>
        </w:rPr>
        <w:t xml:space="preserve"> בגשמיות</w:t>
      </w:r>
      <w:r w:rsidR="003D53AF">
        <w:rPr>
          <w:rFonts w:hint="cs"/>
          <w:rtl/>
        </w:rPr>
        <w:t xml:space="preserve"> </w:t>
      </w:r>
      <w:r w:rsidR="003342D0">
        <w:rPr>
          <w:rtl/>
        </w:rPr>
        <w:t>-</w:t>
      </w:r>
      <w:r w:rsidR="003D53AF">
        <w:rPr>
          <w:rFonts w:hint="cs"/>
          <w:rtl/>
        </w:rPr>
        <w:t xml:space="preserve"> </w:t>
      </w:r>
      <w:r>
        <w:rPr>
          <w:rtl/>
        </w:rPr>
        <w:t xml:space="preserve">וגלה יקרנו ונוטל כבוד מבית חיינו </w:t>
      </w:r>
      <w:r w:rsidR="003342D0">
        <w:rPr>
          <w:rtl/>
        </w:rPr>
        <w:t>-</w:t>
      </w:r>
      <w:r>
        <w:rPr>
          <w:rtl/>
        </w:rPr>
        <w:t xml:space="preserve"> הוא החורבן הרוחני</w:t>
      </w:r>
      <w:r w:rsidR="003D53AF">
        <w:rPr>
          <w:rFonts w:hint="cs"/>
          <w:rtl/>
        </w:rPr>
        <w:t xml:space="preserve"> </w:t>
      </w:r>
      <w:r w:rsidR="003342D0">
        <w:rPr>
          <w:rtl/>
        </w:rPr>
        <w:t>-</w:t>
      </w:r>
      <w:r w:rsidR="00A04967">
        <w:rPr>
          <w:rFonts w:hint="cs"/>
          <w:rtl/>
        </w:rPr>
        <w:t xml:space="preserve"> </w:t>
      </w:r>
      <w:r>
        <w:rPr>
          <w:rtl/>
        </w:rPr>
        <w:t xml:space="preserve">והחורבן הרוחני הביא לידי ספקות, לידי יאוש, והאויר היה מלא התאוננות על ההשגחה העליונה, פנינו לימין ואין עוזר, לשמאל ואין תומך, ולא היה קרן אור להאיר את החושך באין פתח תקוה, ומדרך הבן אם יארע לו איזה תקלה, או יש לו איזה חסרון, אזי הוא פונה אל אביו ואל אמו להושיט לו עזרה ולחלצהו מן המצור, לא כן היתום האומלל, הוא כשיקרה לו איזו תקלה או צרה </w:t>
      </w:r>
      <w:r>
        <w:rPr>
          <w:rtl/>
        </w:rPr>
        <w:t>אנה יפנה לעזרה? מי יחוס ומי יחמול עליו?</w:t>
      </w:r>
      <w:r w:rsidR="00D71C9C">
        <w:rPr>
          <w:rtl/>
        </w:rPr>
        <w:t xml:space="preserve"> </w:t>
      </w:r>
      <w:r>
        <w:rPr>
          <w:rtl/>
        </w:rPr>
        <w:t xml:space="preserve">ולכן כאשר באו ישראל בעת החורבן לעמק עכור, וטבעו בים צרה, צעק הנביא צעקת האומה "יתומים היינו ואין אב"! כי כעת צר להם במצור ובמצוק נתיאשו מישועה, וסברו כי נגזרו </w:t>
      </w:r>
      <w:r w:rsidR="0002507D">
        <w:rPr>
          <w:rtl/>
        </w:rPr>
        <w:t>חס ושלום</w:t>
      </w:r>
      <w:r>
        <w:rPr>
          <w:rtl/>
        </w:rPr>
        <w:t>, מאין רוח והצלה.</w:t>
      </w:r>
      <w:r w:rsidR="00747835">
        <w:rPr>
          <w:rtl/>
        </w:rPr>
        <w:tab/>
      </w:r>
    </w:p>
    <w:p w14:paraId="4876D863" w14:textId="24E061A3" w:rsidR="00336DCE" w:rsidRDefault="00336DCE" w:rsidP="00CF28C3">
      <w:pPr>
        <w:spacing w:line="300" w:lineRule="exact"/>
        <w:jc w:val="distribute"/>
        <w:rPr>
          <w:rtl/>
        </w:rPr>
        <w:sectPr w:rsidR="00336DCE"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Cs/>
          <w:szCs w:val="32"/>
          <w:rtl/>
        </w:rPr>
        <w:t xml:space="preserve">ואולי </w:t>
      </w:r>
      <w:r>
        <w:rPr>
          <w:rtl/>
        </w:rPr>
        <w:t>לזאת כיונו חכמי המדרש, הסתרת פנים במדה מרובה נראתה אז, והשגחת ה' הפרטיית היתה אז בבחינת "איתכסיא", ולהפיס דעת מגישי הקובלנא המטיחים דברים כלפי מעלה אמרו: אתם בכיתם ואמרתם לפני "יתומים היינו ואין אב"! חייכם שהגואל שאני עתיד לעמוד מכם במדי, לא יהיה לו אב ואם,</w:t>
      </w:r>
      <w:r w:rsidR="007A3207">
        <w:rPr>
          <w:rFonts w:hint="cs"/>
          <w:rtl/>
        </w:rPr>
        <w:t xml:space="preserve"> </w:t>
      </w:r>
      <w:r w:rsidR="003342D0">
        <w:rPr>
          <w:rtl/>
        </w:rPr>
        <w:t>-</w:t>
      </w:r>
      <w:r w:rsidR="007A3207">
        <w:rPr>
          <w:rFonts w:hint="cs"/>
          <w:rtl/>
        </w:rPr>
        <w:t xml:space="preserve"> </w:t>
      </w:r>
      <w:r>
        <w:rPr>
          <w:rtl/>
        </w:rPr>
        <w:t xml:space="preserve">אב ואם המה סיבות להתולדות </w:t>
      </w:r>
      <w:r w:rsidR="0002507D">
        <w:rPr>
          <w:rtl/>
        </w:rPr>
        <w:t>כמו שנאמר</w:t>
      </w:r>
      <w:r>
        <w:rPr>
          <w:rtl/>
        </w:rPr>
        <w:t xml:space="preserve"> </w:t>
      </w:r>
      <w:r w:rsidRPr="008234F8">
        <w:rPr>
          <w:sz w:val="20"/>
          <w:szCs w:val="20"/>
          <w:rtl/>
        </w:rPr>
        <w:t>(איוב</w:t>
      </w:r>
      <w:r w:rsidR="007C29AA">
        <w:rPr>
          <w:sz w:val="20"/>
          <w:szCs w:val="20"/>
          <w:rtl/>
        </w:rPr>
        <w:t xml:space="preserve"> </w:t>
      </w:r>
      <w:r w:rsidRPr="008234F8">
        <w:rPr>
          <w:sz w:val="20"/>
          <w:szCs w:val="20"/>
          <w:rtl/>
        </w:rPr>
        <w:t>לח, כח)</w:t>
      </w:r>
      <w:r>
        <w:rPr>
          <w:rtl/>
        </w:rPr>
        <w:t xml:space="preserve"> היש למטר אב, </w:t>
      </w:r>
      <w:r w:rsidR="0002507D">
        <w:rPr>
          <w:rtl/>
        </w:rPr>
        <w:t>רצונו לומר</w:t>
      </w:r>
      <w:r>
        <w:rPr>
          <w:rtl/>
        </w:rPr>
        <w:t xml:space="preserve"> סיבה </w:t>
      </w:r>
      <w:r w:rsidR="002D7319" w:rsidRPr="00AB4D61">
        <w:rPr>
          <w:rFonts w:hint="cs"/>
          <w:rtl/>
        </w:rPr>
        <w:t>ט</w:t>
      </w:r>
      <w:r w:rsidRPr="00AB4D61">
        <w:rPr>
          <w:rtl/>
        </w:rPr>
        <w:t>בעית</w:t>
      </w:r>
      <w:r>
        <w:rPr>
          <w:rtl/>
        </w:rPr>
        <w:t xml:space="preserve"> שתלד את הגשם והמטר, והמה בידי ההשגחה העליונה, </w:t>
      </w:r>
      <w:r w:rsidR="0002507D">
        <w:rPr>
          <w:rtl/>
        </w:rPr>
        <w:t>כמו שאמרו</w:t>
      </w:r>
      <w:r w:rsidR="007C29AA">
        <w:rPr>
          <w:rtl/>
        </w:rPr>
        <w:t xml:space="preserve"> </w:t>
      </w:r>
      <w:r w:rsidRPr="008234F8">
        <w:rPr>
          <w:sz w:val="20"/>
          <w:szCs w:val="20"/>
          <w:rtl/>
        </w:rPr>
        <w:t xml:space="preserve">(תענית </w:t>
      </w:r>
      <w:r w:rsidR="002C489F">
        <w:rPr>
          <w:rFonts w:hint="cs"/>
          <w:sz w:val="20"/>
          <w:szCs w:val="20"/>
          <w:rtl/>
        </w:rPr>
        <w:t>ג</w:t>
      </w:r>
      <w:r w:rsidRPr="008234F8">
        <w:rPr>
          <w:sz w:val="20"/>
          <w:szCs w:val="20"/>
          <w:rtl/>
        </w:rPr>
        <w:t>)</w:t>
      </w:r>
      <w:r>
        <w:rPr>
          <w:rtl/>
        </w:rPr>
        <w:t xml:space="preserve"> דמפתח של גשמים בידו של </w:t>
      </w:r>
      <w:r w:rsidR="0002507D">
        <w:rPr>
          <w:rtl/>
        </w:rPr>
        <w:t>הקדוש ברוך הוא</w:t>
      </w:r>
      <w:r>
        <w:rPr>
          <w:rtl/>
        </w:rPr>
        <w:t xml:space="preserve">, חלקה אחת תמטר וחלקה אחת לא תמטר, ובימי אחשורש, שיצאה גזירה להשמיד, להרוג ולאבד את כל היהודים, ולא היתה בדרך הטבע שום תקוה לעם ישראל להנצל מאותה גזירה, ובכל זאת נצח ישראל עזרם והכין רפואה למכתם, ולא בגלוי הכין, כי אם בהסתר, ויהי אומן את הדסה, היא אסתר בת דודו, כי אין לה אב ואם, שלפי השכל ונימוס המלכות, הלא היה לאחשורש לישא אשה מבנות הפרתמים ושרי המדינות, </w:t>
      </w:r>
      <w:r w:rsidR="0002507D">
        <w:rPr>
          <w:rtl/>
        </w:rPr>
        <w:t>מכל מקום</w:t>
      </w:r>
      <w:r>
        <w:rPr>
          <w:rtl/>
        </w:rPr>
        <w:t xml:space="preserve"> הסב מסבב הסיבות השומר את ישראל, למען הצלתו, דבר כנגד שכלנו, שנשאה אסתר חן בעיני המלך, בת בלי שם, יתומה בלא אב ואם, כן בכל זמן ועידן, כשתבוא עלנו צרה אל לנו להת</w:t>
      </w:r>
      <w:r w:rsidR="00EA2710">
        <w:rPr>
          <w:rFonts w:hint="cs"/>
          <w:rtl/>
        </w:rPr>
        <w:t>י</w:t>
      </w:r>
      <w:r>
        <w:rPr>
          <w:rtl/>
        </w:rPr>
        <w:t>יאש, כי הנה לא ינום ולא ישן שומר ישראל, ובודאי מכין רפואה בהסתר, ואף כי כהיום הזה נאכל מרור, כולו מרור, בכל זאת עלינו לברך את ה</w:t>
      </w:r>
      <w:r w:rsidR="00932F11">
        <w:rPr>
          <w:rtl/>
        </w:rPr>
        <w:t>'</w:t>
      </w:r>
      <w:r>
        <w:rPr>
          <w:rtl/>
        </w:rPr>
        <w:t xml:space="preserve"> על אכילתו, וממר יצא מתוק, עת צ</w:t>
      </w:r>
      <w:r w:rsidR="00F5204F">
        <w:rPr>
          <w:rFonts w:hint="cs"/>
          <w:rtl/>
        </w:rPr>
        <w:t>ר</w:t>
      </w:r>
      <w:r>
        <w:rPr>
          <w:rtl/>
        </w:rPr>
        <w:t>ה היא ליעקב וממנה</w:t>
      </w:r>
      <w:r w:rsidR="00845F75">
        <w:rPr>
          <w:rFonts w:hint="cs"/>
          <w:rtl/>
        </w:rPr>
        <w:t xml:space="preserve"> </w:t>
      </w:r>
      <w:r w:rsidR="003342D0">
        <w:rPr>
          <w:rtl/>
        </w:rPr>
        <w:t>-</w:t>
      </w:r>
      <w:r w:rsidR="00845F75">
        <w:rPr>
          <w:rFonts w:hint="cs"/>
          <w:rtl/>
        </w:rPr>
        <w:t xml:space="preserve"> </w:t>
      </w:r>
      <w:r>
        <w:rPr>
          <w:rtl/>
        </w:rPr>
        <w:t xml:space="preserve">מהצרה עצמה יושע, </w:t>
      </w:r>
      <w:r w:rsidR="0002507D">
        <w:rPr>
          <w:rtl/>
        </w:rPr>
        <w:t>במהרה בימינו אמן</w:t>
      </w:r>
      <w:r>
        <w:rPr>
          <w:rtl/>
        </w:rPr>
        <w:t>.</w:t>
      </w:r>
      <w:r w:rsidR="00747835">
        <w:rPr>
          <w:rtl/>
        </w:rPr>
        <w:tab/>
      </w:r>
    </w:p>
    <w:p w14:paraId="125837C4" w14:textId="77777777" w:rsidR="00336DCE" w:rsidRDefault="00336DCE" w:rsidP="007242B1">
      <w:pPr>
        <w:spacing w:line="320" w:lineRule="exact"/>
        <w:rPr>
          <w:rtl/>
        </w:rPr>
        <w:sectPr w:rsidR="00336DCE" w:rsidSect="000E71A3">
          <w:type w:val="continuous"/>
          <w:pgSz w:w="10318" w:h="14576" w:code="139"/>
          <w:pgMar w:top="1531" w:right="1134" w:bottom="1134" w:left="1134" w:header="709" w:footer="709" w:gutter="0"/>
          <w:pgNumType w:fmt="hebrew1"/>
          <w:cols w:num="2" w:space="425"/>
          <w:bidi/>
          <w:rtlGutter/>
          <w:docGrid w:linePitch="360"/>
        </w:sectPr>
      </w:pPr>
    </w:p>
    <w:p w14:paraId="5D601FF6" w14:textId="77777777" w:rsidR="00630483" w:rsidRPr="00D37B81" w:rsidRDefault="00630483" w:rsidP="00F575F2">
      <w:pPr>
        <w:pStyle w:val="1"/>
        <w:rPr>
          <w:rtl/>
        </w:rPr>
      </w:pPr>
      <w:bookmarkStart w:id="94" w:name="_Toc121159845"/>
      <w:bookmarkStart w:id="95" w:name="_Toc121160160"/>
      <w:bookmarkStart w:id="96" w:name="_Toc121170376"/>
      <w:r w:rsidRPr="00D37B81">
        <w:rPr>
          <w:rtl/>
        </w:rPr>
        <w:lastRenderedPageBreak/>
        <w:t>חזיון ט"ו</w:t>
      </w:r>
      <w:bookmarkEnd w:id="94"/>
      <w:bookmarkEnd w:id="95"/>
      <w:bookmarkEnd w:id="96"/>
    </w:p>
    <w:p w14:paraId="4BB6FE54" w14:textId="77777777" w:rsidR="00630483" w:rsidRPr="006A0D12" w:rsidRDefault="00630483" w:rsidP="00F575F2">
      <w:pPr>
        <w:pStyle w:val="2"/>
        <w:rPr>
          <w:rtl/>
        </w:rPr>
      </w:pPr>
      <w:bookmarkStart w:id="97" w:name="_Toc121159846"/>
      <w:bookmarkStart w:id="98" w:name="_Toc121160161"/>
      <w:bookmarkStart w:id="99" w:name="_Toc121170377"/>
      <w:r w:rsidRPr="006A0D12">
        <w:rPr>
          <w:rtl/>
        </w:rPr>
        <w:t>אמונה וסבלנות</w:t>
      </w:r>
      <w:bookmarkEnd w:id="97"/>
      <w:bookmarkEnd w:id="98"/>
      <w:bookmarkEnd w:id="99"/>
    </w:p>
    <w:p w14:paraId="4647ADD0" w14:textId="77777777" w:rsidR="00630483" w:rsidRDefault="00630483" w:rsidP="009F3977">
      <w:pPr>
        <w:pStyle w:val="3"/>
        <w:jc w:val="distribute"/>
        <w:rPr>
          <w:rtl/>
        </w:rPr>
      </w:pPr>
      <w:r>
        <w:rPr>
          <w:rtl/>
        </w:rPr>
        <w:t>בחג הפסח הנ"ל לחזק ידים רפות.</w:t>
      </w:r>
      <w:r w:rsidR="009F3977">
        <w:rPr>
          <w:rtl/>
        </w:rPr>
        <w:tab/>
      </w:r>
    </w:p>
    <w:p w14:paraId="46E3E179" w14:textId="77777777" w:rsidR="00630483" w:rsidRDefault="00630483" w:rsidP="007242B1">
      <w:pPr>
        <w:spacing w:line="320" w:lineRule="exact"/>
        <w:rPr>
          <w:rtl/>
        </w:rPr>
        <w:sectPr w:rsidR="00630483" w:rsidSect="000A5F71">
          <w:pgSz w:w="10318" w:h="14576" w:code="139"/>
          <w:pgMar w:top="1531" w:right="1134" w:bottom="1134" w:left="1134" w:header="454" w:footer="709" w:gutter="0"/>
          <w:pgNumType w:fmt="hebrew1"/>
          <w:cols w:space="425"/>
          <w:bidi/>
          <w:rtlGutter/>
          <w:docGrid w:linePitch="360"/>
        </w:sectPr>
      </w:pPr>
    </w:p>
    <w:p w14:paraId="2F4DC1CA" w14:textId="4F0E5F0A" w:rsidR="00EC6B43" w:rsidRDefault="00630483" w:rsidP="00747835">
      <w:pPr>
        <w:spacing w:line="320" w:lineRule="exact"/>
        <w:jc w:val="distribute"/>
        <w:rPr>
          <w:rtl/>
        </w:rPr>
      </w:pPr>
      <w:r w:rsidRPr="00C76CE1">
        <w:rPr>
          <w:rFonts w:cs="VILNA מתוקן DP"/>
          <w:b/>
          <w:bCs/>
          <w:szCs w:val="32"/>
          <w:rtl/>
        </w:rPr>
        <w:t xml:space="preserve">ניב א) </w:t>
      </w:r>
      <w:r w:rsidR="00C27252">
        <w:rPr>
          <w:rtl/>
        </w:rPr>
        <w:t>תנו רבנן</w:t>
      </w:r>
      <w:r>
        <w:rPr>
          <w:rtl/>
        </w:rPr>
        <w:t xml:space="preserve"> מעשה בהלל הזקן שהיה בא בדרך ושמע קול צוחה ואמר, מובטח אני שאין זה בתוך ביתי, עליו הכתוב אומר </w:t>
      </w:r>
      <w:r w:rsidRPr="008234F8">
        <w:rPr>
          <w:sz w:val="20"/>
          <w:szCs w:val="20"/>
          <w:rtl/>
        </w:rPr>
        <w:t>(תהלים קיב</w:t>
      </w:r>
      <w:r w:rsidR="00F55824">
        <w:rPr>
          <w:rFonts w:hint="cs"/>
          <w:sz w:val="20"/>
          <w:szCs w:val="20"/>
          <w:rtl/>
        </w:rPr>
        <w:t>, ו</w:t>
      </w:r>
      <w:r w:rsidRPr="008234F8">
        <w:rPr>
          <w:sz w:val="20"/>
          <w:szCs w:val="20"/>
          <w:rtl/>
        </w:rPr>
        <w:t>)</w:t>
      </w:r>
      <w:r>
        <w:rPr>
          <w:rtl/>
        </w:rPr>
        <w:t xml:space="preserve"> משמועה רעה לא יירא נכון לבו בטוח בה' וכו' </w:t>
      </w:r>
      <w:r w:rsidRPr="008234F8">
        <w:rPr>
          <w:sz w:val="20"/>
          <w:szCs w:val="20"/>
          <w:rtl/>
        </w:rPr>
        <w:t>(ברכות ס</w:t>
      </w:r>
      <w:r w:rsidR="002D4759">
        <w:rPr>
          <w:rFonts w:hint="cs"/>
          <w:sz w:val="20"/>
          <w:szCs w:val="20"/>
          <w:rtl/>
        </w:rPr>
        <w:t>,</w:t>
      </w:r>
      <w:r w:rsidRPr="008234F8">
        <w:rPr>
          <w:sz w:val="20"/>
          <w:szCs w:val="20"/>
          <w:rtl/>
        </w:rPr>
        <w:t xml:space="preserve"> א)</w:t>
      </w:r>
      <w:r>
        <w:rPr>
          <w:rtl/>
        </w:rPr>
        <w:t>, והדבר מוקשה, כיון שנשמע בעיר קול צוחה, ובודאי קרה מקרה לא טוב, ואיך הרהיב הלל הענ</w:t>
      </w:r>
      <w:r w:rsidR="0004650E">
        <w:rPr>
          <w:rFonts w:hint="cs"/>
          <w:rtl/>
        </w:rPr>
        <w:t>י</w:t>
      </w:r>
      <w:r>
        <w:rPr>
          <w:rtl/>
        </w:rPr>
        <w:t>ו ע</w:t>
      </w:r>
      <w:r w:rsidR="00FC25BC">
        <w:rPr>
          <w:rFonts w:hint="cs"/>
          <w:rtl/>
        </w:rPr>
        <w:t>ו</w:t>
      </w:r>
      <w:r>
        <w:rPr>
          <w:rtl/>
        </w:rPr>
        <w:t xml:space="preserve">ז בנפשו להחליט שזה ודאי לא בתוך ביתו? ולהיפך הלא חז"ל </w:t>
      </w:r>
      <w:r w:rsidRPr="008234F8">
        <w:rPr>
          <w:sz w:val="20"/>
          <w:szCs w:val="20"/>
          <w:rtl/>
        </w:rPr>
        <w:t>(ב"ק ג</w:t>
      </w:r>
      <w:r w:rsidR="0077541A">
        <w:rPr>
          <w:rFonts w:hint="cs"/>
          <w:sz w:val="20"/>
          <w:szCs w:val="20"/>
          <w:rtl/>
        </w:rPr>
        <w:t>,</w:t>
      </w:r>
      <w:r w:rsidRPr="008234F8">
        <w:rPr>
          <w:sz w:val="20"/>
          <w:szCs w:val="20"/>
          <w:rtl/>
        </w:rPr>
        <w:t xml:space="preserve"> א)</w:t>
      </w:r>
      <w:r>
        <w:rPr>
          <w:rtl/>
        </w:rPr>
        <w:t xml:space="preserve">, דרשו על הפסוק וסביביו נשערה מאד, מלמד </w:t>
      </w:r>
      <w:r w:rsidR="00781960">
        <w:rPr>
          <w:rtl/>
        </w:rPr>
        <w:t>שהקדוש ברוך הוא</w:t>
      </w:r>
      <w:r>
        <w:rPr>
          <w:rtl/>
        </w:rPr>
        <w:t xml:space="preserve"> מדקדק עם הצדיקים כחוט השערה, ואשר </w:t>
      </w:r>
      <w:r w:rsidR="00781960">
        <w:rPr>
          <w:rtl/>
        </w:rPr>
        <w:t>על כן</w:t>
      </w:r>
      <w:r>
        <w:rPr>
          <w:rtl/>
        </w:rPr>
        <w:t xml:space="preserve"> כל ימי הצדיק היא שלשלת של יסורין ופגעים רעים, ואם ישמע הצדיק קול צוחה בעיר, יוכל להאמין כי בביתו קרה מקרה בלתי טהור, באשר ביתו מלומד במכות, ואיך אמר מובטח אני שאין זה בתוך ביתו?</w:t>
      </w:r>
      <w:r w:rsidR="00EC6B43">
        <w:rPr>
          <w:rFonts w:hint="cs"/>
          <w:rtl/>
        </w:rPr>
        <w:t>.</w:t>
      </w:r>
      <w:r w:rsidR="00EC6B43">
        <w:rPr>
          <w:rtl/>
        </w:rPr>
        <w:tab/>
      </w:r>
      <w:r>
        <w:rPr>
          <w:rtl/>
        </w:rPr>
        <w:t xml:space="preserve"> </w:t>
      </w:r>
    </w:p>
    <w:p w14:paraId="55102C43" w14:textId="7560DEA4" w:rsidR="00630483" w:rsidRDefault="00630483" w:rsidP="00747835">
      <w:pPr>
        <w:spacing w:line="320" w:lineRule="exact"/>
        <w:jc w:val="distribute"/>
        <w:rPr>
          <w:rtl/>
        </w:rPr>
      </w:pPr>
      <w:r w:rsidRPr="00C76CE1">
        <w:rPr>
          <w:rFonts w:cs="VILNA מתוקן DP"/>
          <w:bCs/>
          <w:szCs w:val="32"/>
          <w:rtl/>
        </w:rPr>
        <w:t xml:space="preserve">כשאירע </w:t>
      </w:r>
      <w:r>
        <w:rPr>
          <w:rtl/>
        </w:rPr>
        <w:t xml:space="preserve">תקלה לאיש מן השוק, לאיש פשוט, אשר לא גמר ולא סבר ולא שימש </w:t>
      </w:r>
      <w:r w:rsidR="003E723F">
        <w:rPr>
          <w:rtl/>
        </w:rPr>
        <w:t>תלמידי חכמים</w:t>
      </w:r>
      <w:r>
        <w:rPr>
          <w:rtl/>
        </w:rPr>
        <w:t>, ואמונתו בה' מצות אנשים מלומדה, האיש הזה נופל תחת סבל משאו ואסונו, והיה כי ירעב והתקצף וקלל במלכו ובאלקיו, יתרעם ומתאונן על השגחת ה', צועק ובוכה מאין הפוגות, ולא כן אצל האיש השלם עם</w:t>
      </w:r>
      <w:r w:rsidR="00A80A09">
        <w:rPr>
          <w:rFonts w:hint="cs"/>
          <w:rtl/>
        </w:rPr>
        <w:t xml:space="preserve"> </w:t>
      </w:r>
      <w:r>
        <w:rPr>
          <w:rtl/>
        </w:rPr>
        <w:t>ה', הוא</w:t>
      </w:r>
      <w:r w:rsidR="00D308E6">
        <w:rPr>
          <w:rFonts w:hint="cs"/>
          <w:rtl/>
        </w:rPr>
        <w:t xml:space="preserve"> </w:t>
      </w:r>
      <w:r w:rsidR="003342D0">
        <w:rPr>
          <w:rtl/>
        </w:rPr>
        <w:t>-</w:t>
      </w:r>
      <w:r w:rsidR="00D308E6">
        <w:rPr>
          <w:rFonts w:hint="cs"/>
          <w:rtl/>
        </w:rPr>
        <w:t xml:space="preserve"> </w:t>
      </w:r>
      <w:r>
        <w:rPr>
          <w:rtl/>
        </w:rPr>
        <w:t xml:space="preserve">כשיסורין באין עליו מצדיק הוא את שם שמים, וכל טפין המרין מבליע בנעימות, תפלה ותחנונים ירבה אולי מיסורין יחבא, על כל גל וגל ינענע בראשו </w:t>
      </w:r>
      <w:r w:rsidRPr="008234F8">
        <w:rPr>
          <w:sz w:val="20"/>
          <w:szCs w:val="20"/>
          <w:rtl/>
        </w:rPr>
        <w:t>(כמ"ש ר' עקיבא ביבמות)</w:t>
      </w:r>
      <w:r>
        <w:rPr>
          <w:rtl/>
        </w:rPr>
        <w:t xml:space="preserve"> ו</w:t>
      </w:r>
      <w:r w:rsidR="00E14F2C">
        <w:rPr>
          <w:rFonts w:hint="cs"/>
          <w:rtl/>
        </w:rPr>
        <w:t>כ</w:t>
      </w:r>
      <w:r>
        <w:rPr>
          <w:rtl/>
        </w:rPr>
        <w:t>מעט רגע יחבא עד יעבור זעם, ובכל דרכיו יצניע לכת עם ה' אלקיו.</w:t>
      </w:r>
      <w:r w:rsidR="00747835">
        <w:rPr>
          <w:rtl/>
        </w:rPr>
        <w:tab/>
      </w:r>
    </w:p>
    <w:p w14:paraId="687EE3EC" w14:textId="204A3BE1" w:rsidR="00630483" w:rsidRDefault="00630483" w:rsidP="00747835">
      <w:pPr>
        <w:spacing w:line="320" w:lineRule="exact"/>
        <w:jc w:val="distribute"/>
        <w:rPr>
          <w:rtl/>
        </w:rPr>
      </w:pPr>
      <w:r w:rsidRPr="00C76CE1">
        <w:rPr>
          <w:rFonts w:cs="VILNA מתוקן DP"/>
          <w:bCs/>
          <w:szCs w:val="32"/>
          <w:rtl/>
        </w:rPr>
        <w:t xml:space="preserve">והלל </w:t>
      </w:r>
      <w:r>
        <w:rPr>
          <w:rtl/>
        </w:rPr>
        <w:t>הענו הזה, האיש המתון</w:t>
      </w:r>
      <w:r w:rsidR="00311F17">
        <w:rPr>
          <w:rFonts w:hint="cs"/>
          <w:rtl/>
        </w:rPr>
        <w:t xml:space="preserve"> </w:t>
      </w:r>
      <w:r w:rsidR="003342D0">
        <w:rPr>
          <w:rtl/>
        </w:rPr>
        <w:t>-</w:t>
      </w:r>
      <w:r w:rsidR="00311F17">
        <w:rPr>
          <w:rFonts w:hint="cs"/>
          <w:rtl/>
        </w:rPr>
        <w:t xml:space="preserve"> </w:t>
      </w:r>
      <w:r>
        <w:rPr>
          <w:rtl/>
        </w:rPr>
        <w:t xml:space="preserve">מתון, הסבלן הגדול, הגבור המושל ברוחו, בעל הבטחון החזק והאמיץ, השפיע </w:t>
      </w:r>
      <w:r w:rsidR="003E723F">
        <w:rPr>
          <w:rtl/>
        </w:rPr>
        <w:t>גם כן</w:t>
      </w:r>
      <w:r>
        <w:rPr>
          <w:rtl/>
        </w:rPr>
        <w:t xml:space="preserve"> על בני ביתו שילכו בתום, </w:t>
      </w:r>
      <w:r>
        <w:rPr>
          <w:rtl/>
        </w:rPr>
        <w:t xml:space="preserve">לקבל כל חלי וכל מדוה, כל צרה שלא תבוא בלב נכון, לא להתגעש ולא להתרגש, לא לצעוק ולא לבכות, כאשר יעשו קטני האמנה, ולכן כאשר בא מן הדרך ושמע קול צוחה בעיר, הבין שאיזה אסון בא על אחד מיושבי העיר, ענה ואמר: "מובטח אני שאין זה בתוך ביתי", שאפילו אם </w:t>
      </w:r>
      <w:r w:rsidR="003E723F">
        <w:rPr>
          <w:rtl/>
        </w:rPr>
        <w:t>חס ושלום</w:t>
      </w:r>
      <w:r>
        <w:rPr>
          <w:rtl/>
        </w:rPr>
        <w:t xml:space="preserve"> האסון ה</w:t>
      </w:r>
      <w:r w:rsidR="00B32B24">
        <w:rPr>
          <w:rFonts w:hint="cs"/>
          <w:rtl/>
        </w:rPr>
        <w:t>ו</w:t>
      </w:r>
      <w:r>
        <w:rPr>
          <w:rtl/>
        </w:rPr>
        <w:t>א בביתי לא ישמע משם קול צוחה, ובמסתרים בבתי גואי תבכה נפשם, ובחוץ לא ישמע קולם, רק מצדיקים את שם שמים ויתעוררו לתשובה, וזהו שסיימו, ועליו הכתוב אומר משמועה רעה לא יירא על כי "נכון לנו בטוח בה</w:t>
      </w:r>
      <w:r w:rsidR="00E035C5">
        <w:rPr>
          <w:rFonts w:hint="cs"/>
          <w:rtl/>
        </w:rPr>
        <w:t>'</w:t>
      </w:r>
      <w:r>
        <w:rPr>
          <w:rtl/>
        </w:rPr>
        <w:t xml:space="preserve">" שיש לו בטחון חזק שהכל לטובתו, וכפי שכתב רבנו יונה </w:t>
      </w:r>
      <w:r w:rsidRPr="008234F8">
        <w:rPr>
          <w:sz w:val="20"/>
          <w:szCs w:val="20"/>
          <w:rtl/>
        </w:rPr>
        <w:t>(ברכות דף נד)</w:t>
      </w:r>
      <w:r>
        <w:rPr>
          <w:rtl/>
        </w:rPr>
        <w:t xml:space="preserve"> על מה שיאמרו חז"ל חייב אדם לברך על הרעה, כשם שמברך על הטובה וכו' לקבלינהו בשמחה, שכל רעה היא לאדם כפריעת חוב גדול שחייב </w:t>
      </w:r>
      <w:r w:rsidR="003E723F">
        <w:rPr>
          <w:rtl/>
        </w:rPr>
        <w:t>להקדוש ברוך הוא</w:t>
      </w:r>
      <w:r>
        <w:rPr>
          <w:rtl/>
        </w:rPr>
        <w:t xml:space="preserve"> </w:t>
      </w:r>
      <w:r w:rsidR="003E723F">
        <w:rPr>
          <w:rtl/>
        </w:rPr>
        <w:t>על ידי</w:t>
      </w:r>
      <w:r>
        <w:rPr>
          <w:rtl/>
        </w:rPr>
        <w:t xml:space="preserve"> עוונותיו, וצריך לשמוח כמו לאחר פריעת חוב. </w:t>
      </w:r>
      <w:r w:rsidRPr="008234F8">
        <w:rPr>
          <w:sz w:val="20"/>
          <w:szCs w:val="20"/>
          <w:rtl/>
        </w:rPr>
        <w:t>(הרעיון הזה מדברי הלל אמרתי מסברא דנפשאי</w:t>
      </w:r>
      <w:r w:rsidR="00B418FF">
        <w:rPr>
          <w:rFonts w:hint="cs"/>
          <w:sz w:val="20"/>
          <w:szCs w:val="20"/>
          <w:rtl/>
        </w:rPr>
        <w:t>,</w:t>
      </w:r>
      <w:r w:rsidRPr="008234F8">
        <w:rPr>
          <w:sz w:val="20"/>
          <w:szCs w:val="20"/>
          <w:rtl/>
        </w:rPr>
        <w:t xml:space="preserve"> </w:t>
      </w:r>
      <w:r w:rsidR="003E723F">
        <w:rPr>
          <w:sz w:val="20"/>
          <w:szCs w:val="20"/>
          <w:rtl/>
        </w:rPr>
        <w:t>ואחר כך</w:t>
      </w:r>
      <w:r w:rsidRPr="008234F8">
        <w:rPr>
          <w:sz w:val="20"/>
          <w:szCs w:val="20"/>
          <w:rtl/>
        </w:rPr>
        <w:t xml:space="preserve"> ראיתי שקדמני גאון ספרדי אחד, </w:t>
      </w:r>
      <w:r w:rsidRPr="006D6268">
        <w:rPr>
          <w:sz w:val="20"/>
          <w:szCs w:val="20"/>
          <w:highlight w:val="yellow"/>
          <w:rtl/>
        </w:rPr>
        <w:t>והרה"ג הד"ר מישעל</w:t>
      </w:r>
      <w:r w:rsidRPr="008234F8">
        <w:rPr>
          <w:sz w:val="20"/>
          <w:szCs w:val="20"/>
          <w:rtl/>
        </w:rPr>
        <w:t>, אך באשר הוא יקר לי מאד לכן המשנה לא זזה ממקומה)</w:t>
      </w:r>
      <w:r>
        <w:rPr>
          <w:rtl/>
        </w:rPr>
        <w:t>.</w:t>
      </w:r>
    </w:p>
    <w:p w14:paraId="66FACFEA" w14:textId="5AE7FBC8" w:rsidR="00630483" w:rsidRDefault="00630483" w:rsidP="00747835">
      <w:pPr>
        <w:spacing w:line="320" w:lineRule="exact"/>
        <w:jc w:val="distribute"/>
        <w:rPr>
          <w:rtl/>
        </w:rPr>
      </w:pPr>
      <w:r w:rsidRPr="00C76CE1">
        <w:rPr>
          <w:rFonts w:cs="VILNA מתוקן DP"/>
          <w:bCs/>
          <w:szCs w:val="32"/>
          <w:rtl/>
        </w:rPr>
        <w:t xml:space="preserve">ומחויבין </w:t>
      </w:r>
      <w:r>
        <w:rPr>
          <w:rtl/>
        </w:rPr>
        <w:t xml:space="preserve">אנחנו להאמין שכל דרכי ה', אפילו הנראים לנו ללא טובים, יש בהם טוב וכרוך בהם אושר, ועיין בספר "קול אומר קרא" דרוש י"ז לחה"פ, בביאור דברי חז"ל </w:t>
      </w:r>
      <w:r w:rsidRPr="008234F8">
        <w:rPr>
          <w:sz w:val="20"/>
          <w:szCs w:val="20"/>
          <w:rtl/>
        </w:rPr>
        <w:t>(ברכות דף יב)</w:t>
      </w:r>
      <w:r>
        <w:rPr>
          <w:rtl/>
        </w:rPr>
        <w:t xml:space="preserve">, כל שלא אמר אמת ויציב שחרית, אמת ואמונה ערבית לא יצא ידי חובתי, שחרית הוא כינוי לימי הנעורים </w:t>
      </w:r>
      <w:r w:rsidR="003342D0">
        <w:rPr>
          <w:rtl/>
        </w:rPr>
        <w:t>-</w:t>
      </w:r>
      <w:r w:rsidR="0033716C">
        <w:rPr>
          <w:rFonts w:hint="cs"/>
          <w:rtl/>
        </w:rPr>
        <w:t xml:space="preserve"> </w:t>
      </w:r>
      <w:r>
        <w:rPr>
          <w:rtl/>
        </w:rPr>
        <w:t xml:space="preserve">ימי הצלחה, וערבית הוא כנוי לרדת היום, להשפלת ההצלחה, ובימי העושר צריך לחזק את עצמו שישאר על מעמדו בתורה </w:t>
      </w:r>
      <w:r w:rsidR="003E723F">
        <w:rPr>
          <w:rtl/>
        </w:rPr>
        <w:t>ויראת שמים</w:t>
      </w:r>
      <w:r>
        <w:rPr>
          <w:rtl/>
        </w:rPr>
        <w:t xml:space="preserve">, ובימי העוני צריך חזוק ביותר, שלא ירד ממדרגתו הרוחניית, ולזה אמר אם </w:t>
      </w:r>
      <w:r>
        <w:rPr>
          <w:rtl/>
        </w:rPr>
        <w:lastRenderedPageBreak/>
        <w:t xml:space="preserve">בנסיון העושר לא החזיק מעמד ונטה מדרך האמת, ואמת ויציב לא אמר, וכן </w:t>
      </w:r>
      <w:r w:rsidR="009069D5" w:rsidRPr="009069D5">
        <w:rPr>
          <w:rFonts w:hint="cs"/>
          <w:highlight w:val="yellow"/>
          <w:rtl/>
        </w:rPr>
        <w:t>ע</w:t>
      </w:r>
      <w:r>
        <w:rPr>
          <w:rtl/>
        </w:rPr>
        <w:t xml:space="preserve">ת ניסה בעוני וחיה זמן רב בערבית, בערב שמש ההצלחה, וגם כן לא העשיר מעמדו הרוחני ואמת ואמונה לא אמר, לא יצא ידי חובתו, לא יצא ידי חובת האמונה, החייב לברך על הטובה ועל הרעה בנוסח אחד, והכובש את ברכתו, המסתפק בדבר ורואה רק רע בהחלט, ואינו מאמין שמעז יצא מתוק, האיש הזה איננו שלם, וחפץ ה' לא הצליח בידו, בימי ההצלחה והשחר, בעת קבלת הטוב יש לאמר "אמת" אמת נקרא כל דבר הנגלה, וימי הירידה, ימים הרעים והמרים יש לאמר "אמונה" אמונה הוא דבר מכוסה ומופלא, ונאמין שהיא </w:t>
      </w:r>
      <w:r w:rsidR="003E723F">
        <w:rPr>
          <w:rtl/>
        </w:rPr>
        <w:t>גם כן</w:t>
      </w:r>
      <w:r>
        <w:rPr>
          <w:rtl/>
        </w:rPr>
        <w:t xml:space="preserve"> לטובתנו.</w:t>
      </w:r>
      <w:r w:rsidR="00747835">
        <w:rPr>
          <w:rtl/>
        </w:rPr>
        <w:tab/>
      </w:r>
    </w:p>
    <w:p w14:paraId="3F073586" w14:textId="10B307B8" w:rsidR="00630483" w:rsidRDefault="003E723F" w:rsidP="00747835">
      <w:pPr>
        <w:spacing w:line="320" w:lineRule="exact"/>
        <w:jc w:val="distribute"/>
        <w:rPr>
          <w:rtl/>
        </w:rPr>
      </w:pPr>
      <w:r w:rsidRPr="00C76CE1">
        <w:rPr>
          <w:rFonts w:cs="VILNA מתוקן DP"/>
          <w:b/>
          <w:bCs/>
          <w:szCs w:val="32"/>
          <w:rtl/>
        </w:rPr>
        <w:t xml:space="preserve">וזה </w:t>
      </w:r>
      <w:r w:rsidRPr="003E723F">
        <w:rPr>
          <w:rtl/>
        </w:rPr>
        <w:t>שאמר הכתוב</w:t>
      </w:r>
      <w:r w:rsidR="00630483" w:rsidRPr="003E723F">
        <w:rPr>
          <w:rtl/>
        </w:rPr>
        <w:t xml:space="preserve"> </w:t>
      </w:r>
      <w:r w:rsidR="00630483" w:rsidRPr="008234F8">
        <w:rPr>
          <w:sz w:val="20"/>
          <w:szCs w:val="20"/>
          <w:rtl/>
        </w:rPr>
        <w:t>(תהלים לג</w:t>
      </w:r>
      <w:r w:rsidR="0065242B">
        <w:rPr>
          <w:rFonts w:hint="cs"/>
          <w:sz w:val="20"/>
          <w:szCs w:val="20"/>
          <w:rtl/>
        </w:rPr>
        <w:t>, ה</w:t>
      </w:r>
      <w:r w:rsidR="00630483" w:rsidRPr="008234F8">
        <w:rPr>
          <w:sz w:val="20"/>
          <w:szCs w:val="20"/>
          <w:rtl/>
        </w:rPr>
        <w:t>)</w:t>
      </w:r>
      <w:r w:rsidR="00630483">
        <w:rPr>
          <w:rtl/>
        </w:rPr>
        <w:t xml:space="preserve"> אוהב </w:t>
      </w:r>
      <w:r w:rsidR="000676A1" w:rsidRPr="000676A1">
        <w:rPr>
          <w:sz w:val="20"/>
          <w:szCs w:val="20"/>
          <w:rtl/>
        </w:rPr>
        <w:t>(</w:t>
      </w:r>
      <w:r w:rsidR="00630483" w:rsidRPr="000676A1">
        <w:rPr>
          <w:sz w:val="20"/>
          <w:szCs w:val="20"/>
          <w:rtl/>
        </w:rPr>
        <w:t>ה'</w:t>
      </w:r>
      <w:r w:rsidR="000676A1" w:rsidRPr="000676A1">
        <w:rPr>
          <w:sz w:val="20"/>
          <w:szCs w:val="20"/>
          <w:rtl/>
        </w:rPr>
        <w:t>)</w:t>
      </w:r>
      <w:r w:rsidR="00630483" w:rsidRPr="000676A1">
        <w:rPr>
          <w:sz w:val="20"/>
          <w:szCs w:val="20"/>
          <w:rtl/>
        </w:rPr>
        <w:t xml:space="preserve"> </w:t>
      </w:r>
      <w:r w:rsidR="00630483">
        <w:rPr>
          <w:rtl/>
        </w:rPr>
        <w:t xml:space="preserve">צדקה ומשפט, חסד ה' מלאה הארץ, </w:t>
      </w:r>
      <w:r>
        <w:rPr>
          <w:rtl/>
        </w:rPr>
        <w:t>הקדוש ברוך הוא</w:t>
      </w:r>
      <w:r w:rsidR="00630483">
        <w:rPr>
          <w:rtl/>
        </w:rPr>
        <w:t>, עושה עם האדם</w:t>
      </w:r>
      <w:r w:rsidR="001A0505">
        <w:rPr>
          <w:rFonts w:hint="cs"/>
          <w:rtl/>
        </w:rPr>
        <w:t xml:space="preserve"> </w:t>
      </w:r>
      <w:r w:rsidR="00630483">
        <w:rPr>
          <w:rtl/>
        </w:rPr>
        <w:t>"צדקה"</w:t>
      </w:r>
      <w:r w:rsidR="000255BF">
        <w:rPr>
          <w:rFonts w:hint="cs"/>
          <w:rtl/>
        </w:rPr>
        <w:t xml:space="preserve"> </w:t>
      </w:r>
      <w:r w:rsidR="003342D0">
        <w:rPr>
          <w:rtl/>
        </w:rPr>
        <w:t>-</w:t>
      </w:r>
      <w:r w:rsidR="000255BF">
        <w:rPr>
          <w:rFonts w:hint="cs"/>
          <w:rtl/>
        </w:rPr>
        <w:t xml:space="preserve"> </w:t>
      </w:r>
      <w:r w:rsidR="00630483">
        <w:rPr>
          <w:rtl/>
        </w:rPr>
        <w:t xml:space="preserve">טובות, ו"משפט" </w:t>
      </w:r>
      <w:r>
        <w:rPr>
          <w:rtl/>
        </w:rPr>
        <w:t>רצונו לומר</w:t>
      </w:r>
      <w:r w:rsidR="00630483">
        <w:rPr>
          <w:rtl/>
        </w:rPr>
        <w:t xml:space="preserve"> שמוכיח אותו </w:t>
      </w:r>
      <w:r>
        <w:rPr>
          <w:rtl/>
        </w:rPr>
        <w:t>גם כן</w:t>
      </w:r>
      <w:r w:rsidR="00630483">
        <w:rPr>
          <w:rtl/>
        </w:rPr>
        <w:t xml:space="preserve"> ביסורין מרים כלענה, וכאשר נתבונן נבין שבהמשפט יש חסד, הרעה מתובלת בטובה, ואין רע בהחלט, וזהו "חסד ה'" מלאה הארץ, כל הארץ מלאה רק מחסד, ואשרי המאמין, וקרוב לאמר מליצת הש"ס </w:t>
      </w:r>
      <w:r w:rsidR="00630483" w:rsidRPr="008234F8">
        <w:rPr>
          <w:sz w:val="20"/>
          <w:szCs w:val="20"/>
          <w:rtl/>
        </w:rPr>
        <w:t>(ברכות ד</w:t>
      </w:r>
      <w:r w:rsidR="003A23E6">
        <w:rPr>
          <w:rFonts w:hint="cs"/>
          <w:sz w:val="20"/>
          <w:szCs w:val="20"/>
          <w:rtl/>
        </w:rPr>
        <w:t>,</w:t>
      </w:r>
      <w:r w:rsidR="00630483" w:rsidRPr="008234F8">
        <w:rPr>
          <w:sz w:val="20"/>
          <w:szCs w:val="20"/>
          <w:rtl/>
        </w:rPr>
        <w:t xml:space="preserve"> ב)</w:t>
      </w:r>
      <w:r w:rsidR="00630483">
        <w:rPr>
          <w:rtl/>
        </w:rPr>
        <w:t xml:space="preserve"> כל האומר תהלה לדוד בכל יום שלשה פעמים מובטח לו שהוא בן </w:t>
      </w:r>
      <w:r w:rsidR="005942D1">
        <w:rPr>
          <w:rtl/>
        </w:rPr>
        <w:t>עולם הבא</w:t>
      </w:r>
      <w:r w:rsidR="00630483">
        <w:rPr>
          <w:rtl/>
        </w:rPr>
        <w:t xml:space="preserve"> </w:t>
      </w:r>
      <w:r w:rsidR="00630483" w:rsidRPr="008234F8">
        <w:rPr>
          <w:sz w:val="20"/>
          <w:szCs w:val="20"/>
          <w:rtl/>
        </w:rPr>
        <w:t>(מלבד מ"ש שם מפני דכתיב פתח את ידיך וכו')</w:t>
      </w:r>
      <w:r w:rsidR="00630483">
        <w:rPr>
          <w:rtl/>
        </w:rPr>
        <w:t xml:space="preserve"> דשם נאמר צדיק ה' בכל דרכיו, דלפעמים לפי חוסר ידיעתנו לא נבין כי בתבונה משנה עתים ומחליף את הזמנים, ונראה לנו כי כביכול </w:t>
      </w:r>
      <w:r w:rsidR="005942D1">
        <w:rPr>
          <w:rtl/>
        </w:rPr>
        <w:t>הבורא יתברך</w:t>
      </w:r>
      <w:r w:rsidR="00630483">
        <w:rPr>
          <w:rtl/>
        </w:rPr>
        <w:t xml:space="preserve"> </w:t>
      </w:r>
      <w:r w:rsidR="00630483">
        <w:rPr>
          <w:rtl/>
        </w:rPr>
        <w:t xml:space="preserve">נטה מן המסלול, ועזב ה' את ההנהגה בדרך הטבע כי איך זה ה' הטוב, הרחום וחנון לא ידע רחם, </w:t>
      </w:r>
      <w:r w:rsidR="005942D1">
        <w:rPr>
          <w:rtl/>
        </w:rPr>
        <w:t>וזהו שנאמר</w:t>
      </w:r>
      <w:r w:rsidR="00630483">
        <w:rPr>
          <w:rtl/>
        </w:rPr>
        <w:t xml:space="preserve"> "צדיק ה"</w:t>
      </w:r>
      <w:r w:rsidR="003F32E8">
        <w:rPr>
          <w:rFonts w:hint="cs"/>
          <w:rtl/>
        </w:rPr>
        <w:t xml:space="preserve"> </w:t>
      </w:r>
      <w:r w:rsidR="003342D0">
        <w:rPr>
          <w:rtl/>
        </w:rPr>
        <w:t>-</w:t>
      </w:r>
      <w:r w:rsidR="003F32E8">
        <w:rPr>
          <w:rFonts w:hint="cs"/>
          <w:rtl/>
        </w:rPr>
        <w:t xml:space="preserve"> </w:t>
      </w:r>
      <w:r w:rsidR="00630483">
        <w:rPr>
          <w:rtl/>
        </w:rPr>
        <w:t>הוא נקרא צדיק, שצדקות אהב, צדיקו של עולם, עושה צדקות עם כל בשר ורוח בלי שום הפסק</w:t>
      </w:r>
      <w:r w:rsidR="0081056A">
        <w:rPr>
          <w:rFonts w:hint="cs"/>
          <w:rtl/>
        </w:rPr>
        <w:t xml:space="preserve"> </w:t>
      </w:r>
      <w:r w:rsidR="003342D0">
        <w:rPr>
          <w:rtl/>
        </w:rPr>
        <w:t>-</w:t>
      </w:r>
      <w:r w:rsidR="0081056A">
        <w:rPr>
          <w:rFonts w:hint="cs"/>
          <w:rtl/>
        </w:rPr>
        <w:t xml:space="preserve"> </w:t>
      </w:r>
      <w:r w:rsidR="00630483">
        <w:rPr>
          <w:rtl/>
        </w:rPr>
        <w:t>"בכל דרכיו" אפילו בעת שלפי הנראה, כלו רחמיו, חסיד הוא "בכל מעשיו" בלי יוצא מן הכלל, והחסרון הוא רק מצדנו, אנחנו קרוצי חומר, קצרי הראות, ימינו הרוצים, וכצל ימינו על הארץ ולא נבין את מעשי ה' כי לפעמים נראה את ההריסה והסתירה ולא הבנין.</w:t>
      </w:r>
      <w:r w:rsidR="00747835">
        <w:rPr>
          <w:rtl/>
        </w:rPr>
        <w:tab/>
      </w:r>
    </w:p>
    <w:p w14:paraId="129D36A4" w14:textId="3F3BCC13" w:rsidR="001A0505" w:rsidRDefault="00630483" w:rsidP="003A21E5">
      <w:pPr>
        <w:spacing w:line="340" w:lineRule="exact"/>
        <w:jc w:val="distribute"/>
        <w:rPr>
          <w:rtl/>
        </w:rPr>
        <w:sectPr w:rsidR="001A0505" w:rsidSect="000A5F71">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Cs/>
          <w:szCs w:val="32"/>
          <w:rtl/>
        </w:rPr>
        <w:t xml:space="preserve">ועל </w:t>
      </w:r>
      <w:r>
        <w:rPr>
          <w:rtl/>
        </w:rPr>
        <w:t>דרך זה שמעתי הטעם, שהיה הלל כורך מצה ומרור ואוכלם ביחד, הוא היה ממתיק את מרירות חייו ומבליע את המרור בטעם המצה, את השעבוד בתקות הגאולה, והוא הלל המורה הגדול למד אותנו לדעת, "כן עשה הלל" אז בזמנו, בזמן שבית המקדש קיים, בהלו נרו על ראשנו, ועם ישראל יושב על אדמתו, אין שטן ואין פגע רע, למד את העם, אם יגלו ויתפזרו לארבע רוחות השמים, וירגשו את מרירות החיים, לא יתיאשו מן הגאולה אפילו רגע, וכרך מצה ומרור</w:t>
      </w:r>
      <w:r w:rsidR="003A21E5">
        <w:rPr>
          <w:rFonts w:hint="cs"/>
          <w:rtl/>
        </w:rPr>
        <w:t xml:space="preserve"> </w:t>
      </w:r>
      <w:r w:rsidR="003342D0">
        <w:rPr>
          <w:rtl/>
        </w:rPr>
        <w:t>-</w:t>
      </w:r>
      <w:r w:rsidR="003A21E5">
        <w:rPr>
          <w:rFonts w:hint="cs"/>
          <w:rtl/>
        </w:rPr>
        <w:t xml:space="preserve"> </w:t>
      </w:r>
      <w:r w:rsidR="005942D1">
        <w:rPr>
          <w:rtl/>
        </w:rPr>
        <w:t>רצונו לומר</w:t>
      </w:r>
      <w:r>
        <w:rPr>
          <w:rtl/>
        </w:rPr>
        <w:t xml:space="preserve"> שעבוד וגאולה, צרות ותקוה תאכלו ביחד, אל תפרידו את המרור שהוא מורה על השעבוד, מן המצה, שמורה על הגאולה, ואל תרחיקו את התקוה, ואם תתמהמה חכה לה כי בא תבא. במהרה בימינו </w:t>
      </w:r>
      <w:r w:rsidR="006F6851">
        <w:rPr>
          <w:rtl/>
        </w:rPr>
        <w:t>אמן ואמן</w:t>
      </w:r>
      <w:r>
        <w:rPr>
          <w:rtl/>
        </w:rPr>
        <w:t>.</w:t>
      </w:r>
      <w:r w:rsidR="00747835">
        <w:rPr>
          <w:rtl/>
        </w:rPr>
        <w:tab/>
      </w:r>
    </w:p>
    <w:p w14:paraId="3445E6B4" w14:textId="77777777" w:rsidR="001A0505" w:rsidRDefault="001A0505" w:rsidP="007242B1">
      <w:pPr>
        <w:spacing w:line="320" w:lineRule="exact"/>
        <w:rPr>
          <w:rtl/>
        </w:rPr>
        <w:sectPr w:rsidR="001A0505" w:rsidSect="000E71A3">
          <w:type w:val="continuous"/>
          <w:pgSz w:w="10318" w:h="14576" w:code="139"/>
          <w:pgMar w:top="1531" w:right="1134" w:bottom="1134" w:left="1134" w:header="709" w:footer="709" w:gutter="0"/>
          <w:pgNumType w:fmt="hebrew1"/>
          <w:cols w:num="2" w:space="425"/>
          <w:bidi/>
          <w:rtlGutter/>
          <w:docGrid w:linePitch="360"/>
        </w:sectPr>
      </w:pPr>
    </w:p>
    <w:p w14:paraId="78B058E9" w14:textId="77777777" w:rsidR="001A0505" w:rsidRPr="00D37B81" w:rsidRDefault="001A0505" w:rsidP="00F575F2">
      <w:pPr>
        <w:pStyle w:val="1"/>
        <w:rPr>
          <w:rtl/>
        </w:rPr>
      </w:pPr>
      <w:bookmarkStart w:id="100" w:name="_Toc121159847"/>
      <w:bookmarkStart w:id="101" w:name="_Toc121160162"/>
      <w:bookmarkStart w:id="102" w:name="_Toc121170378"/>
      <w:r w:rsidRPr="00D37B81">
        <w:rPr>
          <w:rtl/>
        </w:rPr>
        <w:lastRenderedPageBreak/>
        <w:t>חזיון ט"ז</w:t>
      </w:r>
      <w:bookmarkEnd w:id="100"/>
      <w:bookmarkEnd w:id="101"/>
      <w:bookmarkEnd w:id="102"/>
    </w:p>
    <w:p w14:paraId="204FD476" w14:textId="77777777" w:rsidR="001A0505" w:rsidRPr="006A0D12" w:rsidRDefault="001A0505" w:rsidP="00F575F2">
      <w:pPr>
        <w:pStyle w:val="2"/>
        <w:rPr>
          <w:rtl/>
        </w:rPr>
      </w:pPr>
      <w:bookmarkStart w:id="103" w:name="_Toc121159848"/>
      <w:bookmarkStart w:id="104" w:name="_Toc121160163"/>
      <w:bookmarkStart w:id="105" w:name="_Toc121170379"/>
      <w:r w:rsidRPr="006A0D12">
        <w:rPr>
          <w:rtl/>
        </w:rPr>
        <w:t>הרג ואבדן</w:t>
      </w:r>
      <w:bookmarkEnd w:id="103"/>
      <w:bookmarkEnd w:id="104"/>
      <w:bookmarkEnd w:id="105"/>
    </w:p>
    <w:p w14:paraId="31968969" w14:textId="77777777" w:rsidR="001A0505" w:rsidRDefault="001A0505" w:rsidP="009F3977">
      <w:pPr>
        <w:pStyle w:val="3"/>
        <w:jc w:val="distribute"/>
        <w:rPr>
          <w:rtl/>
        </w:rPr>
      </w:pPr>
      <w:r>
        <w:rPr>
          <w:rtl/>
        </w:rPr>
        <w:t xml:space="preserve">באור ליום ב', כ"ו לחדש אייר, שנת תרע"ט סר עלינו מר המות, כי נהרגו ונשחטו </w:t>
      </w:r>
      <w:r w:rsidR="006E30AB">
        <w:rPr>
          <w:rtl/>
        </w:rPr>
        <w:t>רחמנא ליצלן</w:t>
      </w:r>
      <w:r>
        <w:rPr>
          <w:rtl/>
        </w:rPr>
        <w:t xml:space="preserve"> על ידי חבר רוצחים, בעירנו, שלשים ושנים יהודים, והובאו לקבורה ביום השלישי וביום הרביעי, וביום ה' קבענו תענית </w:t>
      </w:r>
      <w:r w:rsidR="006E30AB">
        <w:rPr>
          <w:rFonts w:hint="cs"/>
          <w:rtl/>
        </w:rPr>
        <w:t>ויום כיפור קטן</w:t>
      </w:r>
      <w:r>
        <w:rPr>
          <w:rtl/>
        </w:rPr>
        <w:t>, ועוררתי אז מספד מר בבית הקברות ובבתי כנסיות.</w:t>
      </w:r>
      <w:r w:rsidR="009F3977">
        <w:rPr>
          <w:rtl/>
        </w:rPr>
        <w:tab/>
      </w:r>
    </w:p>
    <w:p w14:paraId="7722531D" w14:textId="77777777" w:rsidR="001A0505" w:rsidRDefault="001A0505" w:rsidP="007242B1">
      <w:pPr>
        <w:spacing w:line="320" w:lineRule="exact"/>
        <w:rPr>
          <w:rtl/>
        </w:rPr>
        <w:sectPr w:rsidR="001A0505" w:rsidSect="000A5F71">
          <w:pgSz w:w="10318" w:h="14576" w:code="139"/>
          <w:pgMar w:top="1531" w:right="1134" w:bottom="1134" w:left="1134" w:header="454" w:footer="709" w:gutter="0"/>
          <w:pgNumType w:fmt="hebrew1"/>
          <w:cols w:space="425"/>
          <w:bidi/>
          <w:rtlGutter/>
          <w:docGrid w:linePitch="360"/>
        </w:sectPr>
      </w:pPr>
    </w:p>
    <w:p w14:paraId="7ADB74CB" w14:textId="7410D183" w:rsidR="001A0505" w:rsidRDefault="001A0505" w:rsidP="006D3A95">
      <w:pPr>
        <w:spacing w:line="320" w:lineRule="exact"/>
        <w:jc w:val="distribute"/>
        <w:rPr>
          <w:rtl/>
        </w:rPr>
      </w:pPr>
      <w:r w:rsidRPr="00C76CE1">
        <w:rPr>
          <w:rFonts w:cs="VILNA מתוקן DP"/>
          <w:b/>
          <w:bCs/>
          <w:szCs w:val="32"/>
          <w:rtl/>
        </w:rPr>
        <w:t xml:space="preserve">ניב א) </w:t>
      </w:r>
      <w:r>
        <w:rPr>
          <w:rtl/>
        </w:rPr>
        <w:t xml:space="preserve">המקונן הגדול, הנביא הקדוש מרחם, בראיתו את חורבן הבית, חורבן הארץ וחורבן האומה, אמר: </w:t>
      </w:r>
      <w:r w:rsidRPr="008234F8">
        <w:rPr>
          <w:sz w:val="20"/>
          <w:szCs w:val="20"/>
          <w:rtl/>
        </w:rPr>
        <w:t>(ירמיה ט</w:t>
      </w:r>
      <w:r w:rsidR="009747E4">
        <w:rPr>
          <w:rFonts w:hint="cs"/>
          <w:sz w:val="20"/>
          <w:szCs w:val="20"/>
          <w:rtl/>
        </w:rPr>
        <w:t>,</w:t>
      </w:r>
      <w:r w:rsidRPr="008234F8">
        <w:rPr>
          <w:sz w:val="20"/>
          <w:szCs w:val="20"/>
          <w:rtl/>
        </w:rPr>
        <w:t xml:space="preserve"> טז)</w:t>
      </w:r>
      <w:r>
        <w:rPr>
          <w:rtl/>
        </w:rPr>
        <w:t xml:space="preserve"> כה אמר ה' צבאות, התבוננו וקראו למקוננות ותבאינה ואל החכמות שלחו</w:t>
      </w:r>
      <w:r>
        <w:rPr>
          <w:rFonts w:hint="cs"/>
          <w:rtl/>
        </w:rPr>
        <w:t xml:space="preserve"> </w:t>
      </w:r>
      <w:r>
        <w:rPr>
          <w:rtl/>
        </w:rPr>
        <w:t>ותבאנה, ותמהרנה ותשאנה עלינו נהי, ותרדנה עינינו דמעה ועפעפנו יזלו מים וכו', והדבר תמוה, איזו התבוננות נחוצה בשעה כזו, הצרות היו גלויים, ומה להתבונן בם?</w:t>
      </w:r>
    </w:p>
    <w:p w14:paraId="501C9A4A" w14:textId="44427BE9" w:rsidR="001A0505" w:rsidRDefault="001A0505" w:rsidP="00747835">
      <w:pPr>
        <w:spacing w:line="320" w:lineRule="exact"/>
        <w:jc w:val="distribute"/>
        <w:rPr>
          <w:rtl/>
        </w:rPr>
      </w:pPr>
      <w:r w:rsidRPr="00C76CE1">
        <w:rPr>
          <w:rFonts w:cs="VILNA מתוקן DP"/>
          <w:bCs/>
          <w:szCs w:val="32"/>
          <w:rtl/>
        </w:rPr>
        <w:t xml:space="preserve">הלא </w:t>
      </w:r>
      <w:r>
        <w:rPr>
          <w:rtl/>
        </w:rPr>
        <w:t xml:space="preserve">כעת רואים אנחנו, שנתוספו ביום אחד שלשים ושנים קברים, אשר נאספו בלא משפט, בראותנו את קרבנות האדם הנהרגים והנשחטים, דם אחים שנשפך כאחד, והבכיות והיללות קורעים לבבות ומגיעים עד לשמים, איזו התעוררות מן החוץ נחוצה לנו עוד, בכדי לשאת נהי? </w:t>
      </w:r>
      <w:r w:rsidR="006D3A95">
        <w:rPr>
          <w:rtl/>
        </w:rPr>
        <w:t>ומכל שכן</w:t>
      </w:r>
      <w:r>
        <w:rPr>
          <w:rtl/>
        </w:rPr>
        <w:t xml:space="preserve"> בעת החורבן, שמחזות הדמים היו על כל שעל למה קרא המקונן ירמיה ע"ה, להתבונן שעל ידם יבואו לידי בכי?</w:t>
      </w:r>
      <w:r w:rsidR="00747835">
        <w:rPr>
          <w:rtl/>
        </w:rPr>
        <w:tab/>
      </w:r>
    </w:p>
    <w:p w14:paraId="7457DD2D" w14:textId="45987415" w:rsidR="001A0505" w:rsidRDefault="001A0505" w:rsidP="00747835">
      <w:pPr>
        <w:spacing w:line="320" w:lineRule="exact"/>
        <w:jc w:val="distribute"/>
        <w:rPr>
          <w:rtl/>
        </w:rPr>
      </w:pPr>
      <w:r w:rsidRPr="00C76CE1">
        <w:rPr>
          <w:rFonts w:cs="VILNA מתוקן DP"/>
          <w:bCs/>
          <w:szCs w:val="32"/>
          <w:rtl/>
        </w:rPr>
        <w:t xml:space="preserve">והגאון </w:t>
      </w:r>
      <w:r>
        <w:rPr>
          <w:rtl/>
        </w:rPr>
        <w:t xml:space="preserve">מלבי"ם ז"ל ביאר באריכות, ותוכן דבריו הקדושים, שלא על ההריגה בלבד היו צריכים לבכות, רק בהתבוננם על מצב האומה על דלת הארץ, על שארית הפליטה, שמעתה נפל הסוכך ונשארו בהפקר, ואיך יחיו בין חיתו טרף, ומי יודע אם יהיה להם תקומה בגלות, וזאת עיקר סיבת הבכי, ולזאת קרא הנביא מנהמת לבו "התבוננו" מהרו וחושו, קראו למקוננות ותמהרנה בעוד ההרוגים מונחים ותשאנה "עלינו" נהי </w:t>
      </w:r>
      <w:r w:rsidR="003342D0">
        <w:rPr>
          <w:rtl/>
        </w:rPr>
        <w:t>-</w:t>
      </w:r>
      <w:r>
        <w:rPr>
          <w:rtl/>
        </w:rPr>
        <w:t xml:space="preserve"> דוקא עלינו, על הנשארים בחיים, </w:t>
      </w:r>
      <w:r w:rsidR="006D3A95">
        <w:rPr>
          <w:rtl/>
        </w:rPr>
        <w:t>ועל ידי</w:t>
      </w:r>
      <w:r>
        <w:rPr>
          <w:rtl/>
        </w:rPr>
        <w:t xml:space="preserve"> הכרה הזאת, הכרת רוע מעמדנו בחיים, </w:t>
      </w:r>
      <w:r>
        <w:rPr>
          <w:rtl/>
        </w:rPr>
        <w:t xml:space="preserve">תרדנה עינינו דמעה, על מה שעתיד לבוא "עלינו" בגלות המר, ועפעפינו יזלו מים, בשעה שהאדם חושב, מתבונן, עפעפיו סגורות, ודמעות צבורות ומקובצות, ובעת הפתחם יזלו מים, כשנתבונן כעת נראה ההרוגים, מה ששמור בעדינו, איזה צרות מחכים עלינו, אז תרדנה עינינו דמעה, ואנכי מכריז ואומר התבוננו! תנו לבכם להבין מצבנו, ומה ששמור לנו להבא, אולי נרפא את המחלה, אשר מאתה נגזרו לפי שאול, אלו ההרוגים המונחים לפנינו, ואולי המחלה הזאת דבקה גם בנו, החיים עוד כהיום ולא נסוף </w:t>
      </w:r>
      <w:r w:rsidR="006D3A95">
        <w:rPr>
          <w:rtl/>
        </w:rPr>
        <w:t>חס ושלום</w:t>
      </w:r>
      <w:r>
        <w:rPr>
          <w:rtl/>
        </w:rPr>
        <w:t xml:space="preserve"> </w:t>
      </w:r>
      <w:r w:rsidR="000E0D3E">
        <w:rPr>
          <w:rFonts w:hint="cs"/>
          <w:rtl/>
        </w:rPr>
        <w:t>ג</w:t>
      </w:r>
      <w:r>
        <w:rPr>
          <w:rtl/>
        </w:rPr>
        <w:t>ם אנו.</w:t>
      </w:r>
      <w:r w:rsidR="00747835">
        <w:rPr>
          <w:rtl/>
        </w:rPr>
        <w:tab/>
      </w:r>
    </w:p>
    <w:p w14:paraId="69CCEE72" w14:textId="04AA2CB0" w:rsidR="001A0505" w:rsidRDefault="001A0505" w:rsidP="00747835">
      <w:pPr>
        <w:spacing w:line="320" w:lineRule="exact"/>
        <w:jc w:val="distribute"/>
        <w:rPr>
          <w:rtl/>
        </w:rPr>
      </w:pPr>
      <w:r w:rsidRPr="00C76CE1">
        <w:rPr>
          <w:rFonts w:cs="VILNA מתוקן DP"/>
          <w:bCs/>
          <w:szCs w:val="32"/>
          <w:rtl/>
        </w:rPr>
        <w:t xml:space="preserve">וכן </w:t>
      </w:r>
      <w:r>
        <w:rPr>
          <w:rtl/>
        </w:rPr>
        <w:t xml:space="preserve">אחי היקרים! לא באתי הפעם לעורר תאניה ואניה, להוציא מעיניכם דמעות, דמעות העשוקים ואין להם מנחם, על אלה ההרוגים שמונחים לפנינו על </w:t>
      </w:r>
      <w:r w:rsidR="006D3A95">
        <w:rPr>
          <w:rtl/>
        </w:rPr>
        <w:t>בית הקברות</w:t>
      </w:r>
      <w:r>
        <w:rPr>
          <w:rtl/>
        </w:rPr>
        <w:t xml:space="preserve">, שנרצחו באופן מבהיל </w:t>
      </w:r>
      <w:r w:rsidR="006D3A95">
        <w:rPr>
          <w:rtl/>
        </w:rPr>
        <w:t>רחמנא ליצלן</w:t>
      </w:r>
      <w:r>
        <w:rPr>
          <w:rtl/>
        </w:rPr>
        <w:t xml:space="preserve">, כי על זה אין אתם צריכים להתפעלות מן החוץ, כל אחד בראותו את הקרבנות הצבורים האלה, ובשמעו את דברי האבות, הבנים והקרובים של חללי חרב האלו, שמה ישכבו שני אחים שנשפך דמם </w:t>
      </w:r>
      <w:r w:rsidRPr="00882FE5">
        <w:rPr>
          <w:rtl/>
        </w:rPr>
        <w:t>כא</w:t>
      </w:r>
      <w:r w:rsidR="00882FE5">
        <w:rPr>
          <w:rFonts w:hint="cs"/>
          <w:rtl/>
        </w:rPr>
        <w:t>חד</w:t>
      </w:r>
      <w:r>
        <w:rPr>
          <w:rtl/>
        </w:rPr>
        <w:t>, אחים, סטודענטים, מצוינים בכל העיר בלימודם והנהגתם הישרה, שמה ישכבו בעסק רפאים צעירי ימים, וכנגדם איש ואשתו, אח ואחות, ולב מי לא יתפלץ, ו</w:t>
      </w:r>
      <w:r w:rsidR="006D18A9">
        <w:rPr>
          <w:rFonts w:hint="cs"/>
          <w:rtl/>
        </w:rPr>
        <w:t>ג</w:t>
      </w:r>
      <w:r>
        <w:rPr>
          <w:rtl/>
        </w:rPr>
        <w:t xml:space="preserve">ם לב האבן יתפוצץ לרסיסים ושברי שברים, אך ורק על דא קא בכינא, רק על זאת באתי לעורר אתכם, התבוננו! נתבונן היטיב איך חיינו עד היום, מי הגין </w:t>
      </w:r>
      <w:r>
        <w:rPr>
          <w:rtl/>
        </w:rPr>
        <w:lastRenderedPageBreak/>
        <w:t>בעדינו? רבים מאתנו הפצירו את שכניהם הנוצרים, שיגינו עליהם, להכניסם בתוך ביתם, להחבא רגע, עד יעבור זעם, ולא אנו, וכי הרוצחים בעצמם לא מעבר לים באו עלינו, והמה שכנינו היושבים אתנו, ואיך נחיה כעת עם הרוצחים והשודדים ביער אחר, ומי יגן בעדנו?</w:t>
      </w:r>
      <w:r w:rsidR="00747835">
        <w:rPr>
          <w:rtl/>
        </w:rPr>
        <w:tab/>
      </w:r>
    </w:p>
    <w:p w14:paraId="75E48937" w14:textId="0F81145D" w:rsidR="001A0505" w:rsidRDefault="001A0505" w:rsidP="00747835">
      <w:pPr>
        <w:spacing w:line="320" w:lineRule="exact"/>
        <w:jc w:val="distribute"/>
        <w:rPr>
          <w:rtl/>
        </w:rPr>
      </w:pPr>
      <w:r w:rsidRPr="00C76CE1">
        <w:rPr>
          <w:rFonts w:cs="VILNA מתוקן DP"/>
          <w:bCs/>
          <w:szCs w:val="32"/>
          <w:rtl/>
        </w:rPr>
        <w:t xml:space="preserve">ולפי </w:t>
      </w:r>
      <w:r>
        <w:rPr>
          <w:rtl/>
        </w:rPr>
        <w:t>זה עיקר הבניה לא על שלשים ושנים חלל הנשחטים והנהרגים בעד יהדותם פה בעירנו, ההרוגים האלה הקדושים המושלכים פה, עד החצב להם קבר, המה יזכירונו את חורבן האומה כולה, איך כל עם ישראל בכלל, ויהודי רוסיא ואוקרינא בפרט, המה בסכנה גדולה, כל יום צרתו מרובה, תסמרנה שערות ראשנו ונמס לבנו בקרבנו משמועות הרעות, מהשערוריה בעיר יעליסאוועטגראד, טשערקאס, סמילא ועוד ועוד, כמה עשרות אלפים, נגזרו לפי שאול ונפלו חללים מיד אכרי המקום או הסביבה, ועוד זה מדבר וזה בא, ומלאך המשחית עוד לא אמר אסוף את ידיך, ועוד מעט ותדבקנו הרעה חלילה, כהיום שלו ושקט באיזו עיר או ע</w:t>
      </w:r>
      <w:r w:rsidR="00CC2A84">
        <w:rPr>
          <w:rFonts w:hint="cs"/>
          <w:rtl/>
        </w:rPr>
        <w:t>י</w:t>
      </w:r>
      <w:r>
        <w:rPr>
          <w:rtl/>
        </w:rPr>
        <w:t xml:space="preserve">ירה ברחוב היהודים, והנה סער מתחולל ועל ראש היהודים יפול, טסים כנשרים רוכבי הסוסים, באים ברעם וברעש, צמאים לדם אדם, דם יהודים וחמסו וטרפו ואין מידם מציל, ועפעפנו יזלו מים, נבכה בלי הפוגות, וכמאמר המקונן: איכה יעיב באפו, לא אמר העיב </w:t>
      </w:r>
      <w:r w:rsidR="003342D0">
        <w:rPr>
          <w:rtl/>
        </w:rPr>
        <w:t>-</w:t>
      </w:r>
      <w:r>
        <w:rPr>
          <w:rtl/>
        </w:rPr>
        <w:t xml:space="preserve"> בעבר, אך </w:t>
      </w:r>
      <w:r w:rsidR="006D3A95">
        <w:rPr>
          <w:rtl/>
        </w:rPr>
        <w:t>רצה לומר</w:t>
      </w:r>
      <w:r>
        <w:rPr>
          <w:rtl/>
        </w:rPr>
        <w:t xml:space="preserve"> שהתבונן המקונן הקדוש, איך התקדרו השמים בעבים, ואיכה יעיב בעתיד, ומה יהיה עוד, </w:t>
      </w:r>
      <w:r w:rsidRPr="008234F8">
        <w:rPr>
          <w:sz w:val="20"/>
          <w:szCs w:val="20"/>
          <w:rtl/>
        </w:rPr>
        <w:t>(שמעתי)</w:t>
      </w:r>
      <w:r>
        <w:rPr>
          <w:rtl/>
        </w:rPr>
        <w:t xml:space="preserve"> ולבבות על העתיד, על עב הענן הפרוש על שמינו בעתיד, זו היא בכיה נוראה וצריכה התבוננות.</w:t>
      </w:r>
      <w:r w:rsidR="00747835">
        <w:rPr>
          <w:rtl/>
        </w:rPr>
        <w:tab/>
      </w:r>
    </w:p>
    <w:p w14:paraId="5B710235" w14:textId="65F6DEA4" w:rsidR="001A0505" w:rsidRDefault="001A0505" w:rsidP="00747835">
      <w:pPr>
        <w:spacing w:line="320" w:lineRule="exact"/>
        <w:jc w:val="distribute"/>
        <w:rPr>
          <w:rtl/>
        </w:rPr>
      </w:pPr>
      <w:r w:rsidRPr="00C76CE1">
        <w:rPr>
          <w:rFonts w:cs="VILNA מתוקן DP"/>
          <w:b/>
          <w:bCs/>
          <w:szCs w:val="32"/>
          <w:rtl/>
        </w:rPr>
        <w:t xml:space="preserve">ניב ב) </w:t>
      </w:r>
      <w:r>
        <w:rPr>
          <w:rtl/>
        </w:rPr>
        <w:t xml:space="preserve">חיינו ההוים המה כמו שתיאר את צרת איוב בעל ספר "נזר הנצחון" בהקדמתו, שפירש הפסוק </w:t>
      </w:r>
      <w:r w:rsidRPr="008234F8">
        <w:rPr>
          <w:sz w:val="20"/>
          <w:szCs w:val="20"/>
          <w:rtl/>
        </w:rPr>
        <w:t>(איוב י</w:t>
      </w:r>
      <w:r w:rsidR="007A7EDE">
        <w:rPr>
          <w:rFonts w:hint="cs"/>
          <w:sz w:val="20"/>
          <w:szCs w:val="20"/>
          <w:rtl/>
        </w:rPr>
        <w:t>, כב</w:t>
      </w:r>
      <w:r w:rsidRPr="008234F8">
        <w:rPr>
          <w:sz w:val="20"/>
          <w:szCs w:val="20"/>
          <w:rtl/>
        </w:rPr>
        <w:t>)</w:t>
      </w:r>
      <w:r>
        <w:rPr>
          <w:rtl/>
        </w:rPr>
        <w:t xml:space="preserve"> ארץ עפתה כמו אופל צלמות ולא סדרים ותפע כמו אפל </w:t>
      </w:r>
      <w:r w:rsidR="003342D0">
        <w:rPr>
          <w:rtl/>
        </w:rPr>
        <w:t>-</w:t>
      </w:r>
      <w:r>
        <w:rPr>
          <w:rtl/>
        </w:rPr>
        <w:t xml:space="preserve"> רוח היגון נסוך על ראש איוב, וצייר את חשכת חייו באופן מבהיל מאד ואמר שבכל מקום אשר יפנה הוא חושך </w:t>
      </w:r>
      <w:r>
        <w:rPr>
          <w:rtl/>
        </w:rPr>
        <w:t xml:space="preserve">וצלמות, בחושך כפול ומכופל, </w:t>
      </w:r>
      <w:r w:rsidR="006D3A95">
        <w:rPr>
          <w:rtl/>
        </w:rPr>
        <w:t>וזהו שנאמר</w:t>
      </w:r>
      <w:r>
        <w:rPr>
          <w:rtl/>
        </w:rPr>
        <w:t xml:space="preserve"> "ארץ עיפתה כמו אפל" אך באפל הכי גדול גם העור יכול למשמש ולגשש, למצוא סדרים, אכן אצלו "צלמות ולא סדרים", ולאחר שגבר עליו רוח היגון בצרות משונות ביותר, אשר הצרות הראשונות הם כאין לעומת הצרות האחרונות, המשכחים את הראשונות, לכן אמר "ותופע כמו אפל", שחשכת הצרות הראשונות המה כמו הופעה, כמו זריחה נגד הצרות האחרונות.</w:t>
      </w:r>
      <w:r w:rsidR="00747835">
        <w:rPr>
          <w:rtl/>
        </w:rPr>
        <w:tab/>
      </w:r>
    </w:p>
    <w:p w14:paraId="196E9594" w14:textId="4AC835E2" w:rsidR="001A0505" w:rsidRDefault="001A0505" w:rsidP="00747835">
      <w:pPr>
        <w:spacing w:line="320" w:lineRule="exact"/>
        <w:jc w:val="distribute"/>
        <w:rPr>
          <w:rtl/>
        </w:rPr>
      </w:pPr>
      <w:r w:rsidRPr="00C76CE1">
        <w:rPr>
          <w:rFonts w:cs="VILNA מתוקן DP"/>
          <w:bCs/>
          <w:szCs w:val="32"/>
          <w:rtl/>
        </w:rPr>
        <w:t xml:space="preserve">חיים </w:t>
      </w:r>
      <w:r>
        <w:rPr>
          <w:rtl/>
        </w:rPr>
        <w:t>אנו בכל דור ודור חיים של רדיפות, נסבול הרבה מאד משנאת עולם לעם עולם, אך המה כזריחה נגד שנות ראינו רעה, שנות המלחמה החזקה, אלפי בנים יצאו ואינם, ברוב ערי ליטא ופולין, דבר וחרב ורעב ושבי ומשחית, כמטרה לחץ הננו, כל מר נפש וכל מוכה שחין ישליך עלינו, ועלי מסע</w:t>
      </w:r>
      <w:r w:rsidR="00EC1B75">
        <w:rPr>
          <w:rFonts w:hint="cs"/>
          <w:rtl/>
        </w:rPr>
        <w:t xml:space="preserve"> </w:t>
      </w:r>
      <w:r>
        <w:rPr>
          <w:rtl/>
        </w:rPr>
        <w:t>-</w:t>
      </w:r>
      <w:r w:rsidR="00EC1B75">
        <w:rPr>
          <w:rFonts w:hint="cs"/>
          <w:rtl/>
        </w:rPr>
        <w:t xml:space="preserve"> </w:t>
      </w:r>
      <w:r>
        <w:rPr>
          <w:rtl/>
        </w:rPr>
        <w:t>המסילה, על אם הדרך ריקים ופוחזים יעברו מעגלה לעגלה, יפשיטו את היהודים וישליכום החוצה ועצמותיו נפזרו לפי שאול, וכל הדרך לאורך המסילה יסחבו הכלבים את כפירינו, וזה שבאה אלי נכרית ובכתה בדמעות שליש שבנסיעתה על מסע</w:t>
      </w:r>
      <w:r w:rsidR="00D97760">
        <w:rPr>
          <w:rFonts w:hint="cs"/>
          <w:rtl/>
        </w:rPr>
        <w:t xml:space="preserve"> </w:t>
      </w:r>
      <w:r>
        <w:rPr>
          <w:rtl/>
        </w:rPr>
        <w:t>-</w:t>
      </w:r>
      <w:r w:rsidR="00D97760">
        <w:rPr>
          <w:rFonts w:hint="cs"/>
          <w:rtl/>
        </w:rPr>
        <w:t xml:space="preserve"> </w:t>
      </w:r>
      <w:r>
        <w:rPr>
          <w:rtl/>
        </w:rPr>
        <w:t>המסילה לא יכלה לראות איך שהוכו העברים וסחבו אותם, וכל בקשותיה לפני השודדים היו ללא הועיל, והציעה לפני שאכריז בבתי כנסיות, שיזהרו היהודים מבלי לנסוע על העגלות-מסע, כי סכנה עצומה כרוכה בזה, אוי ואבוי לנו! תקופות שנות הבינים, ת"ח ות"ת שבים עלינו, הכלה עושים עם שארית יהודה?</w:t>
      </w:r>
      <w:r w:rsidR="00747835">
        <w:rPr>
          <w:rtl/>
        </w:rPr>
        <w:tab/>
      </w:r>
    </w:p>
    <w:p w14:paraId="426D1EF0" w14:textId="7DC8060D" w:rsidR="001A0505" w:rsidRDefault="001A0505" w:rsidP="00747835">
      <w:pPr>
        <w:spacing w:line="320" w:lineRule="exact"/>
        <w:jc w:val="distribute"/>
        <w:rPr>
          <w:rtl/>
        </w:rPr>
      </w:pPr>
      <w:r w:rsidRPr="00C76CE1">
        <w:rPr>
          <w:rFonts w:cs="VILNA מתוקן DP"/>
          <w:b/>
          <w:bCs/>
          <w:szCs w:val="32"/>
          <w:rtl/>
        </w:rPr>
        <w:t xml:space="preserve">ניב ג) </w:t>
      </w:r>
      <w:r>
        <w:rPr>
          <w:rtl/>
        </w:rPr>
        <w:t xml:space="preserve">אז בהיות המקדש על מכונו, הקריבו שם קרבנות יחידים וקרבנות צבור, וגם כעת קרבנות לא בטלו, במקום קרבן מן הבקר ומן הצאן נקריב כעת קרבנות אדם </w:t>
      </w:r>
      <w:r w:rsidRPr="00E47548">
        <w:rPr>
          <w:sz w:val="20"/>
          <w:szCs w:val="20"/>
          <w:rtl/>
        </w:rPr>
        <w:t>[קרבנות יחיד, הוא דבר יום ביומו, מביאים ומקריבים בכל יום, זה יביא את אביו, את אמו, זה את אשתו, את בנו, את בתו, גם נסך יסכו עלימו, נסך דמעות רותחות]</w:t>
      </w:r>
      <w:r>
        <w:rPr>
          <w:rtl/>
        </w:rPr>
        <w:t xml:space="preserve"> ואלו הקרבנות הצבורים פה, המה קרבנות צבור, אנחנו כאנשי המעמד עומדים בעת הקרבת קרבנות צבור האלה, שלשים ושנים </w:t>
      </w:r>
      <w:r>
        <w:rPr>
          <w:rtl/>
        </w:rPr>
        <w:lastRenderedPageBreak/>
        <w:t>קרבנות ביום אחד, איך נוכל לאמר ידינו לא שפכו את הדם הזה? ועינינו לא ראו? כפר לעמך ישראל, ואל תתן עוד לשפוך דם נקי!</w:t>
      </w:r>
      <w:r w:rsidR="00747835">
        <w:rPr>
          <w:rtl/>
        </w:rPr>
        <w:tab/>
      </w:r>
    </w:p>
    <w:p w14:paraId="6F48C4A9" w14:textId="7D9D1096" w:rsidR="001A0505" w:rsidRDefault="001A0505" w:rsidP="00747835">
      <w:pPr>
        <w:spacing w:line="320" w:lineRule="exact"/>
        <w:jc w:val="distribute"/>
        <w:rPr>
          <w:rtl/>
        </w:rPr>
      </w:pPr>
      <w:r w:rsidRPr="00C76CE1">
        <w:rPr>
          <w:rFonts w:cs="VILNA מתוקן DP"/>
          <w:bCs/>
          <w:szCs w:val="32"/>
          <w:rtl/>
        </w:rPr>
        <w:t xml:space="preserve">ולפני </w:t>
      </w:r>
      <w:r>
        <w:rPr>
          <w:rtl/>
        </w:rPr>
        <w:t xml:space="preserve">הקרבנות האלה מחויבים אנו להתודות מעומק הלב, פן ואולי ברוב עוונותינו נפלו החללים האלה, קודם שהגיע זמנם, וכמו אשר צוה משה, במיתת שני בני אהרן, ואחיכם "כל" בית ישראל יבכו את השריפה אשר שרף ה', השריפה איננה טבעית, כי אם מאת ה' מן השמים, צרה ויגון מצאונו, בתומם באו עלינו, ועל שני אחים, שנשפך דמם כאחד המאורות לוקין </w:t>
      </w:r>
      <w:r w:rsidRPr="008234F8">
        <w:rPr>
          <w:sz w:val="20"/>
          <w:szCs w:val="20"/>
          <w:rtl/>
        </w:rPr>
        <w:t>(עיין סוכה דף כט</w:t>
      </w:r>
      <w:r w:rsidR="00307145">
        <w:rPr>
          <w:rFonts w:hint="cs"/>
          <w:sz w:val="20"/>
          <w:szCs w:val="20"/>
          <w:rtl/>
        </w:rPr>
        <w:t xml:space="preserve">, </w:t>
      </w:r>
      <w:r w:rsidRPr="008234F8">
        <w:rPr>
          <w:sz w:val="20"/>
          <w:szCs w:val="20"/>
          <w:rtl/>
        </w:rPr>
        <w:t>א)</w:t>
      </w:r>
      <w:r>
        <w:rPr>
          <w:rtl/>
        </w:rPr>
        <w:t xml:space="preserve"> ששה קברים חצבנו בעד שני אחים כפולים ובעד שני גיסים, אוי לנו שכך עלתה בימינו, לעינינו ושפך דמי אחים ואחיות איש ואשתו כאחת, ועל כיוצא בזה המאורות לוקין, שמש תאסוף נגהה, ואיך נשקוט, ואיך </w:t>
      </w:r>
      <w:r w:rsidRPr="00125485">
        <w:rPr>
          <w:rtl/>
        </w:rPr>
        <w:t>נשלה</w:t>
      </w:r>
      <w:r>
        <w:rPr>
          <w:rtl/>
        </w:rPr>
        <w:t xml:space="preserve"> וה' הסתיר פניו ממנו וכבש כעסו את רחמיו המרובים, והיינו למרמס, מביטים אנחנו על החללים, מורידים דמעות, לא רק בכדי להשתתף בצער חברינו כי אם בצערנו אנו, העלולים לבז ולמשיסה.</w:t>
      </w:r>
      <w:r w:rsidR="00747835">
        <w:rPr>
          <w:rtl/>
        </w:rPr>
        <w:tab/>
      </w:r>
    </w:p>
    <w:p w14:paraId="55AD81AD" w14:textId="0D92520A" w:rsidR="001A0505" w:rsidRDefault="001A0505" w:rsidP="00747835">
      <w:pPr>
        <w:spacing w:line="320" w:lineRule="exact"/>
        <w:jc w:val="distribute"/>
        <w:rPr>
          <w:rtl/>
        </w:rPr>
      </w:pPr>
      <w:r w:rsidRPr="00C76CE1">
        <w:rPr>
          <w:rFonts w:cs="VILNA מתוקן DP"/>
          <w:b/>
          <w:bCs/>
          <w:szCs w:val="32"/>
          <w:rtl/>
        </w:rPr>
        <w:t xml:space="preserve">ניב ד) </w:t>
      </w:r>
      <w:r>
        <w:rPr>
          <w:rtl/>
        </w:rPr>
        <w:t>פן יש בכם אחי שורש, פורה, ראש ולענה ובדבר הזה אשר תראו היום, אינכם מאמינים עוד שהקרבנות האלו "קרבנות צבור" הם, וכל אנשי המעמד העומדים עליהם צריכים להתודות, וכל אחד בהביטו עליהם יעו</w:t>
      </w:r>
      <w:r w:rsidR="00125485">
        <w:rPr>
          <w:rFonts w:hint="cs"/>
          <w:rtl/>
        </w:rPr>
        <w:t>רר</w:t>
      </w:r>
      <w:r>
        <w:rPr>
          <w:rtl/>
        </w:rPr>
        <w:t xml:space="preserve"> </w:t>
      </w:r>
      <w:r w:rsidRPr="005D6F41">
        <w:rPr>
          <w:highlight w:val="yellow"/>
          <w:rtl/>
        </w:rPr>
        <w:t>ל</w:t>
      </w:r>
      <w:r w:rsidR="00125485">
        <w:rPr>
          <w:rFonts w:hint="cs"/>
          <w:highlight w:val="yellow"/>
          <w:rtl/>
        </w:rPr>
        <w:t xml:space="preserve">ו </w:t>
      </w:r>
      <w:r w:rsidRPr="005D6F41">
        <w:rPr>
          <w:highlight w:val="yellow"/>
          <w:rtl/>
        </w:rPr>
        <w:t xml:space="preserve">יתן </w:t>
      </w:r>
      <w:r w:rsidRPr="00125485">
        <w:rPr>
          <w:rtl/>
        </w:rPr>
        <w:t>וה</w:t>
      </w:r>
      <w:r w:rsidR="00125485">
        <w:rPr>
          <w:rFonts w:hint="cs"/>
          <w:rtl/>
        </w:rPr>
        <w:t>ר</w:t>
      </w:r>
      <w:r w:rsidRPr="00125485">
        <w:rPr>
          <w:rtl/>
        </w:rPr>
        <w:t>ים</w:t>
      </w:r>
      <w:r>
        <w:rPr>
          <w:rtl/>
        </w:rPr>
        <w:t xml:space="preserve"> תאניה ואניה, יתבונן עליהם ויחשוב בלבו, כאלו הוא שחוט ועומד להקרב, אזכיר לפניכם לדוגמא מאמר חז"ל </w:t>
      </w:r>
      <w:r w:rsidRPr="008234F8">
        <w:rPr>
          <w:sz w:val="20"/>
          <w:szCs w:val="20"/>
          <w:rtl/>
        </w:rPr>
        <w:t>(חולין נג</w:t>
      </w:r>
      <w:r w:rsidR="00E64137">
        <w:rPr>
          <w:rFonts w:hint="cs"/>
          <w:sz w:val="20"/>
          <w:szCs w:val="20"/>
          <w:rtl/>
        </w:rPr>
        <w:t>,</w:t>
      </w:r>
      <w:r w:rsidRPr="008234F8">
        <w:rPr>
          <w:sz w:val="20"/>
          <w:szCs w:val="20"/>
          <w:rtl/>
        </w:rPr>
        <w:t xml:space="preserve"> א)</w:t>
      </w:r>
      <w:r>
        <w:rPr>
          <w:rtl/>
        </w:rPr>
        <w:t xml:space="preserve"> והובא להלכה בש"ע </w:t>
      </w:r>
      <w:r w:rsidRPr="008234F8">
        <w:rPr>
          <w:sz w:val="20"/>
          <w:szCs w:val="20"/>
          <w:rtl/>
        </w:rPr>
        <w:t>(יור"ד סימן נו)</w:t>
      </w:r>
      <w:r>
        <w:rPr>
          <w:rtl/>
        </w:rPr>
        <w:t xml:space="preserve"> "קטע רישיה דחד מינייהו נח מריתחיה", אם פרץ הדורס בעדר, או נדחק עצמו בלול של תרנגולין וקטע רישא דחד מינייהו, אמרינן דכבר נח רוגזיה ונשתכך חמתו, ולא דרס את האחרים, והצאן או העוף שעלה עליהם הגורל להדרס הגינו בעד האחרים, וכפרו בדמם את הנשארים, כן ראינו גם אנחנו, בני אדם יושבי חושך וצלמות, שואפים לדם אדם, </w:t>
      </w:r>
      <w:r>
        <w:rPr>
          <w:rtl/>
        </w:rPr>
        <w:t xml:space="preserve">דמי יהודים, דורסים, רוצחים, רצים הנה והלום בעינים בוערות כלפידים, מתפרצים אל תוך בתי היהודים, יוקירו אנוש מפז, ברוב הבתים כסף לא דרשו, ולא הועיל הון ביום עברה, כופר לא לקחו, ותיכף הרגו, ואחרי הרגם אחד או שנים </w:t>
      </w:r>
      <w:r w:rsidR="00003520">
        <w:rPr>
          <w:rFonts w:hint="cs"/>
          <w:rtl/>
        </w:rPr>
        <w:t>ב</w:t>
      </w:r>
      <w:r>
        <w:rPr>
          <w:rtl/>
        </w:rPr>
        <w:t xml:space="preserve">חצר, כמעט נח רוגזם ורצו הלאה לחצר הקרוב, וגם שם כשבכו והפצירו בידם ונשקו את רגליהם </w:t>
      </w:r>
      <w:r w:rsidRPr="008234F8">
        <w:rPr>
          <w:sz w:val="20"/>
          <w:szCs w:val="20"/>
          <w:rtl/>
        </w:rPr>
        <w:t>(כמו שעשו הרבה)</w:t>
      </w:r>
      <w:r>
        <w:rPr>
          <w:rtl/>
        </w:rPr>
        <w:t xml:space="preserve"> עלתה בידם להנצל ממלאכי חבלה ומשחית האלו, מפני שכבר נח רוגזם, ומוכרחים אנחנו כולנו להודות, שהשלשים ושנים קרבן, בהם נחו הרודפים אה רוגזם, וכפרו המה בעדינו.</w:t>
      </w:r>
    </w:p>
    <w:p w14:paraId="7C54B478" w14:textId="416213BD" w:rsidR="001A0505" w:rsidRDefault="001A0505" w:rsidP="00747835">
      <w:pPr>
        <w:spacing w:line="320" w:lineRule="exact"/>
        <w:jc w:val="distribute"/>
        <w:rPr>
          <w:rtl/>
        </w:rPr>
      </w:pPr>
      <w:r w:rsidRPr="00C76CE1">
        <w:rPr>
          <w:rFonts w:cs="VILNA מתוקן DP"/>
          <w:b/>
          <w:bCs/>
          <w:szCs w:val="32"/>
          <w:rtl/>
        </w:rPr>
        <w:t xml:space="preserve">ניב ה) </w:t>
      </w:r>
      <w:r>
        <w:rPr>
          <w:rtl/>
        </w:rPr>
        <w:t>ובכן נדע שהאנשים האלה קרבנות צבור המה, נהרגו, נשחטו, נדקרו ונטרפו בעד כולנו</w:t>
      </w:r>
      <w:r w:rsidR="00032AC2">
        <w:rPr>
          <w:rFonts w:hint="cs"/>
          <w:rtl/>
        </w:rPr>
        <w:t xml:space="preserve"> </w:t>
      </w:r>
      <w:r w:rsidR="003342D0">
        <w:rPr>
          <w:rtl/>
        </w:rPr>
        <w:t>-</w:t>
      </w:r>
      <w:r w:rsidR="00032AC2">
        <w:rPr>
          <w:rFonts w:hint="cs"/>
          <w:rtl/>
        </w:rPr>
        <w:t xml:space="preserve"> </w:t>
      </w:r>
      <w:r>
        <w:rPr>
          <w:rtl/>
        </w:rPr>
        <w:t>חיים</w:t>
      </w:r>
      <w:r w:rsidR="00032AC2">
        <w:rPr>
          <w:rFonts w:hint="cs"/>
          <w:rtl/>
        </w:rPr>
        <w:t xml:space="preserve"> </w:t>
      </w:r>
      <w:r w:rsidR="003342D0">
        <w:rPr>
          <w:rtl/>
        </w:rPr>
        <w:t>-</w:t>
      </w:r>
      <w:r>
        <w:rPr>
          <w:rtl/>
        </w:rPr>
        <w:t xml:space="preserve"> היום, הם הנפשות הנקיים הקדושים, נצבו כמו נד, וכחומת ברזל בין החיים והמתים, ותעצר המגפה, ובעוד דם הנקי מטפטף, בעוד שלא נקרש, עלינו לתת כופר נפש, לתת עזרה הנחוצה להאלמנות והיתומים וקרובי החלל, אשר על פרנסתם חיו אלה, ועתה נשארו בלא מזון ומחיה, ועלינו לברך בלב, "ד</w:t>
      </w:r>
      <w:r w:rsidR="00360200">
        <w:rPr>
          <w:rFonts w:hint="cs"/>
          <w:rtl/>
        </w:rPr>
        <w:t>י</w:t>
      </w:r>
      <w:r>
        <w:rPr>
          <w:rtl/>
        </w:rPr>
        <w:t xml:space="preserve">ין האמת" ושהחינו, ולפיכך נחוץ תיכף ליסד חבורה </w:t>
      </w:r>
      <w:r w:rsidRPr="008234F8">
        <w:rPr>
          <w:sz w:val="20"/>
          <w:szCs w:val="20"/>
          <w:rtl/>
        </w:rPr>
        <w:t>(קאמיטעט)</w:t>
      </w:r>
      <w:r>
        <w:rPr>
          <w:rtl/>
        </w:rPr>
        <w:t xml:space="preserve"> לפרנס את אלו, ויש רמז לזה, לפענ"ד, בדברי חז"ל </w:t>
      </w:r>
      <w:r w:rsidRPr="008234F8">
        <w:rPr>
          <w:sz w:val="20"/>
          <w:szCs w:val="20"/>
          <w:rtl/>
        </w:rPr>
        <w:t>(שבת דף קה)</w:t>
      </w:r>
      <w:r>
        <w:rPr>
          <w:rtl/>
        </w:rPr>
        <w:t xml:space="preserve"> אחד מבני החבורה שמת, ידאגו כל החבורה כולה, לא אמרו "יבכו" אלא "ידאגו", ובזה נרמז שכל החבורה כולה צריכה לדאוג בעד משפחת המת, הנשארים אחריו והנעזבים לאנחות, והחוב קדוש על בני החבורה לתומכם ולהחזיקם, די למו להאומללים השבים מחצר המות, כל אחד לביתו, חסרי</w:t>
      </w:r>
      <w:r w:rsidR="0045664F">
        <w:rPr>
          <w:rtl/>
        </w:rPr>
        <w:t>-</w:t>
      </w:r>
      <w:r>
        <w:rPr>
          <w:rtl/>
        </w:rPr>
        <w:t xml:space="preserve">ראש וחסרי-אבר, </w:t>
      </w:r>
      <w:r w:rsidR="007A756C">
        <w:rPr>
          <w:rtl/>
        </w:rPr>
        <w:t>לכל הפחות</w:t>
      </w:r>
      <w:r>
        <w:rPr>
          <w:rtl/>
        </w:rPr>
        <w:t xml:space="preserve"> נשתדל לבלי יחסר למו תיכף לחם ושמלה, ובכן אחי! לא הכביד, אשר תפסוק אחר ג' ימים, היא העיקר, כי אם ה"דאגה", דאגה בעד משפחות ההרוגים הנשארים בעירום ובחוסר כל.</w:t>
      </w:r>
      <w:r w:rsidR="00747835">
        <w:rPr>
          <w:rtl/>
        </w:rPr>
        <w:tab/>
      </w:r>
    </w:p>
    <w:p w14:paraId="589C4BA4" w14:textId="6A9C05C9" w:rsidR="001A0505" w:rsidRDefault="001A0505" w:rsidP="00747835">
      <w:pPr>
        <w:spacing w:line="320" w:lineRule="exact"/>
        <w:jc w:val="distribute"/>
        <w:rPr>
          <w:rtl/>
        </w:rPr>
      </w:pPr>
      <w:r w:rsidRPr="00C76CE1">
        <w:rPr>
          <w:rFonts w:cs="VILNA מתוקן DP"/>
          <w:b/>
          <w:bCs/>
          <w:szCs w:val="32"/>
          <w:rtl/>
        </w:rPr>
        <w:t xml:space="preserve">ניב ו) </w:t>
      </w:r>
      <w:r>
        <w:rPr>
          <w:rtl/>
        </w:rPr>
        <w:t xml:space="preserve">עלינו לעשות ציון על קברות הקדושים האלה, שלא ימחו מזכרוננו, ומה הציון הלז? </w:t>
      </w:r>
      <w:r>
        <w:rPr>
          <w:rtl/>
        </w:rPr>
        <w:lastRenderedPageBreak/>
        <w:t xml:space="preserve">מלבד ליסד חבורה </w:t>
      </w:r>
      <w:r w:rsidRPr="008234F8">
        <w:rPr>
          <w:sz w:val="20"/>
          <w:szCs w:val="20"/>
          <w:rtl/>
        </w:rPr>
        <w:t>(קאמיטעט)</w:t>
      </w:r>
      <w:r>
        <w:rPr>
          <w:rtl/>
        </w:rPr>
        <w:t xml:space="preserve"> להשגיח ולתמוך בידי משפחת ההרוגים והשדודים, שיוכלו </w:t>
      </w:r>
      <w:r w:rsidR="007A756C">
        <w:rPr>
          <w:rtl/>
        </w:rPr>
        <w:t>לכל הפחות</w:t>
      </w:r>
      <w:r>
        <w:rPr>
          <w:rtl/>
        </w:rPr>
        <w:t xml:space="preserve"> לשבת בית ולבכות את מתיהם, עוד לעשות ציון שני והוא: על דברי רות שאמרה לחמותה, באשר תלכי אלך וכו', אמרו במדרש ממקומו, שרות אמרה לחמותה, כאשר תלכי את</w:t>
      </w:r>
      <w:r w:rsidR="0019188E">
        <w:rPr>
          <w:rFonts w:hint="cs"/>
          <w:rtl/>
        </w:rPr>
        <w:t xml:space="preserve"> </w:t>
      </w:r>
      <w:r w:rsidR="003342D0">
        <w:rPr>
          <w:rtl/>
        </w:rPr>
        <w:t>-</w:t>
      </w:r>
      <w:r w:rsidR="0019188E">
        <w:rPr>
          <w:rFonts w:hint="cs"/>
          <w:rtl/>
        </w:rPr>
        <w:t xml:space="preserve"> </w:t>
      </w:r>
      <w:r>
        <w:rPr>
          <w:rtl/>
        </w:rPr>
        <w:t>חמותי העבריה</w:t>
      </w:r>
      <w:r w:rsidR="0019188E">
        <w:rPr>
          <w:rFonts w:hint="cs"/>
          <w:rtl/>
        </w:rPr>
        <w:t xml:space="preserve"> </w:t>
      </w:r>
      <w:r w:rsidR="003342D0">
        <w:rPr>
          <w:rtl/>
        </w:rPr>
        <w:t>-</w:t>
      </w:r>
      <w:r w:rsidR="0019188E">
        <w:rPr>
          <w:rFonts w:hint="cs"/>
          <w:rtl/>
        </w:rPr>
        <w:t xml:space="preserve"> </w:t>
      </w:r>
      <w:r>
        <w:rPr>
          <w:rtl/>
        </w:rPr>
        <w:t xml:space="preserve">גם אנכי אלך, כי אין דרכן של ישראל ללכת לבתי טיאטראות וקרקסאות, בזמן שכל ישראל סובלים חרפת רעב, ואז גם אלך שרעב לא ידעו, לא יתענגו ללכת לבתי שירה וזמרה, ריקוד, שחוק וקלות ראש, וכעת אחי! צרה ויגון מצאונו, כלל ישראל טובע בים, אין לומר שירה, דם אחינו נשפך כמים בכל חבל אוקריינא, מי הוא אשר יעיז בנפשו להתענג ולשמוח, בעת שכל פנים קבצו </w:t>
      </w:r>
      <w:r w:rsidRPr="00C70603">
        <w:rPr>
          <w:highlight w:val="yellow"/>
          <w:rtl/>
        </w:rPr>
        <w:t>פארור</w:t>
      </w:r>
      <w:r>
        <w:rPr>
          <w:rtl/>
        </w:rPr>
        <w:t>, נחוץ להשתתף בצער רעינו ובמשך שלשים יום ננהוג אבילות, וזה הוא הציון השני.</w:t>
      </w:r>
    </w:p>
    <w:p w14:paraId="7F0EA9B7" w14:textId="7E96DED6" w:rsidR="001A0505" w:rsidRDefault="001A0505" w:rsidP="00747835">
      <w:pPr>
        <w:spacing w:line="320" w:lineRule="exact"/>
        <w:jc w:val="distribute"/>
        <w:rPr>
          <w:rtl/>
        </w:rPr>
      </w:pPr>
      <w:r w:rsidRPr="00C76CE1">
        <w:rPr>
          <w:rFonts w:cs="VILNA מתוקן DP"/>
          <w:b/>
          <w:bCs/>
          <w:szCs w:val="32"/>
          <w:rtl/>
        </w:rPr>
        <w:t xml:space="preserve">ניב ז) </w:t>
      </w:r>
      <w:r>
        <w:rPr>
          <w:rtl/>
        </w:rPr>
        <w:t>ושני הדברים האלה: "יסוד חבורה לתמיכה" "וניהוג אבילות", כאין וכאפס המה לבעל השכל הבריא, להושיע את דכאי רוח, ונתינת צדקה בזמן הזה גם הוא לא דבר קשה כל כך, מחיר הכסף הוזל, מפזרים כעת לכל רוח, ובת</w:t>
      </w:r>
      <w:r w:rsidR="001543EE">
        <w:rPr>
          <w:rFonts w:hint="cs"/>
          <w:rtl/>
        </w:rPr>
        <w:t>ו</w:t>
      </w:r>
      <w:r>
        <w:rPr>
          <w:rtl/>
        </w:rPr>
        <w:t>כם גם לדבר שבצדקה, ועוד בעת כזאת נתינת צדקה היא בשביל שנחיה, וכפי אשר רחמים נחוצים לנו, רחמים מרובים, ולכן הננו מרחמים על הבריות, כדי שירחמו עלינו מן השמים, ולעצור את עצמם מלכת לבתי שחוק במשך שלשים יום, הוא רק גדר "העדר התאוה", ובזאת לא יושע עוד ישראל.</w:t>
      </w:r>
      <w:r w:rsidR="00747835">
        <w:rPr>
          <w:rtl/>
        </w:rPr>
        <w:tab/>
      </w:r>
    </w:p>
    <w:p w14:paraId="7091DB32" w14:textId="7CEFAA61" w:rsidR="001A0505" w:rsidRDefault="001A0505" w:rsidP="00747835">
      <w:pPr>
        <w:spacing w:line="320" w:lineRule="exact"/>
        <w:jc w:val="distribute"/>
        <w:rPr>
          <w:rtl/>
        </w:rPr>
      </w:pPr>
      <w:r w:rsidRPr="00C76CE1">
        <w:rPr>
          <w:rFonts w:cs="VILNA מתוקן DP"/>
          <w:bCs/>
          <w:szCs w:val="32"/>
          <w:rtl/>
        </w:rPr>
        <w:t xml:space="preserve">ולכן </w:t>
      </w:r>
      <w:r>
        <w:rPr>
          <w:rtl/>
        </w:rPr>
        <w:t xml:space="preserve">ארהיב עוז בנפשי להציע לפניכם "תבנית ציון" על הקרבנות של צבור האלה שתחליטו בדעתכם מן יום </w:t>
      </w:r>
      <w:r w:rsidR="007A756C">
        <w:rPr>
          <w:rtl/>
        </w:rPr>
        <w:t>שבת קודש</w:t>
      </w:r>
      <w:r>
        <w:rPr>
          <w:rtl/>
        </w:rPr>
        <w:t xml:space="preserve"> הבא והלאה, להסגיר את חנויותיכם ובתי מסחרכם ביום השבת, באין אחד יוצא מן הכלל, שלפי אמונתנו, אי שמירת שבת הביא עלינו כל עקא וכל מרעין בישין, יען שזה הוא יסוד אמונתנו, והאמונה הלא יקרה היא אצלנו, נקל היה לשנות את השם ולהנצל, ולא </w:t>
      </w:r>
      <w:r>
        <w:rPr>
          <w:rtl/>
        </w:rPr>
        <w:t>כן עשינו את שמנו לא שנינו, גם בהיות חרב חדה לעינינו, על שאלות הרוצח האתה הנך יהודי? ענהו כן ועלינו להראות לכל העולם, שהשם הזה יקר אצלנו ובנפשנו קנינו אותו, ואיך נפתח את החנות, ונחלל את השבת בפרהסיא, ושלט על פתח החנות בשם "יהודי", ולמה יאמרו הגויים? ואקוה כי לא ישובו אלה לכסלה, ואמונתנו תגבר חיילים.</w:t>
      </w:r>
      <w:r w:rsidR="00747835">
        <w:rPr>
          <w:rtl/>
        </w:rPr>
        <w:tab/>
      </w:r>
    </w:p>
    <w:p w14:paraId="269307F9" w14:textId="11684826" w:rsidR="00480678" w:rsidRDefault="001A0505" w:rsidP="00747835">
      <w:pPr>
        <w:spacing w:line="320" w:lineRule="exact"/>
        <w:jc w:val="distribute"/>
        <w:rPr>
          <w:rtl/>
        </w:rPr>
      </w:pPr>
      <w:r w:rsidRPr="00C76CE1">
        <w:rPr>
          <w:rFonts w:cs="VILNA מתוקן DP"/>
          <w:b/>
          <w:bCs/>
          <w:szCs w:val="32"/>
          <w:rtl/>
        </w:rPr>
        <w:t xml:space="preserve">ניב ח) </w:t>
      </w:r>
      <w:r>
        <w:rPr>
          <w:rtl/>
        </w:rPr>
        <w:t xml:space="preserve">ובהציגנו את הציון הלז "ציון שמירת שבת" על קברי ההרוגים, בעת שהקדושים האלה יביטו בעיניהם המנוקרים, יביטו על הכתב שעל ציונם, "לזכר ההרוגים הקבורים פה, הנקובים בשמותם, בטלה חילול שבת שבעיר", אם </w:t>
      </w:r>
      <w:r w:rsidR="007A756C">
        <w:rPr>
          <w:rtl/>
        </w:rPr>
        <w:t>על ידי</w:t>
      </w:r>
      <w:r>
        <w:rPr>
          <w:rtl/>
        </w:rPr>
        <w:t xml:space="preserve"> מיתתם נעשה תיקון גדול כזה, תיקון לכבוד המתים, ינוחו בשלום על משכבותם, וגם האינו מאמין החפשי, בשמעו, כי </w:t>
      </w:r>
      <w:r w:rsidR="007A756C">
        <w:rPr>
          <w:rtl/>
        </w:rPr>
        <w:t>על ידי</w:t>
      </w:r>
      <w:r>
        <w:rPr>
          <w:rtl/>
        </w:rPr>
        <w:t xml:space="preserve"> סגירת חנותו ביום השבת יהיה תיקון גדול כזה, תיקון לזכר נשמת ההרוגים ישמע גם הוא, ושב ורפא גם לו, ואם כן נעשה ונקבל עלינו, בקבלה גמורה, נראה את ישרתנו, ורעתנו תיסרנו, בזאת נכפר, ושמירת שבת תועיל לנו לתקן את נשמתנו ואת נשמות הקדושים, וכל אחד מאתנו ירגיש הדבר היטיב כמ"ש חז"ל במדרש כשמכים יהודי אחד, דומה, כמו שמכים כל הכלל כולו, </w:t>
      </w:r>
      <w:r w:rsidR="007A756C">
        <w:rPr>
          <w:rtl/>
        </w:rPr>
        <w:t>ועל ידי זה</w:t>
      </w:r>
      <w:r>
        <w:rPr>
          <w:rtl/>
        </w:rPr>
        <w:t xml:space="preserve"> נבוא למדת האחדות, יראה כל אחד להרגיש צרת הכלל, ונשתדל לפעול כל אחד על חברו, ונעשה </w:t>
      </w:r>
      <w:r w:rsidR="007A756C">
        <w:rPr>
          <w:rtl/>
        </w:rPr>
        <w:t>גם כן</w:t>
      </w:r>
      <w:r>
        <w:rPr>
          <w:rtl/>
        </w:rPr>
        <w:t xml:space="preserve"> עצת חז"ל </w:t>
      </w:r>
      <w:r w:rsidRPr="008234F8">
        <w:rPr>
          <w:sz w:val="20"/>
          <w:szCs w:val="20"/>
          <w:rtl/>
        </w:rPr>
        <w:t>(שבת סז</w:t>
      </w:r>
      <w:r w:rsidR="00B65433">
        <w:rPr>
          <w:rFonts w:hint="cs"/>
          <w:sz w:val="20"/>
          <w:szCs w:val="20"/>
          <w:rtl/>
        </w:rPr>
        <w:t>,</w:t>
      </w:r>
      <w:r w:rsidRPr="008234F8">
        <w:rPr>
          <w:sz w:val="20"/>
          <w:szCs w:val="20"/>
          <w:rtl/>
        </w:rPr>
        <w:t xml:space="preserve"> א, חולין עז</w:t>
      </w:r>
      <w:r w:rsidR="00B65433">
        <w:rPr>
          <w:rFonts w:hint="cs"/>
          <w:sz w:val="20"/>
          <w:szCs w:val="20"/>
          <w:rtl/>
        </w:rPr>
        <w:t>,</w:t>
      </w:r>
      <w:r w:rsidRPr="008234F8">
        <w:rPr>
          <w:sz w:val="20"/>
          <w:szCs w:val="20"/>
          <w:rtl/>
        </w:rPr>
        <w:t xml:space="preserve"> ב)</w:t>
      </w:r>
      <w:r>
        <w:rPr>
          <w:rtl/>
        </w:rPr>
        <w:t xml:space="preserve"> אילן שמשיר פירותיו סוקרו בסיקרה וטוענו באבנים, ושם טוענו באבנים כי היכי דליכחוש חילו </w:t>
      </w:r>
      <w:r w:rsidRPr="008234F8">
        <w:rPr>
          <w:sz w:val="20"/>
          <w:szCs w:val="20"/>
          <w:rtl/>
        </w:rPr>
        <w:t>(שמרוב שומנו הוא מפילן, רש"י)</w:t>
      </w:r>
      <w:r w:rsidR="00480678">
        <w:rPr>
          <w:rFonts w:hint="cs"/>
          <w:rtl/>
        </w:rPr>
        <w:t>.</w:t>
      </w:r>
      <w:r w:rsidR="00747835">
        <w:rPr>
          <w:rtl/>
        </w:rPr>
        <w:tab/>
      </w:r>
    </w:p>
    <w:p w14:paraId="71A5AA34" w14:textId="68A4857C" w:rsidR="001A0505" w:rsidRDefault="001A0505" w:rsidP="00747835">
      <w:pPr>
        <w:spacing w:line="320" w:lineRule="exact"/>
        <w:jc w:val="distribute"/>
        <w:rPr>
          <w:rtl/>
        </w:rPr>
      </w:pPr>
      <w:r w:rsidRPr="00C76CE1">
        <w:rPr>
          <w:rFonts w:cs="VILNA מתוקן DP"/>
          <w:bCs/>
          <w:szCs w:val="32"/>
          <w:rtl/>
        </w:rPr>
        <w:t xml:space="preserve">ידוע </w:t>
      </w:r>
      <w:r>
        <w:rPr>
          <w:rtl/>
        </w:rPr>
        <w:t xml:space="preserve">דהפסוק מכנה את האדם בשם "עץ השדה" וכן כל האומה הישראלית מכונה בשם אילן, ועיין תענית </w:t>
      </w:r>
      <w:r w:rsidR="004269A9" w:rsidRPr="009B043F">
        <w:rPr>
          <w:sz w:val="20"/>
          <w:szCs w:val="20"/>
          <w:rtl/>
        </w:rPr>
        <w:t>(</w:t>
      </w:r>
      <w:r w:rsidRPr="009B043F">
        <w:rPr>
          <w:sz w:val="20"/>
          <w:szCs w:val="20"/>
          <w:rtl/>
        </w:rPr>
        <w:t>ה</w:t>
      </w:r>
      <w:r w:rsidR="004269A9" w:rsidRPr="009B043F">
        <w:rPr>
          <w:rFonts w:hint="cs"/>
          <w:sz w:val="20"/>
          <w:szCs w:val="20"/>
          <w:rtl/>
        </w:rPr>
        <w:t xml:space="preserve">, </w:t>
      </w:r>
      <w:r w:rsidRPr="009B043F">
        <w:rPr>
          <w:sz w:val="20"/>
          <w:szCs w:val="20"/>
          <w:rtl/>
        </w:rPr>
        <w:t>ב</w:t>
      </w:r>
      <w:r w:rsidR="004269A9" w:rsidRPr="009B043F">
        <w:rPr>
          <w:sz w:val="20"/>
          <w:szCs w:val="20"/>
          <w:rtl/>
        </w:rPr>
        <w:t>)</w:t>
      </w:r>
      <w:r w:rsidRPr="009B043F">
        <w:rPr>
          <w:sz w:val="20"/>
          <w:szCs w:val="20"/>
          <w:rtl/>
        </w:rPr>
        <w:t xml:space="preserve"> </w:t>
      </w:r>
      <w:r>
        <w:rPr>
          <w:rtl/>
        </w:rPr>
        <w:t xml:space="preserve">אילן אילן במה אברכך, ועיין חולין </w:t>
      </w:r>
      <w:r w:rsidR="009B043F" w:rsidRPr="009B043F">
        <w:rPr>
          <w:sz w:val="20"/>
          <w:szCs w:val="20"/>
          <w:rtl/>
        </w:rPr>
        <w:t>(</w:t>
      </w:r>
      <w:r w:rsidRPr="009B043F">
        <w:rPr>
          <w:sz w:val="20"/>
          <w:szCs w:val="20"/>
          <w:rtl/>
        </w:rPr>
        <w:t>צב</w:t>
      </w:r>
      <w:r w:rsidR="009B043F" w:rsidRPr="009B043F">
        <w:rPr>
          <w:rFonts w:hint="cs"/>
          <w:sz w:val="20"/>
          <w:szCs w:val="20"/>
          <w:rtl/>
        </w:rPr>
        <w:t>,</w:t>
      </w:r>
      <w:r w:rsidRPr="009B043F">
        <w:rPr>
          <w:sz w:val="20"/>
          <w:szCs w:val="20"/>
          <w:rtl/>
        </w:rPr>
        <w:t xml:space="preserve"> א</w:t>
      </w:r>
      <w:r w:rsidR="009B043F" w:rsidRPr="009B043F">
        <w:rPr>
          <w:sz w:val="20"/>
          <w:szCs w:val="20"/>
          <w:rtl/>
        </w:rPr>
        <w:t>)</w:t>
      </w:r>
      <w:r>
        <w:rPr>
          <w:rtl/>
        </w:rPr>
        <w:t xml:space="preserve"> גפן אלו ישראל וכו' </w:t>
      </w:r>
      <w:r w:rsidR="007A756C">
        <w:rPr>
          <w:rtl/>
        </w:rPr>
        <w:t>עיין שם</w:t>
      </w:r>
      <w:r>
        <w:rPr>
          <w:rtl/>
        </w:rPr>
        <w:t xml:space="preserve">, ומשיר פירותיו קודם זמנו, הפירות המה הילדים, הכחות הרעננים, שאם לא השירם האילן בעודם בוסר היו מביאים התועלת הנכון, ומה הסגולה </w:t>
      </w:r>
      <w:r>
        <w:rPr>
          <w:rtl/>
        </w:rPr>
        <w:lastRenderedPageBreak/>
        <w:t xml:space="preserve">לזה, לסרוק ולצבוע את תוארנו במדות טובות וישרות, שיהיה ניכר עלינו הטפוס היהודי </w:t>
      </w:r>
      <w:r w:rsidR="007C3BA2">
        <w:rPr>
          <w:rtl/>
        </w:rPr>
        <w:t>על דרך</w:t>
      </w:r>
      <w:r>
        <w:rPr>
          <w:rtl/>
        </w:rPr>
        <w:t xml:space="preserve"> הלשון המובא בכתובות </w:t>
      </w:r>
      <w:r w:rsidR="00C07EAB" w:rsidRPr="00C07EAB">
        <w:rPr>
          <w:sz w:val="20"/>
          <w:szCs w:val="20"/>
          <w:rtl/>
        </w:rPr>
        <w:t>(</w:t>
      </w:r>
      <w:r w:rsidRPr="00C07EAB">
        <w:rPr>
          <w:sz w:val="20"/>
          <w:szCs w:val="20"/>
          <w:rtl/>
        </w:rPr>
        <w:t>יז</w:t>
      </w:r>
      <w:r w:rsidR="00C07EAB" w:rsidRPr="00C07EAB">
        <w:rPr>
          <w:rFonts w:hint="cs"/>
          <w:sz w:val="20"/>
          <w:szCs w:val="20"/>
          <w:rtl/>
        </w:rPr>
        <w:t>,</w:t>
      </w:r>
      <w:r w:rsidRPr="00C07EAB">
        <w:rPr>
          <w:sz w:val="20"/>
          <w:szCs w:val="20"/>
          <w:rtl/>
        </w:rPr>
        <w:t xml:space="preserve"> א</w:t>
      </w:r>
      <w:r w:rsidR="00C07EAB" w:rsidRPr="00C07EAB">
        <w:rPr>
          <w:sz w:val="20"/>
          <w:szCs w:val="20"/>
          <w:rtl/>
        </w:rPr>
        <w:t>)</w:t>
      </w:r>
      <w:r w:rsidRPr="00C07EAB">
        <w:rPr>
          <w:sz w:val="20"/>
          <w:szCs w:val="20"/>
          <w:rtl/>
        </w:rPr>
        <w:t xml:space="preserve"> </w:t>
      </w:r>
      <w:r>
        <w:rPr>
          <w:rtl/>
        </w:rPr>
        <w:t xml:space="preserve">לא כחל ולא שרק ולא פרכוס ויעלת חן </w:t>
      </w:r>
      <w:r w:rsidR="007C3BA2">
        <w:rPr>
          <w:rtl/>
        </w:rPr>
        <w:t>ועיין שם</w:t>
      </w:r>
      <w:r>
        <w:rPr>
          <w:rtl/>
        </w:rPr>
        <w:t xml:space="preserve"> ב</w:t>
      </w:r>
      <w:r w:rsidR="0070143B">
        <w:rPr>
          <w:rFonts w:hint="cs"/>
          <w:rtl/>
        </w:rPr>
        <w:t>מה</w:t>
      </w:r>
      <w:r>
        <w:rPr>
          <w:rtl/>
        </w:rPr>
        <w:t xml:space="preserve">רש"א </w:t>
      </w:r>
      <w:r w:rsidR="005F1576" w:rsidRPr="005F1576">
        <w:rPr>
          <w:sz w:val="20"/>
          <w:szCs w:val="20"/>
          <w:rtl/>
        </w:rPr>
        <w:t>(</w:t>
      </w:r>
      <w:r w:rsidRPr="005F1576">
        <w:rPr>
          <w:sz w:val="20"/>
          <w:szCs w:val="20"/>
          <w:rtl/>
        </w:rPr>
        <w:t>בחא"ג</w:t>
      </w:r>
      <w:r w:rsidR="005F1576" w:rsidRPr="005F1576">
        <w:rPr>
          <w:sz w:val="20"/>
          <w:szCs w:val="20"/>
          <w:rtl/>
        </w:rPr>
        <w:t>)</w:t>
      </w:r>
      <w:r>
        <w:rPr>
          <w:rtl/>
        </w:rPr>
        <w:t xml:space="preserve">, ולהשיג את הצבע הפנימי האמתי </w:t>
      </w:r>
      <w:r w:rsidRPr="008234F8">
        <w:rPr>
          <w:sz w:val="20"/>
          <w:szCs w:val="20"/>
          <w:rtl/>
        </w:rPr>
        <w:t>(ולא רק בחיצוניות)</w:t>
      </w:r>
      <w:r>
        <w:rPr>
          <w:rtl/>
        </w:rPr>
        <w:t xml:space="preserve"> וגם לטעון אותנו באבנים, באבני זכרון, בתורתנו </w:t>
      </w:r>
      <w:r w:rsidR="007C3BA2">
        <w:rPr>
          <w:rtl/>
        </w:rPr>
        <w:t>הקדושה</w:t>
      </w:r>
      <w:r>
        <w:rPr>
          <w:rtl/>
        </w:rPr>
        <w:t xml:space="preserve"> שנקראת לוחות האבן, התורה והמצוה, </w:t>
      </w:r>
      <w:r w:rsidRPr="008234F8">
        <w:rPr>
          <w:sz w:val="20"/>
          <w:szCs w:val="20"/>
          <w:rtl/>
        </w:rPr>
        <w:t>(ועיין מ"ר בחוקותי)</w:t>
      </w:r>
      <w:r>
        <w:rPr>
          <w:rtl/>
        </w:rPr>
        <w:t xml:space="preserve"> </w:t>
      </w:r>
      <w:r w:rsidRPr="008234F8">
        <w:rPr>
          <w:sz w:val="20"/>
          <w:szCs w:val="20"/>
          <w:rtl/>
        </w:rPr>
        <w:t xml:space="preserve">(סוף דברי הם שמץ מספר אמרי </w:t>
      </w:r>
      <w:r w:rsidRPr="008335F5">
        <w:rPr>
          <w:sz w:val="20"/>
          <w:szCs w:val="20"/>
          <w:rtl/>
        </w:rPr>
        <w:t>רש"ד</w:t>
      </w:r>
      <w:r w:rsidRPr="008234F8">
        <w:rPr>
          <w:sz w:val="20"/>
          <w:szCs w:val="20"/>
          <w:rtl/>
        </w:rPr>
        <w:t xml:space="preserve"> דף כ"ה, רק הוא הסב הדברים בענין אחר לגמרי, ועיין במאמר זה בספר מאסף דרושי)</w:t>
      </w:r>
      <w:r>
        <w:rPr>
          <w:rtl/>
        </w:rPr>
        <w:t>.</w:t>
      </w:r>
      <w:r w:rsidR="00747835">
        <w:rPr>
          <w:rtl/>
        </w:rPr>
        <w:tab/>
      </w:r>
    </w:p>
    <w:p w14:paraId="7B7F896B" w14:textId="0AA1E248" w:rsidR="003E1E6F" w:rsidRDefault="001A0505" w:rsidP="00747835">
      <w:pPr>
        <w:spacing w:line="320" w:lineRule="exact"/>
        <w:jc w:val="distribute"/>
        <w:rPr>
          <w:rtl/>
        </w:rPr>
        <w:sectPr w:rsidR="003E1E6F" w:rsidSect="0053317F">
          <w:type w:val="continuous"/>
          <w:pgSz w:w="10318" w:h="14576" w:code="139"/>
          <w:pgMar w:top="1531" w:right="1134" w:bottom="1134" w:left="1134" w:header="454" w:footer="709" w:gutter="0"/>
          <w:pgNumType w:fmt="hebrew1"/>
          <w:cols w:num="2" w:space="425"/>
          <w:bidi/>
          <w:rtlGutter/>
          <w:docGrid w:linePitch="360"/>
        </w:sectPr>
      </w:pPr>
      <w:r w:rsidRPr="00C76CE1">
        <w:rPr>
          <w:rFonts w:cs="VILNA מתוקן DP"/>
          <w:bCs/>
          <w:szCs w:val="32"/>
          <w:rtl/>
        </w:rPr>
        <w:t xml:space="preserve">וכעת </w:t>
      </w:r>
      <w:r>
        <w:rPr>
          <w:rtl/>
        </w:rPr>
        <w:t xml:space="preserve">שלקינו מאד </w:t>
      </w:r>
      <w:r w:rsidR="007C3BA2">
        <w:rPr>
          <w:rtl/>
        </w:rPr>
        <w:t>בעוונותינו הרבים</w:t>
      </w:r>
      <w:r>
        <w:rPr>
          <w:rtl/>
        </w:rPr>
        <w:t>, אילננו נושר את פירותיו, עלינו לעשות הסגולה ההיא, לטעון את האילן</w:t>
      </w:r>
      <w:r w:rsidR="005F1576">
        <w:rPr>
          <w:rFonts w:hint="cs"/>
          <w:rtl/>
        </w:rPr>
        <w:t xml:space="preserve"> </w:t>
      </w:r>
      <w:r w:rsidR="003342D0">
        <w:rPr>
          <w:rtl/>
        </w:rPr>
        <w:t>-</w:t>
      </w:r>
      <w:r w:rsidR="005F1576">
        <w:rPr>
          <w:rFonts w:hint="cs"/>
          <w:rtl/>
        </w:rPr>
        <w:t xml:space="preserve"> </w:t>
      </w:r>
      <w:r>
        <w:rPr>
          <w:rtl/>
        </w:rPr>
        <w:t>האומה</w:t>
      </w:r>
      <w:r w:rsidR="005F1576">
        <w:rPr>
          <w:rFonts w:hint="cs"/>
          <w:rtl/>
        </w:rPr>
        <w:t xml:space="preserve"> </w:t>
      </w:r>
      <w:r w:rsidR="003342D0">
        <w:rPr>
          <w:rtl/>
        </w:rPr>
        <w:t>-</w:t>
      </w:r>
      <w:r w:rsidR="005F1576">
        <w:rPr>
          <w:rFonts w:hint="cs"/>
          <w:rtl/>
        </w:rPr>
        <w:t xml:space="preserve"> </w:t>
      </w:r>
      <w:r>
        <w:rPr>
          <w:rtl/>
        </w:rPr>
        <w:t xml:space="preserve">באבנים </w:t>
      </w:r>
      <w:r w:rsidR="007C3BA2">
        <w:rPr>
          <w:rtl/>
        </w:rPr>
        <w:t>רצוננו לומר</w:t>
      </w:r>
      <w:r>
        <w:rPr>
          <w:rtl/>
        </w:rPr>
        <w:t xml:space="preserve"> אבני שני לוחות הברית, וכתוב בהם שמירת שבת, וזאת היא העצה היעוצה, זאת אשר נוכל מצדנו לעשות ולתקן, וה' הטוב בעיניו יעשה, ולא יוסיף לדאבה אותנו עוד. ולא יוסיפו עוד בני עולה לענותנו, ושלום יהיה לנו, ולכל בית ישראל מעתה ועד עולם </w:t>
      </w:r>
      <w:r w:rsidR="004C349E">
        <w:rPr>
          <w:rtl/>
        </w:rPr>
        <w:t>אמן</w:t>
      </w:r>
      <w:r>
        <w:rPr>
          <w:rtl/>
        </w:rPr>
        <w:t>.</w:t>
      </w:r>
      <w:r w:rsidR="00747835">
        <w:rPr>
          <w:rtl/>
        </w:rPr>
        <w:tab/>
      </w:r>
    </w:p>
    <w:p w14:paraId="66C7C9E0" w14:textId="77777777" w:rsidR="003E1E6F" w:rsidRPr="00C76CE1" w:rsidRDefault="00747835" w:rsidP="00747835">
      <w:pPr>
        <w:spacing w:line="320" w:lineRule="exact"/>
        <w:jc w:val="distribute"/>
        <w:rPr>
          <w:rFonts w:cs="VILNA מתוקן DP"/>
          <w:bCs/>
          <w:szCs w:val="32"/>
          <w:rtl/>
        </w:rPr>
        <w:sectPr w:rsidR="003E1E6F" w:rsidRPr="00C76CE1"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ab/>
      </w:r>
    </w:p>
    <w:p w14:paraId="199887E5" w14:textId="77777777" w:rsidR="003E1E6F" w:rsidRPr="00D37B81" w:rsidRDefault="003E1E6F" w:rsidP="00F575F2">
      <w:pPr>
        <w:pStyle w:val="1"/>
        <w:rPr>
          <w:rtl/>
        </w:rPr>
      </w:pPr>
      <w:bookmarkStart w:id="106" w:name="_Toc121159849"/>
      <w:bookmarkStart w:id="107" w:name="_Toc121160164"/>
      <w:bookmarkStart w:id="108" w:name="_Toc121170380"/>
      <w:r w:rsidRPr="00D37B81">
        <w:rPr>
          <w:rtl/>
        </w:rPr>
        <w:lastRenderedPageBreak/>
        <w:t>חזיון י"ז</w:t>
      </w:r>
      <w:bookmarkEnd w:id="106"/>
      <w:bookmarkEnd w:id="107"/>
      <w:bookmarkEnd w:id="108"/>
    </w:p>
    <w:p w14:paraId="0BA216CA" w14:textId="77777777" w:rsidR="003E1E6F" w:rsidRPr="006A0D12" w:rsidRDefault="003E1E6F" w:rsidP="00F575F2">
      <w:pPr>
        <w:pStyle w:val="2"/>
        <w:rPr>
          <w:rtl/>
        </w:rPr>
      </w:pPr>
      <w:bookmarkStart w:id="109" w:name="_Toc121159850"/>
      <w:bookmarkStart w:id="110" w:name="_Toc121160165"/>
      <w:bookmarkStart w:id="111" w:name="_Toc121170381"/>
      <w:r w:rsidRPr="006A0D12">
        <w:rPr>
          <w:rtl/>
        </w:rPr>
        <w:t>ה' רופאיך</w:t>
      </w:r>
      <w:bookmarkEnd w:id="109"/>
      <w:bookmarkEnd w:id="110"/>
      <w:bookmarkEnd w:id="111"/>
    </w:p>
    <w:p w14:paraId="6450F881" w14:textId="77777777" w:rsidR="003E1E6F" w:rsidRDefault="003E1E6F" w:rsidP="009F3977">
      <w:pPr>
        <w:pStyle w:val="3"/>
        <w:jc w:val="distribute"/>
        <w:rPr>
          <w:rtl/>
        </w:rPr>
      </w:pPr>
      <w:r>
        <w:rPr>
          <w:rtl/>
        </w:rPr>
        <w:t>בסוף ירח סיון שנת תרע"ט ביום תענית צבור שגזרנו ליום שלשים מההרג הרב בעירנו הנ"ל ועל עם ה' שנפלו בחרב בעוד הרבה ערי ישראל.</w:t>
      </w:r>
      <w:r w:rsidR="009F3977">
        <w:rPr>
          <w:rtl/>
        </w:rPr>
        <w:tab/>
      </w:r>
    </w:p>
    <w:p w14:paraId="115A64C0" w14:textId="77777777" w:rsidR="003E1E6F" w:rsidRDefault="003E1E6F" w:rsidP="007242B1">
      <w:pPr>
        <w:spacing w:line="320" w:lineRule="exact"/>
        <w:rPr>
          <w:rtl/>
        </w:rPr>
        <w:sectPr w:rsidR="003E1E6F" w:rsidSect="000E71A3">
          <w:pgSz w:w="10318" w:h="14576" w:code="139"/>
          <w:pgMar w:top="1531" w:right="1134" w:bottom="1134" w:left="1134" w:header="709" w:footer="709" w:gutter="0"/>
          <w:pgNumType w:fmt="hebrew1"/>
          <w:cols w:space="425"/>
          <w:bidi/>
          <w:rtlGutter/>
          <w:docGrid w:linePitch="360"/>
        </w:sectPr>
      </w:pPr>
    </w:p>
    <w:p w14:paraId="53D7E534" w14:textId="7F729DC6" w:rsidR="003E1E6F" w:rsidRDefault="003E1E6F" w:rsidP="00747835">
      <w:pPr>
        <w:spacing w:line="320" w:lineRule="exact"/>
        <w:jc w:val="distribute"/>
        <w:rPr>
          <w:rtl/>
        </w:rPr>
      </w:pPr>
      <w:r w:rsidRPr="00C76CE1">
        <w:rPr>
          <w:rFonts w:cs="VILNA מתוקן DP"/>
          <w:bCs/>
          <w:szCs w:val="32"/>
          <w:rtl/>
        </w:rPr>
        <w:t xml:space="preserve">אחי </w:t>
      </w:r>
      <w:r>
        <w:rPr>
          <w:rtl/>
        </w:rPr>
        <w:t xml:space="preserve">היקרים! לא הספקנו עוד לבכות את חללינו, חללי עירנו, והנה צרה חדשה, שמועה קרובה, הרג ואבדון בהרבה ערי ישראל המרובים באוכלוסין, ובקולוניה דאברא הסמוכה לעירנו נהרגו אחד וששים איש, </w:t>
      </w:r>
      <w:r w:rsidR="007C3BA2">
        <w:rPr>
          <w:rtl/>
        </w:rPr>
        <w:t>רחמנא ליצלן</w:t>
      </w:r>
      <w:r>
        <w:rPr>
          <w:rtl/>
        </w:rPr>
        <w:t>. ישנם בני אדם חלושי המזג אשר כל ימי חייהם ישתמשו ברפואות וסגולות, למען הקל מעליהם המכאוב, ולאלה, לכל אתר שאתם יש רופא שלו המומחה לאותו דבר, אשר בחן ובדק את המחלה, ובבואם אל הרופא פעם אחת בשנה, הוא נותן להם הסממנים ורפואות תעלה הנחוצים, ובהמה מתרפאים החולים התמידיים במשך השנה, ויקלו את מכאובם, ברב או במעט, ובמשך השנה לא יראו את פני הרופא, והוא גם הוא לא יראה פניהם, ואם יקרה, כי יבוא חולה כזה כעבור חצי שנה לבית הרופא, לפלא הוא בעיניו, משתאה ושואל בשלומו, ודורש את הסיבה שהביאה את החולה, בטרם עבר עליו המועד, ושלא בזמן הקבוע, ואם יקרה, כי יבוא חולה כזה לבית הרופא כעבור ירח ימים, אז, הרופא הנאמן, האהוב והחביב מניח את כל החולים העומדים אצלו, ודורש תיכף בשלום החולה, הבא שלא בזמנו.</w:t>
      </w:r>
      <w:r w:rsidR="00747835">
        <w:rPr>
          <w:rtl/>
        </w:rPr>
        <w:tab/>
      </w:r>
    </w:p>
    <w:p w14:paraId="1C80D25C" w14:textId="6B1BA8EB" w:rsidR="003E1E6F" w:rsidRDefault="003E1E6F" w:rsidP="00747835">
      <w:pPr>
        <w:spacing w:line="320" w:lineRule="exact"/>
        <w:jc w:val="distribute"/>
        <w:rPr>
          <w:rtl/>
        </w:rPr>
      </w:pPr>
      <w:r w:rsidRPr="00C76CE1">
        <w:rPr>
          <w:rFonts w:cs="VILNA מתוקן DP"/>
          <w:bCs/>
          <w:szCs w:val="32"/>
          <w:rtl/>
        </w:rPr>
        <w:t xml:space="preserve">כן </w:t>
      </w:r>
      <w:r>
        <w:rPr>
          <w:rtl/>
        </w:rPr>
        <w:t xml:space="preserve">אחי! חולים אנחנו, חולים תמידים, מפני חטאינו גלינו מארצנו, ונתרחקנו מעל אדמתנו, ואין אנחנו יכולים לעלות בסיבת חלינו, מיום גוחנו מרחם חולים הננו, וכל ימי חיינו, שורה ארוכה של מכות ויסורין, עד כי מלומדי יסורים אנחנו, ורופא יש לנו, רופא כל בשר, ה' רופאנו, לפניו נעמוד ביראה ופחד פעם אחת בשנה, </w:t>
      </w:r>
      <w:r>
        <w:rPr>
          <w:rtl/>
        </w:rPr>
        <w:t xml:space="preserve">ונסדר לפניו את עניני חלינו במשך השנה שעברה, והוא הרופא המומחה יתברך. מעביר אשמותינו בכל שנה ושנה </w:t>
      </w:r>
      <w:r w:rsidR="007C3BA2">
        <w:rPr>
          <w:rtl/>
        </w:rPr>
        <w:t>כמו שנאמר</w:t>
      </w:r>
      <w:r>
        <w:rPr>
          <w:rtl/>
        </w:rPr>
        <w:t>, כי ביום הזה יכפר עליכם לטהר אתכם, מכל חטאתיכם לפני ה' תטהרו, ביום הזה, הוא יום הכפורים מקבלים אנחנו את הרפואות, ואת השקוים, רפואות תעלה לחולי הנפש, על משך כל השנה, עצות, סגולות, ו</w:t>
      </w:r>
      <w:r w:rsidR="004545E5">
        <w:rPr>
          <w:rFonts w:hint="cs"/>
          <w:rtl/>
        </w:rPr>
        <w:t>ת</w:t>
      </w:r>
      <w:r>
        <w:rPr>
          <w:rtl/>
        </w:rPr>
        <w:t>ועליות, איך לחבש ואיך לרכך את לבנו הקשה.</w:t>
      </w:r>
      <w:r w:rsidR="00747835">
        <w:rPr>
          <w:rtl/>
        </w:rPr>
        <w:tab/>
      </w:r>
    </w:p>
    <w:p w14:paraId="1512DE6E" w14:textId="1F2C201B" w:rsidR="003E1E6F" w:rsidRDefault="003E1E6F" w:rsidP="00747835">
      <w:pPr>
        <w:spacing w:line="320" w:lineRule="exact"/>
        <w:jc w:val="distribute"/>
        <w:rPr>
          <w:rtl/>
        </w:rPr>
      </w:pPr>
      <w:r w:rsidRPr="00C76CE1">
        <w:rPr>
          <w:rFonts w:cs="VILNA מתוקן DP"/>
          <w:bCs/>
          <w:szCs w:val="32"/>
          <w:rtl/>
        </w:rPr>
        <w:t xml:space="preserve">והנה </w:t>
      </w:r>
      <w:r>
        <w:rPr>
          <w:rtl/>
        </w:rPr>
        <w:t xml:space="preserve">הה! אוי ואבוי! שוד ושבר בתומם באו עלינו, זה </w:t>
      </w:r>
      <w:r w:rsidR="004545E5">
        <w:rPr>
          <w:rFonts w:hint="cs"/>
          <w:rtl/>
        </w:rPr>
        <w:t>כ</w:t>
      </w:r>
      <w:r>
        <w:rPr>
          <w:rtl/>
        </w:rPr>
        <w:t xml:space="preserve">ירח ימים אחרי שבנו מקבור את מתינו, אחרי אשר ניתנו הרוגי מלכות </w:t>
      </w:r>
      <w:r w:rsidRPr="008234F8">
        <w:rPr>
          <w:sz w:val="20"/>
          <w:szCs w:val="20"/>
          <w:rtl/>
        </w:rPr>
        <w:t>(זדון)</w:t>
      </w:r>
      <w:r>
        <w:rPr>
          <w:rtl/>
        </w:rPr>
        <w:t xml:space="preserve">, במספר שלשים ושנים נפש, לקבורה, למחרת היום ההוא ביום ה' </w:t>
      </w:r>
      <w:r w:rsidR="007C3BA2">
        <w:rPr>
          <w:rtl/>
        </w:rPr>
        <w:t>ערב ראש חדש</w:t>
      </w:r>
      <w:r>
        <w:rPr>
          <w:rtl/>
        </w:rPr>
        <w:t xml:space="preserve"> סיון קבענו תענית, וכל בתי כנסיותנו היו מלאים מפה לפה, והתפללנו תפלת יום כפור קטן, צמנו ובכינו, והנה עוד הפעם יום כפור, עוד הפעם צום וקול תענית ותפלות, עוד הפעם בתי כנסיות מלאים, בעצם היום יום חול, והחנויות סוגרו, עוד הפעם אתאנו להתחנן בלב קרוע ומורתח, ובאנו לפני רופא כל בשר, נושא חלינו וסובל עונותינו, אנא אב הרחמן! שלח רפואה שלמה לחולי עמך, המציא לנו עזר ותרופה, הסגולות והרפואות שקבלנו מאתך לפני ירח ימים על יותר מארבעה חדשים עד </w:t>
      </w:r>
      <w:r w:rsidR="007C3BA2">
        <w:rPr>
          <w:rtl/>
        </w:rPr>
        <w:t>יום הכיפורים</w:t>
      </w:r>
      <w:r>
        <w:rPr>
          <w:rtl/>
        </w:rPr>
        <w:t xml:space="preserve"> </w:t>
      </w:r>
      <w:r w:rsidR="007C3BA2">
        <w:rPr>
          <w:rtl/>
        </w:rPr>
        <w:t>הבא עלינו לטובה</w:t>
      </w:r>
      <w:r>
        <w:rPr>
          <w:rtl/>
        </w:rPr>
        <w:t>, לא הספיקו לנו גם על שני שבועות, חליינו גבר מאד, ה' ירחם.</w:t>
      </w:r>
      <w:r w:rsidR="00747835">
        <w:rPr>
          <w:rtl/>
        </w:rPr>
        <w:tab/>
      </w:r>
    </w:p>
    <w:p w14:paraId="0FEBCE9F" w14:textId="7AD87276" w:rsidR="003E1E6F" w:rsidRDefault="003E1E6F" w:rsidP="00747835">
      <w:pPr>
        <w:spacing w:line="320" w:lineRule="exact"/>
        <w:jc w:val="distribute"/>
        <w:rPr>
          <w:rtl/>
        </w:rPr>
        <w:sectPr w:rsidR="003E1E6F"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 xml:space="preserve">אחים </w:t>
      </w:r>
      <w:r>
        <w:rPr>
          <w:rtl/>
        </w:rPr>
        <w:t xml:space="preserve">יקרים! לא אספתי אתכם היום, בכדי, לעורר אתכם לבכיה, הלא לעורר לב דוי לבכי היא מלאכה קלה, עיקר כונתי, לפעול על לבכם, </w:t>
      </w:r>
      <w:r>
        <w:rPr>
          <w:rtl/>
        </w:rPr>
        <w:lastRenderedPageBreak/>
        <w:t xml:space="preserve">למען דעת, שלא התענית והבכי המה העיקרים, העיקר הוא התפעלות הלב, וטובה מרדה אחת בתוך לבו של אדם, </w:t>
      </w:r>
      <w:r w:rsidRPr="008234F8">
        <w:rPr>
          <w:sz w:val="20"/>
          <w:szCs w:val="20"/>
          <w:rtl/>
        </w:rPr>
        <w:t>(ע</w:t>
      </w:r>
      <w:r w:rsidR="00C7422F">
        <w:rPr>
          <w:rFonts w:hint="cs"/>
          <w:sz w:val="20"/>
          <w:szCs w:val="20"/>
          <w:rtl/>
        </w:rPr>
        <w:t>י</w:t>
      </w:r>
      <w:r w:rsidRPr="008234F8">
        <w:rPr>
          <w:sz w:val="20"/>
          <w:szCs w:val="20"/>
          <w:rtl/>
        </w:rPr>
        <w:t>ין ברכות דף ו)</w:t>
      </w:r>
      <w:r>
        <w:rPr>
          <w:rtl/>
        </w:rPr>
        <w:t xml:space="preserve">, להתעורר ולעמוד על המצפה שלא לפסוח עוד על שתי הסעיפים, להאמין אמונת אומן בכל דבר הקדוש </w:t>
      </w:r>
      <w:r>
        <w:rPr>
          <w:rtl/>
        </w:rPr>
        <w:t xml:space="preserve">לנו, ולא לחיות בספק, וכבר הגיע הזמן לדעת שאין לנו לסמוך על דעתנו וידיעתנו המשובשות, ואין לנו להשען אלא על אבינו שבשמים! </w:t>
      </w:r>
      <w:r w:rsidRPr="008234F8">
        <w:rPr>
          <w:sz w:val="20"/>
          <w:szCs w:val="20"/>
          <w:rtl/>
        </w:rPr>
        <w:t>(זאת היתה רק הקדמה, והארכתי אז במאמרים כיד ה' הטובה עלי רק שכחתי לציינם בילקוטי)</w:t>
      </w:r>
      <w:r>
        <w:rPr>
          <w:rtl/>
        </w:rPr>
        <w:t>.</w:t>
      </w:r>
      <w:r w:rsidR="00747835">
        <w:rPr>
          <w:rtl/>
        </w:rPr>
        <w:tab/>
      </w:r>
    </w:p>
    <w:p w14:paraId="64626720" w14:textId="77777777" w:rsidR="003E1E6F" w:rsidRDefault="003E1E6F" w:rsidP="007242B1">
      <w:pPr>
        <w:spacing w:line="320" w:lineRule="exact"/>
        <w:rPr>
          <w:rtl/>
        </w:rPr>
        <w:sectPr w:rsidR="003E1E6F" w:rsidSect="000E71A3">
          <w:type w:val="continuous"/>
          <w:pgSz w:w="10318" w:h="14576" w:code="139"/>
          <w:pgMar w:top="1531" w:right="1134" w:bottom="1134" w:left="1134" w:header="709" w:footer="709" w:gutter="0"/>
          <w:pgNumType w:fmt="hebrew1"/>
          <w:cols w:num="2" w:space="425"/>
          <w:bidi/>
          <w:rtlGutter/>
          <w:docGrid w:linePitch="360"/>
        </w:sectPr>
      </w:pPr>
    </w:p>
    <w:p w14:paraId="2E1B2DC3" w14:textId="77777777" w:rsidR="003E1E6F" w:rsidRPr="00D37B81" w:rsidRDefault="003E1E6F" w:rsidP="00F575F2">
      <w:pPr>
        <w:pStyle w:val="1"/>
        <w:rPr>
          <w:rtl/>
        </w:rPr>
      </w:pPr>
      <w:bookmarkStart w:id="112" w:name="_Toc121159851"/>
      <w:bookmarkStart w:id="113" w:name="_Toc121160166"/>
      <w:bookmarkStart w:id="114" w:name="_Toc121170382"/>
      <w:r w:rsidRPr="00D37B81">
        <w:rPr>
          <w:rtl/>
        </w:rPr>
        <w:lastRenderedPageBreak/>
        <w:t>חזיון י"ח</w:t>
      </w:r>
      <w:bookmarkEnd w:id="112"/>
      <w:bookmarkEnd w:id="113"/>
      <w:bookmarkEnd w:id="114"/>
    </w:p>
    <w:p w14:paraId="63B76456" w14:textId="77777777" w:rsidR="003E1E6F" w:rsidRPr="006A0D12" w:rsidRDefault="003E1E6F" w:rsidP="00F575F2">
      <w:pPr>
        <w:pStyle w:val="2"/>
        <w:rPr>
          <w:rtl/>
        </w:rPr>
      </w:pPr>
      <w:bookmarkStart w:id="115" w:name="_Toc121159852"/>
      <w:bookmarkStart w:id="116" w:name="_Toc121160167"/>
      <w:bookmarkStart w:id="117" w:name="_Toc121170383"/>
      <w:r w:rsidRPr="006A0D12">
        <w:rPr>
          <w:rtl/>
        </w:rPr>
        <w:t>גדול השלום</w:t>
      </w:r>
      <w:bookmarkEnd w:id="115"/>
      <w:bookmarkEnd w:id="116"/>
      <w:bookmarkEnd w:id="117"/>
    </w:p>
    <w:p w14:paraId="0D91108F" w14:textId="77777777" w:rsidR="003E1E6F" w:rsidRDefault="003E1E6F" w:rsidP="009F3977">
      <w:pPr>
        <w:pStyle w:val="3"/>
        <w:jc w:val="distribute"/>
        <w:rPr>
          <w:rtl/>
        </w:rPr>
      </w:pPr>
      <w:r>
        <w:rPr>
          <w:rtl/>
        </w:rPr>
        <w:t xml:space="preserve">בשבת מברכים </w:t>
      </w:r>
      <w:r w:rsidR="00CA0290">
        <w:rPr>
          <w:rtl/>
        </w:rPr>
        <w:t>ראש חודש</w:t>
      </w:r>
      <w:r>
        <w:rPr>
          <w:rtl/>
        </w:rPr>
        <w:t xml:space="preserve"> אלול. בשנת תרע"ט, תוגה עמוקה בלי מצרים מכל העברים.</w:t>
      </w:r>
      <w:r w:rsidR="009F3977">
        <w:rPr>
          <w:rtl/>
        </w:rPr>
        <w:tab/>
      </w:r>
    </w:p>
    <w:p w14:paraId="11350536" w14:textId="77777777" w:rsidR="003E1E6F" w:rsidRDefault="003E1E6F" w:rsidP="007242B1">
      <w:pPr>
        <w:spacing w:line="320" w:lineRule="exact"/>
        <w:rPr>
          <w:rtl/>
        </w:rPr>
        <w:sectPr w:rsidR="003E1E6F" w:rsidSect="000E71A3">
          <w:pgSz w:w="10318" w:h="14576" w:code="139"/>
          <w:pgMar w:top="1531" w:right="1134" w:bottom="1134" w:left="1134" w:header="709" w:footer="709" w:gutter="0"/>
          <w:pgNumType w:fmt="hebrew1"/>
          <w:cols w:space="425"/>
          <w:bidi/>
          <w:rtlGutter/>
          <w:docGrid w:linePitch="360"/>
        </w:sectPr>
      </w:pPr>
    </w:p>
    <w:p w14:paraId="3A159221" w14:textId="5CAC2415" w:rsidR="00BC400A" w:rsidRDefault="003E1E6F" w:rsidP="00CC2893">
      <w:pPr>
        <w:spacing w:line="320" w:lineRule="exact"/>
        <w:jc w:val="distribute"/>
        <w:rPr>
          <w:rtl/>
        </w:rPr>
      </w:pPr>
      <w:r w:rsidRPr="00C76CE1">
        <w:rPr>
          <w:rFonts w:cs="VILNA מתוקן DP"/>
          <w:b/>
          <w:bCs/>
          <w:szCs w:val="32"/>
          <w:rtl/>
        </w:rPr>
        <w:t>נ</w:t>
      </w:r>
      <w:r w:rsidRPr="00C76CE1">
        <w:rPr>
          <w:rFonts w:cs="VILNA מתוקן DP" w:hint="cs"/>
          <w:b/>
          <w:bCs/>
          <w:szCs w:val="32"/>
          <w:rtl/>
        </w:rPr>
        <w:t>י</w:t>
      </w:r>
      <w:r w:rsidRPr="00C76CE1">
        <w:rPr>
          <w:rFonts w:cs="VILNA מתוקן DP"/>
          <w:b/>
          <w:bCs/>
          <w:szCs w:val="32"/>
          <w:rtl/>
        </w:rPr>
        <w:t xml:space="preserve">ב א) </w:t>
      </w:r>
      <w:r>
        <w:rPr>
          <w:rtl/>
        </w:rPr>
        <w:t>א"ר מאיר, בשעה שאדם מצטער, שכינה מה לשון אומרת? קלני מראשי קלני מזרועי, אם כן המקום מצטער על ד</w:t>
      </w:r>
      <w:r w:rsidR="00B20914">
        <w:rPr>
          <w:rFonts w:hint="cs"/>
          <w:rtl/>
        </w:rPr>
        <w:t>מ</w:t>
      </w:r>
      <w:r>
        <w:rPr>
          <w:rtl/>
        </w:rPr>
        <w:t xml:space="preserve">ן של רשעים שנשפך, </w:t>
      </w:r>
      <w:r w:rsidR="004B6F7E">
        <w:rPr>
          <w:rtl/>
        </w:rPr>
        <w:t>קל וחומר</w:t>
      </w:r>
      <w:r>
        <w:rPr>
          <w:rtl/>
        </w:rPr>
        <w:t xml:space="preserve"> על דמן של צדיקים </w:t>
      </w:r>
      <w:r w:rsidRPr="008234F8">
        <w:rPr>
          <w:sz w:val="20"/>
          <w:szCs w:val="20"/>
          <w:rtl/>
        </w:rPr>
        <w:t>(סנהדרין מו</w:t>
      </w:r>
      <w:r w:rsidR="00793AE0">
        <w:rPr>
          <w:rFonts w:hint="cs"/>
          <w:sz w:val="20"/>
          <w:szCs w:val="20"/>
          <w:rtl/>
        </w:rPr>
        <w:t>, א</w:t>
      </w:r>
      <w:r w:rsidRPr="008234F8">
        <w:rPr>
          <w:sz w:val="20"/>
          <w:szCs w:val="20"/>
          <w:rtl/>
        </w:rPr>
        <w:t>)</w:t>
      </w:r>
      <w:r>
        <w:rPr>
          <w:rtl/>
        </w:rPr>
        <w:t>, ועי</w:t>
      </w:r>
      <w:r w:rsidR="00E95273">
        <w:rPr>
          <w:rFonts w:hint="cs"/>
          <w:rtl/>
        </w:rPr>
        <w:t>י</w:t>
      </w:r>
      <w:r>
        <w:rPr>
          <w:rtl/>
        </w:rPr>
        <w:t xml:space="preserve">ן ברש"י שאדם מצטער, שפורעניות באין עליו בעוונו, באיזה לשון היא </w:t>
      </w:r>
      <w:r w:rsidRPr="00E47548">
        <w:rPr>
          <w:sz w:val="20"/>
          <w:szCs w:val="20"/>
          <w:rtl/>
        </w:rPr>
        <w:t>[השכינה]</w:t>
      </w:r>
      <w:r>
        <w:rPr>
          <w:rtl/>
        </w:rPr>
        <w:t xml:space="preserve"> קובלת ומתנודדת עליו? קלני מראשי קלני מזרועי, כמו שאדם יגע ועיף, אומר ראשי כבד עלי וזרועי כבד עלי עכ"ל</w:t>
      </w:r>
      <w:r w:rsidR="00DC098A">
        <w:rPr>
          <w:rFonts w:hint="cs"/>
          <w:rtl/>
        </w:rPr>
        <w:t>.</w:t>
      </w:r>
      <w:r>
        <w:rPr>
          <w:rtl/>
        </w:rPr>
        <w:t xml:space="preserve"> ועיין להגאון בעל תורת חיים, הובא בעץ יוסף, דלכך נקט ראש וזרוע, לפי שהם מקומות של הנחת תפילין, ד</w:t>
      </w:r>
      <w:r w:rsidR="005647D7">
        <w:rPr>
          <w:rFonts w:hint="cs"/>
          <w:rtl/>
        </w:rPr>
        <w:t>ג</w:t>
      </w:r>
      <w:r>
        <w:rPr>
          <w:rtl/>
        </w:rPr>
        <w:t xml:space="preserve">ם הוא יתברך מניח תפילין כדאיתא </w:t>
      </w:r>
      <w:r w:rsidR="004B6F7E">
        <w:rPr>
          <w:rtl/>
        </w:rPr>
        <w:t>במסכת</w:t>
      </w:r>
      <w:r>
        <w:rPr>
          <w:rtl/>
        </w:rPr>
        <w:t xml:space="preserve"> ברכות </w:t>
      </w:r>
      <w:r w:rsidR="006C5960" w:rsidRPr="006C5960">
        <w:rPr>
          <w:sz w:val="20"/>
          <w:szCs w:val="20"/>
          <w:rtl/>
        </w:rPr>
        <w:t>(</w:t>
      </w:r>
      <w:r w:rsidRPr="006C5960">
        <w:rPr>
          <w:sz w:val="20"/>
          <w:szCs w:val="20"/>
          <w:rtl/>
        </w:rPr>
        <w:t>ו</w:t>
      </w:r>
      <w:r w:rsidR="006C5960" w:rsidRPr="006C5960">
        <w:rPr>
          <w:rFonts w:hint="cs"/>
          <w:sz w:val="20"/>
          <w:szCs w:val="20"/>
          <w:rtl/>
        </w:rPr>
        <w:t>,</w:t>
      </w:r>
      <w:r w:rsidRPr="006C5960">
        <w:rPr>
          <w:sz w:val="20"/>
          <w:szCs w:val="20"/>
          <w:rtl/>
        </w:rPr>
        <w:t xml:space="preserve"> א</w:t>
      </w:r>
      <w:r w:rsidR="006C5960" w:rsidRPr="006C5960">
        <w:rPr>
          <w:sz w:val="20"/>
          <w:szCs w:val="20"/>
          <w:rtl/>
        </w:rPr>
        <w:t>)</w:t>
      </w:r>
      <w:r w:rsidRPr="006C5960">
        <w:rPr>
          <w:sz w:val="20"/>
          <w:szCs w:val="20"/>
          <w:rtl/>
        </w:rPr>
        <w:t xml:space="preserve"> </w:t>
      </w:r>
      <w:r>
        <w:rPr>
          <w:rtl/>
        </w:rPr>
        <w:t xml:space="preserve">מנין </w:t>
      </w:r>
      <w:r w:rsidR="004B6F7E">
        <w:rPr>
          <w:rtl/>
        </w:rPr>
        <w:t>שהקדוש ברוך הוא</w:t>
      </w:r>
      <w:r>
        <w:rPr>
          <w:rtl/>
        </w:rPr>
        <w:t xml:space="preserve"> מניח תפילין וכו', והענין הוא כשם שאנחנו מניחין תפילין נגד הלב והמח, כדי שנזכור תמיד אהבתו ויחודו, כן גם היא יתברך כביכול, מניח תפילין, כלומר יזכור תמיד אהבתנו ושאנחנו עמו</w:t>
      </w:r>
      <w:r w:rsidR="004B7EC7">
        <w:rPr>
          <w:rFonts w:hint="cs"/>
          <w:rtl/>
        </w:rPr>
        <w:t xml:space="preserve"> </w:t>
      </w:r>
      <w:r w:rsidR="003342D0">
        <w:rPr>
          <w:rtl/>
        </w:rPr>
        <w:t>-</w:t>
      </w:r>
      <w:r w:rsidR="004B7EC7">
        <w:rPr>
          <w:rFonts w:hint="cs"/>
          <w:rtl/>
        </w:rPr>
        <w:t xml:space="preserve"> </w:t>
      </w:r>
      <w:r>
        <w:rPr>
          <w:rtl/>
        </w:rPr>
        <w:t xml:space="preserve">עם המיוחד, ולפיכך אמר, בזמן שאדם מצטער, שאין כלל ישראל או אדם יחידי, עושים רצונו של מקום, מכבידים ומתישים </w:t>
      </w:r>
      <w:r w:rsidR="004B6F7E">
        <w:rPr>
          <w:rtl/>
        </w:rPr>
        <w:t>על ידי זה</w:t>
      </w:r>
      <w:r>
        <w:rPr>
          <w:rtl/>
        </w:rPr>
        <w:t xml:space="preserve"> כח של מעלה, כאלו אינו יכול יתברך להיטיב עמהם, האדם שאינו עושה רצונו של מקום, סותם הוא בעצמו את הצנור ולא יכול לקבל את ההשפעה, הבאה בלי הפסק, </w:t>
      </w:r>
      <w:r w:rsidR="004B6F7E">
        <w:rPr>
          <w:rtl/>
        </w:rPr>
        <w:t xml:space="preserve">וכמו </w:t>
      </w:r>
      <w:r w:rsidR="000E6692">
        <w:rPr>
          <w:rFonts w:hint="cs"/>
          <w:rtl/>
        </w:rPr>
        <w:t xml:space="preserve">שנאמר </w:t>
      </w:r>
      <w:r>
        <w:rPr>
          <w:rtl/>
        </w:rPr>
        <w:t>צור ילדך תשי וכו'</w:t>
      </w:r>
      <w:r w:rsidR="00BC400A">
        <w:rPr>
          <w:rFonts w:hint="cs"/>
          <w:rtl/>
        </w:rPr>
        <w:t>.</w:t>
      </w:r>
      <w:r w:rsidR="00CC2893">
        <w:rPr>
          <w:rtl/>
        </w:rPr>
        <w:tab/>
      </w:r>
    </w:p>
    <w:p w14:paraId="6893C797" w14:textId="52F12659" w:rsidR="003E1E6F" w:rsidRDefault="003E1E6F" w:rsidP="00CC2893">
      <w:pPr>
        <w:spacing w:line="320" w:lineRule="exact"/>
        <w:jc w:val="distribute"/>
        <w:rPr>
          <w:rtl/>
        </w:rPr>
      </w:pPr>
      <w:r w:rsidRPr="00C76CE1">
        <w:rPr>
          <w:rFonts w:cs="VILNA מתוקן DP"/>
          <w:bCs/>
          <w:szCs w:val="32"/>
          <w:rtl/>
        </w:rPr>
        <w:t xml:space="preserve">ולכן </w:t>
      </w:r>
      <w:r>
        <w:rPr>
          <w:rtl/>
        </w:rPr>
        <w:t xml:space="preserve">השכינה קובלת ואומרת: קלני מראשי קלני מזרועי, כלומר מקומות הנחת תפילין </w:t>
      </w:r>
      <w:r w:rsidRPr="008234F8">
        <w:rPr>
          <w:sz w:val="20"/>
          <w:szCs w:val="20"/>
          <w:rtl/>
        </w:rPr>
        <w:t>(אם אפשר לאמר כן)</w:t>
      </w:r>
      <w:r>
        <w:rPr>
          <w:rtl/>
        </w:rPr>
        <w:t xml:space="preserve">, שהמה רומזים, אשר בהם, בהנחתם ובכונת אהבתו ויחודו עושים רצון קונם, ומזכירים את עצמם, לטובה לפני ה' ויעוררו רחמיו, שיגדלו חסדיו </w:t>
      </w:r>
      <w:r w:rsidR="004B6F7E">
        <w:rPr>
          <w:rFonts w:hint="cs"/>
          <w:rtl/>
        </w:rPr>
        <w:t>וכמו שנאמר</w:t>
      </w:r>
      <w:r>
        <w:rPr>
          <w:rtl/>
        </w:rPr>
        <w:t xml:space="preserve"> ועתה יגדל נא כח ה' וכו', ובאם אין עושים רצונו </w:t>
      </w:r>
      <w:r>
        <w:rPr>
          <w:rtl/>
        </w:rPr>
        <w:t>אז כביכול, כאילו ראשו וזרועו כבדין עליו, כי אין להיטיב עמהם, ולדברי התורת חיים האלה כיון גם הגאון בהגהות אהבת איתן.</w:t>
      </w:r>
      <w:r w:rsidR="00CC2893">
        <w:rPr>
          <w:rtl/>
        </w:rPr>
        <w:tab/>
      </w:r>
    </w:p>
    <w:p w14:paraId="085CD043" w14:textId="085913AE" w:rsidR="003E1E6F" w:rsidRDefault="003E1E6F" w:rsidP="00CC2893">
      <w:pPr>
        <w:spacing w:line="320" w:lineRule="exact"/>
        <w:jc w:val="distribute"/>
        <w:rPr>
          <w:rtl/>
        </w:rPr>
      </w:pPr>
      <w:r w:rsidRPr="00C76CE1">
        <w:rPr>
          <w:rFonts w:cs="VILNA מתוקן DP"/>
          <w:bCs/>
          <w:szCs w:val="32"/>
          <w:rtl/>
        </w:rPr>
        <w:t xml:space="preserve">וכאשר </w:t>
      </w:r>
      <w:r>
        <w:rPr>
          <w:rtl/>
        </w:rPr>
        <w:t xml:space="preserve">נתבונן אל המאמר הזה אשר לנגד עינינו, נראה כי </w:t>
      </w:r>
      <w:r w:rsidRPr="008335F5">
        <w:rPr>
          <w:rtl/>
        </w:rPr>
        <w:t>לוטה</w:t>
      </w:r>
      <w:r>
        <w:rPr>
          <w:rtl/>
        </w:rPr>
        <w:t xml:space="preserve"> בו כל מרירות החיים, כל היגון שבחיים, חיי העבריים בזמננו זה. צוה ה' ליעקב סביביו צריו, מוקפים אנחנו בעננים כבדים, חושך וערפל יסובבונו, כיער חושך, בין חיתו טרף הננו, טובעים אנו בים של דם, אתא בקר, ושמועות מבהילות לפנינו, אחינו בשרנו טובעים וקוראים לעזרה! שם נהרגו, שם נשחטו קהלות הקודש באין מציל, בעירות הקטנות ובקולוניות נהרגו אחינו ואחיותינו למאות, ה' ירחם, ונתקים בנו כפשוטו דברי ירמיה הנביא </w:t>
      </w:r>
      <w:r w:rsidRPr="008234F8">
        <w:rPr>
          <w:sz w:val="20"/>
          <w:szCs w:val="20"/>
          <w:rtl/>
        </w:rPr>
        <w:t>(</w:t>
      </w:r>
      <w:r w:rsidR="00E40AAD" w:rsidRPr="00E40AAD">
        <w:rPr>
          <w:sz w:val="20"/>
          <w:szCs w:val="20"/>
          <w:rtl/>
        </w:rPr>
        <w:t>ט, כא</w:t>
      </w:r>
      <w:r w:rsidRPr="008234F8">
        <w:rPr>
          <w:sz w:val="20"/>
          <w:szCs w:val="20"/>
          <w:rtl/>
        </w:rPr>
        <w:t>)</w:t>
      </w:r>
      <w:r>
        <w:rPr>
          <w:rtl/>
        </w:rPr>
        <w:t xml:space="preserve"> ונפלה נבלת האדם כדמן על פני השדה וכו' ואין מאסף, כי בכמה מקומות לא הספיקו הנשארים לקבור את מתיהם, כי היו מוכרחים לברוח על נפשם ולהשאיר את נבלת ההרוגים למאכל לעוף השמים באין מקבר, אוי מה היה לנו! ואנחנו תולים. את כל זאת במקרה, אך חלי ואשאנו, עו</w:t>
      </w:r>
      <w:r w:rsidR="00BC0A14">
        <w:rPr>
          <w:rFonts w:hint="cs"/>
          <w:rtl/>
        </w:rPr>
        <w:t>ד</w:t>
      </w:r>
      <w:r>
        <w:rPr>
          <w:rtl/>
        </w:rPr>
        <w:t xml:space="preserve"> מעט והעננים יתפזרו מעלינו.</w:t>
      </w:r>
      <w:r w:rsidR="00CC2893">
        <w:rPr>
          <w:rtl/>
        </w:rPr>
        <w:tab/>
      </w:r>
    </w:p>
    <w:p w14:paraId="6BAE5D19" w14:textId="5C54AA8A" w:rsidR="003E1E6F" w:rsidRDefault="003E1E6F" w:rsidP="00CC2893">
      <w:pPr>
        <w:spacing w:line="320" w:lineRule="exact"/>
        <w:jc w:val="distribute"/>
        <w:rPr>
          <w:rtl/>
        </w:rPr>
      </w:pPr>
      <w:r w:rsidRPr="00C76CE1">
        <w:rPr>
          <w:rFonts w:cs="VILNA מתוקן DP"/>
          <w:b/>
          <w:bCs/>
          <w:szCs w:val="32"/>
          <w:rtl/>
        </w:rPr>
        <w:t>ניב ב)</w:t>
      </w:r>
      <w:r w:rsidR="00685A4F" w:rsidRPr="00C76CE1">
        <w:rPr>
          <w:rFonts w:cs="VILNA מתוקן DP" w:hint="cs"/>
          <w:b/>
          <w:bCs/>
          <w:szCs w:val="32"/>
          <w:rtl/>
        </w:rPr>
        <w:t xml:space="preserve"> </w:t>
      </w:r>
      <w:r>
        <w:rPr>
          <w:rtl/>
        </w:rPr>
        <w:t xml:space="preserve">עד אנה נלך בסנורים, נגשש קיר ונלאה למצא הפתח, והלא הסיבה היא בולטת כל כך, עד שאי אפשר להכחישה, אנחנו הסבונו בכל אלה, אנחנו נתנו יד למכים, וחרב בידם להרגנו, בשנים האחרונות נתרחקנו מהאמת, מאבינו שבשמים, אין אדון ואין שליט ואין מנהיג לבירה, אין חשבון ואין דעת אלקים בארץ, הכל בטבע והכל במקרה, הלכנו עמו יתברך "בקרי" וקבלנו "חמת קרי", חימה וקצף גדול בעד דבר הקרי, והיא האמונה גרמה שדרדקי מלעיל </w:t>
      </w:r>
      <w:r>
        <w:rPr>
          <w:rtl/>
        </w:rPr>
        <w:lastRenderedPageBreak/>
        <w:t>וקשישאי מלתתא, נגזרנו לגזרים, נתחלקנו לכתות, כל כתה לשיטתה ולשטותה, שה פזורה ישראל נפוץ לכל עבר</w:t>
      </w:r>
      <w:r w:rsidR="00060F08">
        <w:rPr>
          <w:rFonts w:hint="cs"/>
          <w:rtl/>
        </w:rPr>
        <w:t>.</w:t>
      </w:r>
      <w:r>
        <w:rPr>
          <w:rtl/>
        </w:rPr>
        <w:t xml:space="preserve"> והאמונה, אשר תשיב הצלעה והנדחה תקבץ, נכרתה ואבדה. תועים ומתעים הננו, את הישן הוצאנו וגרשנו כולה וחדש לא הבאנו, ואלו החדשות לא שערום אבותינו שבדאו המהרסים שבנו, מהרסינו ומחריבינו שממנו יצאו, אלו הקטרת הזרה, אשר יקטירו לנו "הקושרים" הוא אד רעל ומחניק, לכל בית נמנה חבורה אחרת </w:t>
      </w:r>
      <w:r w:rsidRPr="008234F8">
        <w:rPr>
          <w:sz w:val="20"/>
          <w:szCs w:val="20"/>
          <w:rtl/>
        </w:rPr>
        <w:t>(ושלט על גבו תלוי)</w:t>
      </w:r>
      <w:r>
        <w:rPr>
          <w:rtl/>
        </w:rPr>
        <w:t xml:space="preserve"> ואחדות ישראל קרוע לשנים עשר קרעים, שאינם מתאחים, ובמעשינו אלה התרחקנו מעל ה' ורחק ה' מאתנו, עד אשר נכיר את עותתנו.</w:t>
      </w:r>
      <w:r w:rsidR="00CC2893">
        <w:rPr>
          <w:rtl/>
        </w:rPr>
        <w:tab/>
      </w:r>
    </w:p>
    <w:p w14:paraId="1B368238" w14:textId="371F500B" w:rsidR="003E1E6F" w:rsidRDefault="003E1E6F" w:rsidP="00CC2893">
      <w:pPr>
        <w:spacing w:line="320" w:lineRule="exact"/>
        <w:jc w:val="distribute"/>
        <w:rPr>
          <w:rtl/>
        </w:rPr>
      </w:pPr>
      <w:r w:rsidRPr="00C76CE1">
        <w:rPr>
          <w:rFonts w:cs="VILNA מתוקן DP"/>
          <w:bCs/>
          <w:szCs w:val="32"/>
          <w:rtl/>
        </w:rPr>
        <w:t xml:space="preserve">הרחום </w:t>
      </w:r>
      <w:r>
        <w:rPr>
          <w:rtl/>
        </w:rPr>
        <w:t xml:space="preserve">וחנון, הטוב והמטיב התאכזר עלנו, </w:t>
      </w:r>
      <w:r w:rsidR="00EA3B95">
        <w:rPr>
          <w:rtl/>
        </w:rPr>
        <w:t>ועל ידי זה</w:t>
      </w:r>
      <w:r>
        <w:rPr>
          <w:rtl/>
        </w:rPr>
        <w:t xml:space="preserve"> באו כל ההריגות והרציחות, ומי יכול לתנות כל תוקף הצרות, ועצבי מי יוכלו לכלכלם ברוח נכון לשמועה כי באה ירפו כל ידים וכל מתנים תאחז חבלה.</w:t>
      </w:r>
      <w:r w:rsidR="00CC2893">
        <w:rPr>
          <w:rtl/>
        </w:rPr>
        <w:tab/>
      </w:r>
    </w:p>
    <w:p w14:paraId="152E54D2" w14:textId="474E7CA7" w:rsidR="00652010" w:rsidRDefault="003E1E6F" w:rsidP="00CC2893">
      <w:pPr>
        <w:spacing w:line="320" w:lineRule="exact"/>
        <w:jc w:val="distribute"/>
        <w:rPr>
          <w:rtl/>
        </w:rPr>
      </w:pPr>
      <w:r w:rsidRPr="00C76CE1">
        <w:rPr>
          <w:rFonts w:cs="VILNA מתוקן DP"/>
          <w:b/>
          <w:bCs/>
          <w:szCs w:val="32"/>
          <w:rtl/>
        </w:rPr>
        <w:t>ניב ג)</w:t>
      </w:r>
      <w:r w:rsidR="007C5129" w:rsidRPr="00C76CE1">
        <w:rPr>
          <w:rFonts w:cs="VILNA מתוקן DP"/>
          <w:b/>
          <w:bCs/>
          <w:szCs w:val="32"/>
          <w:rtl/>
        </w:rPr>
        <w:t xml:space="preserve"> </w:t>
      </w:r>
      <w:r>
        <w:rPr>
          <w:rtl/>
        </w:rPr>
        <w:t xml:space="preserve">והוספתי לקח </w:t>
      </w:r>
      <w:r w:rsidR="00EA3B95">
        <w:rPr>
          <w:rtl/>
        </w:rPr>
        <w:t>על פי</w:t>
      </w:r>
      <w:r>
        <w:rPr>
          <w:rtl/>
        </w:rPr>
        <w:t xml:space="preserve"> </w:t>
      </w:r>
      <w:r w:rsidR="00060F08">
        <w:rPr>
          <w:rFonts w:hint="cs"/>
          <w:rtl/>
        </w:rPr>
        <w:t>מ</w:t>
      </w:r>
      <w:r>
        <w:rPr>
          <w:rtl/>
        </w:rPr>
        <w:t>ה שפירש בשושני לקט</w:t>
      </w:r>
      <w:r w:rsidR="007D7590">
        <w:rPr>
          <w:rtl/>
        </w:rPr>
        <w:t xml:space="preserve"> </w:t>
      </w:r>
      <w:r w:rsidRPr="008234F8">
        <w:rPr>
          <w:sz w:val="20"/>
          <w:szCs w:val="20"/>
          <w:rtl/>
        </w:rPr>
        <w:t>(על תהלים)</w:t>
      </w:r>
      <w:r>
        <w:rPr>
          <w:rtl/>
        </w:rPr>
        <w:t xml:space="preserve"> דברי הפסוק </w:t>
      </w:r>
      <w:r w:rsidRPr="008234F8">
        <w:rPr>
          <w:sz w:val="20"/>
          <w:szCs w:val="20"/>
          <w:rtl/>
        </w:rPr>
        <w:t>(הושע ד</w:t>
      </w:r>
      <w:r w:rsidR="00236532">
        <w:rPr>
          <w:rFonts w:hint="cs"/>
          <w:sz w:val="20"/>
          <w:szCs w:val="20"/>
          <w:rtl/>
        </w:rPr>
        <w:t>, יז</w:t>
      </w:r>
      <w:r w:rsidRPr="008234F8">
        <w:rPr>
          <w:sz w:val="20"/>
          <w:szCs w:val="20"/>
          <w:rtl/>
        </w:rPr>
        <w:t>)</w:t>
      </w:r>
      <w:r>
        <w:rPr>
          <w:rtl/>
        </w:rPr>
        <w:t xml:space="preserve"> חבור עצבים אפרים הנח לו, ודרשו </w:t>
      </w:r>
      <w:r w:rsidR="00EA3B95">
        <w:rPr>
          <w:rtl/>
        </w:rPr>
        <w:t>על זה</w:t>
      </w:r>
      <w:r>
        <w:rPr>
          <w:rtl/>
        </w:rPr>
        <w:t xml:space="preserve"> במדרש רבה </w:t>
      </w:r>
      <w:r w:rsidR="00EA3B95">
        <w:rPr>
          <w:rtl/>
        </w:rPr>
        <w:t>פרשת</w:t>
      </w:r>
      <w:r>
        <w:rPr>
          <w:rtl/>
        </w:rPr>
        <w:t xml:space="preserve"> נח, ר' אומר, גדול השלום שאפילו ישראל עובדים </w:t>
      </w:r>
      <w:r w:rsidR="00EA3B95">
        <w:rPr>
          <w:rtl/>
        </w:rPr>
        <w:t>עבודה זרה</w:t>
      </w:r>
      <w:r>
        <w:rPr>
          <w:rtl/>
        </w:rPr>
        <w:t xml:space="preserve"> ושלום ביניהן, אמר </w:t>
      </w:r>
      <w:r w:rsidR="00EA3B95">
        <w:rPr>
          <w:rtl/>
        </w:rPr>
        <w:t>הקדוש ברוך הוא</w:t>
      </w:r>
      <w:r>
        <w:rPr>
          <w:rtl/>
        </w:rPr>
        <w:t xml:space="preserve">, כביכול, איני יכול לשלוט בהם, כיון ששלום ביניהם, אבל משנחלקו מה הוא אומר, חלק לבם עתה יאשמו </w:t>
      </w:r>
      <w:r w:rsidRPr="008234F8">
        <w:rPr>
          <w:sz w:val="20"/>
          <w:szCs w:val="20"/>
          <w:rtl/>
        </w:rPr>
        <w:t>(הושע י</w:t>
      </w:r>
      <w:r w:rsidR="00BA7A51">
        <w:rPr>
          <w:rFonts w:hint="cs"/>
          <w:sz w:val="20"/>
          <w:szCs w:val="20"/>
          <w:rtl/>
        </w:rPr>
        <w:t>, ב</w:t>
      </w:r>
      <w:r w:rsidRPr="008234F8">
        <w:rPr>
          <w:sz w:val="20"/>
          <w:szCs w:val="20"/>
          <w:rtl/>
        </w:rPr>
        <w:t>)</w:t>
      </w:r>
      <w:r>
        <w:rPr>
          <w:rtl/>
        </w:rPr>
        <w:t xml:space="preserve"> ובודאי אין להבין אשר בעד השלום שביניהם לא ישלוט בהם לשלם בעד מעשה הרע, וכאלו מוחל לגמרי, דהא אמרינן </w:t>
      </w:r>
      <w:r w:rsidRPr="008234F8">
        <w:rPr>
          <w:sz w:val="20"/>
          <w:szCs w:val="20"/>
          <w:rtl/>
        </w:rPr>
        <w:t>(ב"ק ג)</w:t>
      </w:r>
      <w:r>
        <w:rPr>
          <w:rtl/>
        </w:rPr>
        <w:t xml:space="preserve"> כל האומר </w:t>
      </w:r>
      <w:r w:rsidR="003B4C62">
        <w:rPr>
          <w:rtl/>
        </w:rPr>
        <w:t>הקדוש ברוך הוא</w:t>
      </w:r>
      <w:r>
        <w:rPr>
          <w:rtl/>
        </w:rPr>
        <w:t xml:space="preserve"> ותרן, יותרו חייו, שנאמר, הצור תמים פעלו כי כל דרכיו משפט? אכן השלום מסיעם, בזכות השלום שישכון ביניהם, מאריך </w:t>
      </w:r>
      <w:r w:rsidR="003B4C62">
        <w:rPr>
          <w:rtl/>
        </w:rPr>
        <w:t>הקדוש ברוך הוא</w:t>
      </w:r>
      <w:r>
        <w:rPr>
          <w:rtl/>
        </w:rPr>
        <w:t xml:space="preserve"> אפו מלגבות דיליה, אולי ישובו ומדת הדין לא יוכל לקטרג, כי במקום השלום אין מקום למדת הדין, אכן אם </w:t>
      </w:r>
      <w:r w:rsidR="003B4C62">
        <w:rPr>
          <w:rtl/>
        </w:rPr>
        <w:t>חס ושלום</w:t>
      </w:r>
      <w:r>
        <w:rPr>
          <w:rtl/>
        </w:rPr>
        <w:t xml:space="preserve"> במקום שלום יש פירוד ומשטמה, אז יש מקום למדת </w:t>
      </w:r>
      <w:r>
        <w:rPr>
          <w:rtl/>
        </w:rPr>
        <w:t xml:space="preserve">הדין לקטרג, ומדת אריכת אפים תקצר מלהכיל. </w:t>
      </w:r>
      <w:r w:rsidR="00CC2893">
        <w:rPr>
          <w:rtl/>
        </w:rPr>
        <w:tab/>
      </w:r>
    </w:p>
    <w:p w14:paraId="2D78B1CA" w14:textId="2910F786" w:rsidR="003E1E6F" w:rsidRDefault="003B4C62" w:rsidP="00CC2893">
      <w:pPr>
        <w:spacing w:line="320" w:lineRule="exact"/>
        <w:jc w:val="distribute"/>
        <w:rPr>
          <w:rtl/>
        </w:rPr>
      </w:pPr>
      <w:r w:rsidRPr="00C76CE1">
        <w:rPr>
          <w:rFonts w:cs="VILNA מתוקן DP"/>
          <w:b/>
          <w:bCs/>
          <w:szCs w:val="32"/>
          <w:rtl/>
        </w:rPr>
        <w:t xml:space="preserve">וזהו </w:t>
      </w:r>
      <w:r w:rsidRPr="003B4C62">
        <w:rPr>
          <w:rtl/>
        </w:rPr>
        <w:t>שנאמר</w:t>
      </w:r>
      <w:r w:rsidR="003E1E6F" w:rsidRPr="00C76CE1">
        <w:rPr>
          <w:rFonts w:cs="VILNA מתוקן DP"/>
          <w:b/>
          <w:bCs/>
          <w:szCs w:val="32"/>
          <w:rtl/>
        </w:rPr>
        <w:t xml:space="preserve"> </w:t>
      </w:r>
      <w:r w:rsidR="003E1E6F">
        <w:rPr>
          <w:rtl/>
        </w:rPr>
        <w:t xml:space="preserve">חבור עצבים אפרים, אם אפרים החוטא המלא עצבים ובכל זאת מדה טובה יש בו "חבור" שלום ואחדות, אז </w:t>
      </w:r>
      <w:r>
        <w:rPr>
          <w:rtl/>
        </w:rPr>
        <w:t>הקדוש ברוך הוא</w:t>
      </w:r>
      <w:r w:rsidR="003E1E6F">
        <w:rPr>
          <w:rtl/>
        </w:rPr>
        <w:t xml:space="preserve"> מאריך עליו אפו, אולי ישוב, ובעבור זה הנח לו לעת עתה מלענשו, אך אם בעל העצבים הזה עוד "חלק לבו", </w:t>
      </w:r>
      <w:r>
        <w:rPr>
          <w:rtl/>
        </w:rPr>
        <w:t>רצונו לומר</w:t>
      </w:r>
      <w:r w:rsidR="003E1E6F">
        <w:rPr>
          <w:rtl/>
        </w:rPr>
        <w:t xml:space="preserve"> פירוד יש בו, אז הקטרוג גדול עליו, ועתה</w:t>
      </w:r>
      <w:r w:rsidR="005C776E">
        <w:rPr>
          <w:rFonts w:hint="cs"/>
          <w:rtl/>
        </w:rPr>
        <w:t xml:space="preserve"> </w:t>
      </w:r>
      <w:r w:rsidR="003342D0">
        <w:rPr>
          <w:rtl/>
        </w:rPr>
        <w:t>-</w:t>
      </w:r>
      <w:r w:rsidR="005C776E">
        <w:rPr>
          <w:rFonts w:hint="cs"/>
          <w:rtl/>
        </w:rPr>
        <w:t xml:space="preserve"> </w:t>
      </w:r>
      <w:r>
        <w:rPr>
          <w:rtl/>
        </w:rPr>
        <w:t>רצונו לומר</w:t>
      </w:r>
      <w:r w:rsidR="003E1E6F">
        <w:rPr>
          <w:rtl/>
        </w:rPr>
        <w:t xml:space="preserve"> תיכף יאשמו, מדת הדין איננו מחכה להענישו.</w:t>
      </w:r>
      <w:r w:rsidR="00CC2893">
        <w:rPr>
          <w:rtl/>
        </w:rPr>
        <w:tab/>
      </w:r>
    </w:p>
    <w:p w14:paraId="0A496063" w14:textId="0AF495E4" w:rsidR="003E1E6F" w:rsidRDefault="003E1E6F" w:rsidP="00CC2893">
      <w:pPr>
        <w:spacing w:line="320" w:lineRule="exact"/>
        <w:jc w:val="distribute"/>
        <w:rPr>
          <w:rtl/>
        </w:rPr>
      </w:pPr>
      <w:r w:rsidRPr="00C76CE1">
        <w:rPr>
          <w:rFonts w:cs="VILNA מתוקן DP"/>
          <w:b/>
          <w:bCs/>
          <w:szCs w:val="32"/>
          <w:rtl/>
        </w:rPr>
        <w:t xml:space="preserve">ניב ד) </w:t>
      </w:r>
      <w:r>
        <w:rPr>
          <w:rtl/>
        </w:rPr>
        <w:t xml:space="preserve">והנה ידוע מה שאמרו חז"ל </w:t>
      </w:r>
      <w:r w:rsidRPr="008234F8">
        <w:rPr>
          <w:sz w:val="20"/>
          <w:szCs w:val="20"/>
          <w:rtl/>
        </w:rPr>
        <w:t>(יבמות סא</w:t>
      </w:r>
      <w:r w:rsidR="00EB4623">
        <w:rPr>
          <w:rFonts w:hint="cs"/>
          <w:sz w:val="20"/>
          <w:szCs w:val="20"/>
          <w:rtl/>
        </w:rPr>
        <w:t>,</w:t>
      </w:r>
      <w:r w:rsidRPr="008234F8">
        <w:rPr>
          <w:sz w:val="20"/>
          <w:szCs w:val="20"/>
          <w:rtl/>
        </w:rPr>
        <w:t xml:space="preserve"> א)</w:t>
      </w:r>
      <w:r>
        <w:rPr>
          <w:rtl/>
        </w:rPr>
        <w:t xml:space="preserve"> על הפסוק, ואתנה צאני צאן מרעיתי אדם אתם</w:t>
      </w:r>
      <w:r w:rsidR="00B76EF7">
        <w:rPr>
          <w:rFonts w:hint="cs"/>
          <w:rtl/>
        </w:rPr>
        <w:t>,</w:t>
      </w:r>
      <w:r>
        <w:rPr>
          <w:rtl/>
        </w:rPr>
        <w:t xml:space="preserve"> אתם קרויין אדם ואין </w:t>
      </w:r>
      <w:r w:rsidR="003B4C62">
        <w:rPr>
          <w:rtl/>
        </w:rPr>
        <w:t>אומות העולם</w:t>
      </w:r>
      <w:r>
        <w:rPr>
          <w:rtl/>
        </w:rPr>
        <w:t xml:space="preserve"> קרויין אדם, וביארתי בחזיון י"א מספרי זה, שכונתם היתה, לפענ"ד, דאנחנו היהודים שונים מכל האומות במדות ובדעות, וכדאמרינן </w:t>
      </w:r>
      <w:r w:rsidRPr="008234F8">
        <w:rPr>
          <w:sz w:val="20"/>
          <w:szCs w:val="20"/>
          <w:rtl/>
        </w:rPr>
        <w:t>(ביבמות עט</w:t>
      </w:r>
      <w:r w:rsidR="00442CDA">
        <w:rPr>
          <w:rFonts w:hint="cs"/>
          <w:sz w:val="20"/>
          <w:szCs w:val="20"/>
          <w:rtl/>
        </w:rPr>
        <w:t>,</w:t>
      </w:r>
      <w:r w:rsidRPr="008234F8">
        <w:rPr>
          <w:sz w:val="20"/>
          <w:szCs w:val="20"/>
          <w:rtl/>
        </w:rPr>
        <w:t xml:space="preserve"> א)</w:t>
      </w:r>
      <w:r>
        <w:rPr>
          <w:rtl/>
        </w:rPr>
        <w:t xml:space="preserve"> שלשה סימנים יש באומה זו, רחמנים, בישנים, גומלי חסדים, אנחנו כולנו, ה</w:t>
      </w:r>
      <w:r w:rsidR="000E2FC7">
        <w:rPr>
          <w:rFonts w:hint="cs"/>
          <w:rtl/>
        </w:rPr>
        <w:t>ג</w:t>
      </w:r>
      <w:r>
        <w:rPr>
          <w:rtl/>
        </w:rPr>
        <w:t xml:space="preserve">וי כולו, כמו גוף אחד, גוף שלם באיברים מיוחדים, כל אחד מאתנו אבר אחד להגוף כולו, וכמו שכל הגוף מרגיש תיכף בחולי האבר האחד, כן כל אחד מישראל מרגיש ביסורי רעהו, ולא כן </w:t>
      </w:r>
      <w:r w:rsidR="00FB6BC4">
        <w:rPr>
          <w:rtl/>
        </w:rPr>
        <w:t>אומות העולם</w:t>
      </w:r>
      <w:r>
        <w:rPr>
          <w:rtl/>
        </w:rPr>
        <w:t xml:space="preserve">, הם אינם מרגישים בצרת רעיהם, כמו שמרגישים אנו, </w:t>
      </w:r>
      <w:r w:rsidR="00FB6BC4">
        <w:rPr>
          <w:rtl/>
        </w:rPr>
        <w:t>עיין שם</w:t>
      </w:r>
      <w:r>
        <w:rPr>
          <w:rtl/>
        </w:rPr>
        <w:t xml:space="preserve"> באורך.</w:t>
      </w:r>
      <w:r w:rsidR="00CC2893">
        <w:rPr>
          <w:rtl/>
        </w:rPr>
        <w:tab/>
      </w:r>
    </w:p>
    <w:p w14:paraId="3C036CD0" w14:textId="642706DF" w:rsidR="009A140D" w:rsidRPr="008234F8" w:rsidRDefault="003E1E6F" w:rsidP="001E6F73">
      <w:pPr>
        <w:spacing w:line="320" w:lineRule="exact"/>
        <w:jc w:val="distribute"/>
        <w:rPr>
          <w:rtl/>
        </w:rPr>
      </w:pPr>
      <w:r w:rsidRPr="00C76CE1">
        <w:rPr>
          <w:rFonts w:cs="VILNA מתוקן DP"/>
          <w:b/>
          <w:bCs/>
          <w:szCs w:val="32"/>
          <w:rtl/>
        </w:rPr>
        <w:t xml:space="preserve">ובהנחה </w:t>
      </w:r>
      <w:r>
        <w:rPr>
          <w:rtl/>
        </w:rPr>
        <w:t xml:space="preserve">הזאת נזכה להבין את דברי חז"ל המוצב בראש דברינו </w:t>
      </w:r>
      <w:r w:rsidRPr="00A9131A">
        <w:rPr>
          <w:sz w:val="20"/>
          <w:szCs w:val="20"/>
          <w:rtl/>
        </w:rPr>
        <w:t>(אף כי הוא רק בדרך המליצה</w:t>
      </w:r>
      <w:r w:rsidR="001E6F73" w:rsidRPr="00A9131A">
        <w:rPr>
          <w:rFonts w:hint="cs"/>
          <w:sz w:val="20"/>
          <w:szCs w:val="20"/>
          <w:rtl/>
        </w:rPr>
        <w:t>)</w:t>
      </w:r>
      <w:r w:rsidRPr="00A9131A">
        <w:rPr>
          <w:sz w:val="20"/>
          <w:szCs w:val="20"/>
          <w:rtl/>
        </w:rPr>
        <w:t xml:space="preserve"> </w:t>
      </w:r>
      <w:r w:rsidRPr="008234F8">
        <w:rPr>
          <w:rtl/>
        </w:rPr>
        <w:t xml:space="preserve">בשעה שאדם מצטער "האדם" שבישראל, השם המיוחד רק לישראל "אדם אתם" ולא שום אומה, והאדם שבישראל מצטער, </w:t>
      </w:r>
      <w:r w:rsidR="00FB6BC4">
        <w:rPr>
          <w:rtl/>
        </w:rPr>
        <w:t>רצה לומר</w:t>
      </w:r>
      <w:r w:rsidRPr="008234F8">
        <w:rPr>
          <w:rtl/>
        </w:rPr>
        <w:t xml:space="preserve"> שיש פירוד באיבריו קנאה ושנאה, ריב ומשטמה, הבנים מתרוצצים בקרבו, מחלוקת המפלגות, אזי </w:t>
      </w:r>
      <w:r w:rsidR="00FB6BC4">
        <w:rPr>
          <w:rtl/>
        </w:rPr>
        <w:t>חס ושלום</w:t>
      </w:r>
      <w:r w:rsidRPr="008234F8">
        <w:rPr>
          <w:rtl/>
        </w:rPr>
        <w:t xml:space="preserve"> יסבול כל הכלל, ויש מקום לבעל הדין לקטרג ואז אין ויתור, ואין ארך אפים, וכנ"ל</w:t>
      </w:r>
      <w:r w:rsidR="009A140D" w:rsidRPr="008234F8">
        <w:rPr>
          <w:rFonts w:hint="cs"/>
          <w:rtl/>
        </w:rPr>
        <w:t>.</w:t>
      </w:r>
      <w:r w:rsidRPr="008234F8">
        <w:rPr>
          <w:rtl/>
        </w:rPr>
        <w:t xml:space="preserve"> </w:t>
      </w:r>
      <w:r w:rsidR="00CC2893" w:rsidRPr="008234F8">
        <w:rPr>
          <w:rtl/>
        </w:rPr>
        <w:tab/>
      </w:r>
    </w:p>
    <w:p w14:paraId="6A723FE7" w14:textId="483F77F2" w:rsidR="003E1E6F" w:rsidRDefault="003E1E6F" w:rsidP="001E6F73">
      <w:pPr>
        <w:spacing w:line="320" w:lineRule="exact"/>
        <w:jc w:val="distribute"/>
        <w:rPr>
          <w:rtl/>
        </w:rPr>
        <w:sectPr w:rsidR="003E1E6F"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
          <w:bCs/>
          <w:szCs w:val="32"/>
          <w:rtl/>
        </w:rPr>
        <w:t xml:space="preserve">וחז"ל </w:t>
      </w:r>
      <w:r w:rsidRPr="008234F8">
        <w:rPr>
          <w:rtl/>
        </w:rPr>
        <w:t xml:space="preserve">השכילו בלשונם לקרא </w:t>
      </w:r>
      <w:r w:rsidR="00FB6BC4">
        <w:rPr>
          <w:rtl/>
        </w:rPr>
        <w:t>להקדוש ברוך הוא</w:t>
      </w:r>
      <w:r w:rsidRPr="008234F8">
        <w:rPr>
          <w:rtl/>
        </w:rPr>
        <w:t xml:space="preserve">, כאן בשם "שכינה", בעת שאנחנו במעלה העליונה, וה' אלקינו קדוש מתהלך בתוכנו יכונה יתברך בשם "קודשא בריך הוא", קדוש וברוך </w:t>
      </w:r>
      <w:r w:rsidRPr="008234F8">
        <w:rPr>
          <w:rtl/>
        </w:rPr>
        <w:lastRenderedPageBreak/>
        <w:t xml:space="preserve">הוא, ובעת שה' מתהלך ושוכן בקרבנו בתוך טומאתנו, ולא השיגונו אורחות חיים, אזי כביכול מכונה, בשם "שכינה", כי </w:t>
      </w:r>
      <w:r w:rsidR="009278FD">
        <w:rPr>
          <w:rtl/>
        </w:rPr>
        <w:t>אף על פי כן</w:t>
      </w:r>
      <w:r w:rsidRPr="008234F8">
        <w:rPr>
          <w:rtl/>
        </w:rPr>
        <w:t xml:space="preserve"> הוא משרה שכינתו בתוכנו, וזהו שאמרו חז"ל, בשעה שאדם בישראל מצטער, בשעה שנפל לחלאה, אז שכינה מה לשון אומרת, באיזה לשון היא השכינה, אשר תשכון אתנו בתוך</w:t>
      </w:r>
      <w:r w:rsidR="00A61F7B" w:rsidRPr="008234F8">
        <w:rPr>
          <w:rFonts w:hint="cs"/>
          <w:rtl/>
        </w:rPr>
        <w:t xml:space="preserve"> </w:t>
      </w:r>
      <w:r w:rsidRPr="008234F8">
        <w:rPr>
          <w:rtl/>
        </w:rPr>
        <w:t xml:space="preserve">טומאתנו, </w:t>
      </w:r>
      <w:r w:rsidRPr="008234F8">
        <w:rPr>
          <w:rtl/>
        </w:rPr>
        <w:t xml:space="preserve">מתאוננת וקובלת עלינו ועל מצבנו ברוח, קלני מראשי, קלני מזרועי, למותר היה לי התפילין דמארי עלמא דכתיב בהו "ומי כעמך ישראל גוי אחד בארץ" </w:t>
      </w:r>
      <w:r w:rsidRPr="00834A36">
        <w:rPr>
          <w:sz w:val="20"/>
          <w:szCs w:val="20"/>
          <w:rtl/>
        </w:rPr>
        <w:t xml:space="preserve">(עיין ברכות ו) </w:t>
      </w:r>
      <w:r>
        <w:rPr>
          <w:rtl/>
        </w:rPr>
        <w:t>אחדותם רפויה ותפילין רפויים, דזה תלוי בזה, דאם אין אחדות אין תפילין, וה' ישכון בפורנו שלום.</w:t>
      </w:r>
      <w:r w:rsidR="00CC2893">
        <w:rPr>
          <w:rtl/>
        </w:rPr>
        <w:tab/>
      </w:r>
    </w:p>
    <w:p w14:paraId="3C0A60AD" w14:textId="77777777" w:rsidR="00756EB5" w:rsidRDefault="00756EB5" w:rsidP="007242B1">
      <w:pPr>
        <w:spacing w:line="320" w:lineRule="exact"/>
        <w:rPr>
          <w:rtl/>
        </w:rPr>
        <w:sectPr w:rsidR="00756EB5" w:rsidSect="000E71A3">
          <w:type w:val="continuous"/>
          <w:pgSz w:w="10318" w:h="14576" w:code="139"/>
          <w:pgMar w:top="1531" w:right="1134" w:bottom="1134" w:left="1134" w:header="709" w:footer="709" w:gutter="0"/>
          <w:pgNumType w:fmt="hebrew1"/>
          <w:cols w:num="2" w:space="425"/>
          <w:bidi/>
          <w:rtlGutter/>
          <w:docGrid w:linePitch="360"/>
        </w:sectPr>
      </w:pPr>
    </w:p>
    <w:p w14:paraId="752BABEE" w14:textId="77777777" w:rsidR="00756EB5" w:rsidRPr="00D37B81" w:rsidRDefault="00756EB5" w:rsidP="00F575F2">
      <w:pPr>
        <w:pStyle w:val="1"/>
        <w:rPr>
          <w:rtl/>
        </w:rPr>
      </w:pPr>
      <w:bookmarkStart w:id="118" w:name="_Toc121159853"/>
      <w:bookmarkStart w:id="119" w:name="_Toc121160168"/>
      <w:bookmarkStart w:id="120" w:name="_Toc121170384"/>
      <w:r w:rsidRPr="00D37B81">
        <w:rPr>
          <w:rtl/>
        </w:rPr>
        <w:lastRenderedPageBreak/>
        <w:t>חזיון י"ט</w:t>
      </w:r>
      <w:bookmarkEnd w:id="118"/>
      <w:bookmarkEnd w:id="119"/>
      <w:bookmarkEnd w:id="120"/>
    </w:p>
    <w:p w14:paraId="276FB68F" w14:textId="77777777" w:rsidR="00756EB5" w:rsidRPr="006A0D12" w:rsidRDefault="00756EB5" w:rsidP="00F575F2">
      <w:pPr>
        <w:pStyle w:val="2"/>
        <w:rPr>
          <w:rtl/>
        </w:rPr>
      </w:pPr>
      <w:bookmarkStart w:id="121" w:name="_Toc121159854"/>
      <w:bookmarkStart w:id="122" w:name="_Toc121160169"/>
      <w:bookmarkStart w:id="123" w:name="_Toc121170385"/>
      <w:r w:rsidRPr="006A0D12">
        <w:rPr>
          <w:rtl/>
        </w:rPr>
        <w:t>אלקים באו גוים בנחלתיך</w:t>
      </w:r>
      <w:bookmarkEnd w:id="121"/>
      <w:bookmarkEnd w:id="122"/>
      <w:bookmarkEnd w:id="123"/>
    </w:p>
    <w:p w14:paraId="03BB5169" w14:textId="77777777" w:rsidR="00756EB5" w:rsidRDefault="00756EB5" w:rsidP="009F3977">
      <w:pPr>
        <w:pStyle w:val="3"/>
        <w:jc w:val="distribute"/>
        <w:rPr>
          <w:rtl/>
        </w:rPr>
      </w:pPr>
      <w:r>
        <w:rPr>
          <w:rtl/>
        </w:rPr>
        <w:t xml:space="preserve">בליל ט"ז טבת שנת תר"ף סבבו שודדים בבתי ישראל, גזלו והרגו כמה נפשות </w:t>
      </w:r>
      <w:r w:rsidR="00407960">
        <w:rPr>
          <w:rtl/>
        </w:rPr>
        <w:t>רחמנא ליצלן</w:t>
      </w:r>
      <w:r>
        <w:rPr>
          <w:rtl/>
        </w:rPr>
        <w:t xml:space="preserve">, גם התפרצו אל תוך </w:t>
      </w:r>
      <w:r w:rsidR="00407960">
        <w:rPr>
          <w:rtl/>
        </w:rPr>
        <w:t>בית המדרש</w:t>
      </w:r>
      <w:r>
        <w:rPr>
          <w:rtl/>
        </w:rPr>
        <w:t xml:space="preserve"> "סנדלרים", הרסו את התיבה, ומארון הקודש השליכו על הארץ ספרי התורה וביום כ"ג טבת נקבע תענית באמירת סליחות וכו'.</w:t>
      </w:r>
      <w:r w:rsidR="009F3977">
        <w:rPr>
          <w:rtl/>
        </w:rPr>
        <w:tab/>
      </w:r>
    </w:p>
    <w:p w14:paraId="442EEB3B" w14:textId="77777777" w:rsidR="00756EB5" w:rsidRDefault="00756EB5" w:rsidP="007242B1">
      <w:pPr>
        <w:spacing w:line="320" w:lineRule="exact"/>
        <w:rPr>
          <w:rtl/>
        </w:rPr>
        <w:sectPr w:rsidR="00756EB5" w:rsidSect="000E71A3">
          <w:pgSz w:w="10318" w:h="14576" w:code="139"/>
          <w:pgMar w:top="1531" w:right="1134" w:bottom="1134" w:left="1134" w:header="709" w:footer="709" w:gutter="0"/>
          <w:pgNumType w:fmt="hebrew1"/>
          <w:cols w:space="425"/>
          <w:bidi/>
          <w:rtlGutter/>
          <w:docGrid w:linePitch="360"/>
        </w:sectPr>
      </w:pPr>
    </w:p>
    <w:p w14:paraId="57031837" w14:textId="45E95E13" w:rsidR="00756EB5" w:rsidRDefault="00756EB5" w:rsidP="00CC2893">
      <w:pPr>
        <w:spacing w:line="320" w:lineRule="exact"/>
        <w:jc w:val="distribute"/>
        <w:rPr>
          <w:rtl/>
        </w:rPr>
      </w:pPr>
      <w:r w:rsidRPr="00C76CE1">
        <w:rPr>
          <w:rFonts w:cs="VILNA מתוקן DP"/>
          <w:b/>
          <w:bCs/>
          <w:szCs w:val="32"/>
          <w:rtl/>
        </w:rPr>
        <w:t xml:space="preserve">ניב א) </w:t>
      </w:r>
      <w:r>
        <w:rPr>
          <w:rtl/>
        </w:rPr>
        <w:t xml:space="preserve">אחי היקרים! רואה אנכי ומרגיש שכל אחד מפה נתרגש מאד, כי דבר חילול הקודש נגע עד לבו, והמאורע המעציב עשה רושם כביר בקרב לב ונפש פנימה, ולאורך ימים מזכרונו לא ימח, ובודאי תרחף ברעיונכם השאלה, איך נהיה כדבר הזה? ספרי תורות מושלכים </w:t>
      </w:r>
      <w:r w:rsidR="00407960">
        <w:rPr>
          <w:rtl/>
        </w:rPr>
        <w:t>על ידי</w:t>
      </w:r>
      <w:r>
        <w:rPr>
          <w:rtl/>
        </w:rPr>
        <w:t xml:space="preserve"> בני עולה, איך שלטו בהם ידי אכזרים וידיהם לא יבשו? אולם תנו לב אחי, התבוננו ותבינו.</w:t>
      </w:r>
      <w:r w:rsidR="00CC2893">
        <w:rPr>
          <w:rtl/>
        </w:rPr>
        <w:tab/>
      </w:r>
    </w:p>
    <w:p w14:paraId="2CC4D165" w14:textId="24CACC9B" w:rsidR="00756EB5" w:rsidRDefault="00756EB5" w:rsidP="00CC2893">
      <w:pPr>
        <w:spacing w:line="320" w:lineRule="exact"/>
        <w:jc w:val="distribute"/>
        <w:rPr>
          <w:rtl/>
        </w:rPr>
      </w:pPr>
      <w:r w:rsidRPr="00C76CE1">
        <w:rPr>
          <w:rFonts w:cs="VILNA מתוקן DP"/>
          <w:bCs/>
          <w:szCs w:val="32"/>
          <w:rtl/>
        </w:rPr>
        <w:t>כידוע</w:t>
      </w:r>
      <w:r>
        <w:rPr>
          <w:rtl/>
        </w:rPr>
        <w:t>, קדושת התורה תלויה במדרגת קד</w:t>
      </w:r>
      <w:r w:rsidR="00E90DC3">
        <w:rPr>
          <w:rFonts w:hint="cs"/>
          <w:rtl/>
        </w:rPr>
        <w:t>ו</w:t>
      </w:r>
      <w:r>
        <w:rPr>
          <w:rtl/>
        </w:rPr>
        <w:t xml:space="preserve">שת ישראל, אם </w:t>
      </w:r>
      <w:r w:rsidR="00407960">
        <w:rPr>
          <w:rtl/>
        </w:rPr>
        <w:t>חס ושלום</w:t>
      </w:r>
      <w:r>
        <w:rPr>
          <w:rtl/>
        </w:rPr>
        <w:t xml:space="preserve"> עם ישראל יורד ממדרגתו, מדרגת הרוח למדרגת הגשם, אז גם התורה שכולה קודש, כולה רוחנית תתגשם, </w:t>
      </w:r>
      <w:r w:rsidR="00407960">
        <w:rPr>
          <w:rtl/>
        </w:rPr>
        <w:t>כמו שכתוב</w:t>
      </w:r>
      <w:r>
        <w:rPr>
          <w:rtl/>
        </w:rPr>
        <w:t xml:space="preserve"> במדרש </w:t>
      </w:r>
      <w:r w:rsidR="00407960">
        <w:rPr>
          <w:rtl/>
        </w:rPr>
        <w:t>פרשת</w:t>
      </w:r>
      <w:r>
        <w:rPr>
          <w:rtl/>
        </w:rPr>
        <w:t xml:space="preserve"> תשא, שפרח הכתב מן הלוחות, ולפיכך שברן משה, כי בתחלה, קודם חטא העגל, היו הלוחות בבחינת ארון נושא את נושאיו, אף כי כבדים היו לוחות האבן, בכל זאת הכתב שעל גבם, המכתב מכתב אלקים המה, ונהפכו לרוחניים ובקל נשא אותם משה, כי נשאו המה את נושאם, אכן אחר חטא העגל האותיות פרחו, הרוח חלף הלך לו, ונשארו בידי משה אבני סנפירנון הכבדים במשקלם, גשם בלי רוח, ולכן לא יכול משה לשאתן, ולפיכך שברן, </w:t>
      </w:r>
      <w:r w:rsidRPr="008234F8">
        <w:rPr>
          <w:sz w:val="20"/>
          <w:szCs w:val="20"/>
          <w:rtl/>
        </w:rPr>
        <w:t>(ועיין מלבי"ם במקומו)</w:t>
      </w:r>
      <w:r>
        <w:rPr>
          <w:rtl/>
        </w:rPr>
        <w:t>.</w:t>
      </w:r>
      <w:r w:rsidR="00CC2893">
        <w:rPr>
          <w:rtl/>
        </w:rPr>
        <w:tab/>
      </w:r>
    </w:p>
    <w:p w14:paraId="15A1DA3F" w14:textId="131817A6" w:rsidR="00756EB5" w:rsidRDefault="00756EB5" w:rsidP="00CC2893">
      <w:pPr>
        <w:spacing w:line="320" w:lineRule="exact"/>
        <w:jc w:val="distribute"/>
        <w:rPr>
          <w:rtl/>
        </w:rPr>
      </w:pPr>
      <w:r w:rsidRPr="00C76CE1">
        <w:rPr>
          <w:rFonts w:cs="VILNA מתוקן DP"/>
          <w:bCs/>
          <w:szCs w:val="32"/>
          <w:rtl/>
        </w:rPr>
        <w:t xml:space="preserve">וכן </w:t>
      </w:r>
      <w:r>
        <w:rPr>
          <w:rtl/>
        </w:rPr>
        <w:t>גם אתנו, בעת שעומ</w:t>
      </w:r>
      <w:r w:rsidR="00E90DC3">
        <w:rPr>
          <w:rFonts w:hint="cs"/>
          <w:rtl/>
        </w:rPr>
        <w:t>ד</w:t>
      </w:r>
      <w:r>
        <w:rPr>
          <w:rtl/>
        </w:rPr>
        <w:t xml:space="preserve">ים אנחנו במדרגה גבוהה, בעת שאמונתנו תשלוט בנו במדה מרובה, ויראת ה' על פנינו, ורוח האדם שבקרבנו עולה למעלה ראש, וקרן התורה נתרומם, ורוח ה' מרחפת על כל צעד, אזי גם קדושת התורה למעלה למעלה ומטלת אימה יתירה על שונאיהם </w:t>
      </w:r>
      <w:r>
        <w:rPr>
          <w:rtl/>
        </w:rPr>
        <w:t xml:space="preserve">של ישראל </w:t>
      </w:r>
      <w:r w:rsidR="00407960">
        <w:rPr>
          <w:rtl/>
        </w:rPr>
        <w:t>כמו שנאמר</w:t>
      </w:r>
      <w:r>
        <w:rPr>
          <w:rtl/>
        </w:rPr>
        <w:t>: וראו כל עמי הארץ כי שם ה' נקרא עליך ויראו ממך, ואין חיה רעה שולטת באדם אז.</w:t>
      </w:r>
      <w:r w:rsidR="00CC2893">
        <w:rPr>
          <w:rtl/>
        </w:rPr>
        <w:tab/>
      </w:r>
    </w:p>
    <w:p w14:paraId="7D3E7275" w14:textId="1E4FFDC5" w:rsidR="00756EB5" w:rsidRDefault="00756EB5" w:rsidP="00CC2893">
      <w:pPr>
        <w:spacing w:line="320" w:lineRule="exact"/>
        <w:jc w:val="distribute"/>
        <w:rPr>
          <w:rtl/>
        </w:rPr>
      </w:pPr>
      <w:r w:rsidRPr="00C76CE1">
        <w:rPr>
          <w:rFonts w:cs="VILNA מתוקן DP"/>
          <w:b/>
          <w:bCs/>
          <w:szCs w:val="32"/>
          <w:rtl/>
        </w:rPr>
        <w:t xml:space="preserve">ניב ב) </w:t>
      </w:r>
      <w:r>
        <w:rPr>
          <w:rtl/>
        </w:rPr>
        <w:t xml:space="preserve">אכן כל זאת מצאתנו, יען כי רחוקים אנו מיראת ה' ובשלנו הסער הגדול הזה, אנו </w:t>
      </w:r>
      <w:r w:rsidR="00346056">
        <w:rPr>
          <w:rFonts w:hint="cs"/>
          <w:rtl/>
        </w:rPr>
        <w:t>ב</w:t>
      </w:r>
      <w:r>
        <w:rPr>
          <w:rtl/>
        </w:rPr>
        <w:t>מעשינו הורדנו את כבוד התורה, ובארון הקודש, מתחת לפרוכת, תורת ה' תתיפח, תפר</w:t>
      </w:r>
      <w:r w:rsidR="0027544B">
        <w:rPr>
          <w:rFonts w:hint="cs"/>
          <w:rtl/>
        </w:rPr>
        <w:t>ו</w:t>
      </w:r>
      <w:r>
        <w:rPr>
          <w:rtl/>
        </w:rPr>
        <w:t>ש כפיה, ודמעתה על לחיה, כי בגדו בה רעיה, ואשר על כן האכזרים שבאומות אינם יראים לגשת אל הקודש, הרסו ולא חמלו, ושפכו חמתם על מסגרת ה</w:t>
      </w:r>
      <w:r w:rsidR="0027544B">
        <w:rPr>
          <w:rFonts w:hint="cs"/>
          <w:rtl/>
        </w:rPr>
        <w:t>ע</w:t>
      </w:r>
      <w:r>
        <w:rPr>
          <w:rtl/>
        </w:rPr>
        <w:t xml:space="preserve">ץ שעל התיבה, את הלוח החקוק בו "שויתי ה' לנגדי תמיד" שברו ואם הגיעה עזותם לעשות כזאת, אות נאמן הוא, שאצלנו הפסוק הזה חסר לגמרי </w:t>
      </w:r>
      <w:r w:rsidR="00407960">
        <w:rPr>
          <w:rtl/>
        </w:rPr>
        <w:t>חס ושלום</w:t>
      </w:r>
      <w:r>
        <w:rPr>
          <w:rtl/>
        </w:rPr>
        <w:t xml:space="preserve"> או </w:t>
      </w:r>
      <w:r w:rsidR="00407960">
        <w:rPr>
          <w:rtl/>
        </w:rPr>
        <w:t>על כל פנים</w:t>
      </w:r>
      <w:r>
        <w:rPr>
          <w:rtl/>
        </w:rPr>
        <w:t xml:space="preserve"> לקוי במדה מרובה.</w:t>
      </w:r>
      <w:r w:rsidR="00CC2893">
        <w:rPr>
          <w:rtl/>
        </w:rPr>
        <w:tab/>
      </w:r>
    </w:p>
    <w:p w14:paraId="5FB9EEF5" w14:textId="7DC72676" w:rsidR="00756EB5" w:rsidRDefault="00756EB5" w:rsidP="00CC2893">
      <w:pPr>
        <w:spacing w:line="320" w:lineRule="exact"/>
        <w:jc w:val="distribute"/>
        <w:rPr>
          <w:rtl/>
        </w:rPr>
      </w:pPr>
      <w:r w:rsidRPr="00C76CE1">
        <w:rPr>
          <w:rFonts w:cs="VILNA מתוקן DP"/>
          <w:bCs/>
          <w:szCs w:val="32"/>
          <w:rtl/>
        </w:rPr>
        <w:t xml:space="preserve">ועד </w:t>
      </w:r>
      <w:r>
        <w:rPr>
          <w:rtl/>
        </w:rPr>
        <w:t xml:space="preserve">שמשתוממים הננו ומתפלאים על החוצפה והפריצות של הגוים, שעשו שמות בבית המדרש, המקדש מעט, עלינו להתפלא הפלא ופלא על עזותן של אחינו המחללים גם כעת את קדושת השבת בפרהסיא, הם הגוים, הערלים, האכזרים, חללו רק את ספרי התורה שנמצאו בבית הזה, ואלו בני ישראל המחללים את השבת ביד רמה, דורסים ורומסים ברגליהם הגסות את כל ספרי התורות שישנם בעולם, המה שונאינו ומנדינו השליכו את ספרי הקודש מן הארץ על הארץ פה בבית המדרש במקום שעין זר לא תשורנו, ואלו מחללי שבת ישליכו וירמסו וירקעו ברגליהם את ספרי קדשינו בראש כל חוצות, את מעשי הנכרים בוזי התורה אנו מבכים ונעורר תאניה </w:t>
      </w:r>
      <w:r>
        <w:rPr>
          <w:rtl/>
        </w:rPr>
        <w:lastRenderedPageBreak/>
        <w:t>ואניה, גוזרים תענית וכדומה, ומעשה בוזי התורה בחילול הקודש משלנו אנחנו מבליעים בנעימה, הס כל בשר, ובהופיעם לפעמים בבית ה' לשמוע מנגינת החזן והמקהלה, נעשה למו חונף, ונכבדם בעליה משופרי דשופרי.</w:t>
      </w:r>
      <w:r w:rsidR="00CC2893">
        <w:rPr>
          <w:rtl/>
        </w:rPr>
        <w:tab/>
      </w:r>
    </w:p>
    <w:p w14:paraId="7B1121F7" w14:textId="5C1B6A09" w:rsidR="00756EB5" w:rsidRDefault="00756EB5" w:rsidP="00CC2893">
      <w:pPr>
        <w:spacing w:line="320" w:lineRule="exact"/>
        <w:jc w:val="distribute"/>
        <w:rPr>
          <w:rtl/>
        </w:rPr>
      </w:pPr>
      <w:r w:rsidRPr="00C76CE1">
        <w:rPr>
          <w:rFonts w:cs="VILNA מתוקן DP"/>
          <w:bCs/>
          <w:szCs w:val="32"/>
          <w:rtl/>
        </w:rPr>
        <w:t xml:space="preserve">ובכן </w:t>
      </w:r>
      <w:r>
        <w:rPr>
          <w:rtl/>
        </w:rPr>
        <w:t>אחי! הרעונו את מעשינו וקפחנו את קדושתנו, מעשיהם המגונים והמכוערים של הערלים הנוגעים לחילול קדושת ספרי התורה, מראה בעליל שהוא בא כעונש מן השמים, מדה כנגד מדה, בזיון וחילול בעד בזיון וחילול, ולכן נתנה ראש ונשובה, נחפשה דרכינו ונחקורה, ובלב נשבר ונדכה באימה וביראה נשתחוה ונכרעה מול ארון הקודש, נבקש סליחה ומחילה מהבית הקדוש הזה, ומספרי תורות הקדושים המושלכים, שבעד עוונותינו סבלו המה חילול ובזיון, אנחנו פשענו ומרינו והמה עוונותינו סבלו.</w:t>
      </w:r>
      <w:r w:rsidR="00CC2893">
        <w:rPr>
          <w:rtl/>
        </w:rPr>
        <w:tab/>
      </w:r>
    </w:p>
    <w:p w14:paraId="5B50EF53" w14:textId="22BFCE23" w:rsidR="00756EB5" w:rsidRDefault="00756EB5" w:rsidP="00CC2893">
      <w:pPr>
        <w:spacing w:line="320" w:lineRule="exact"/>
        <w:jc w:val="distribute"/>
        <w:rPr>
          <w:rtl/>
        </w:rPr>
      </w:pPr>
      <w:r w:rsidRPr="00C76CE1">
        <w:rPr>
          <w:rFonts w:cs="VILNA מתוקן DP"/>
          <w:b/>
          <w:bCs/>
          <w:szCs w:val="32"/>
          <w:rtl/>
        </w:rPr>
        <w:t>ניב ג)</w:t>
      </w:r>
      <w:r w:rsidR="007A034B" w:rsidRPr="00C76CE1">
        <w:rPr>
          <w:rFonts w:cs="VILNA מתוקן DP" w:hint="cs"/>
          <w:b/>
          <w:bCs/>
          <w:szCs w:val="32"/>
          <w:rtl/>
        </w:rPr>
        <w:t xml:space="preserve"> </w:t>
      </w:r>
      <w:r>
        <w:rPr>
          <w:rtl/>
        </w:rPr>
        <w:t>ובמדה שמדדנו מדדו לנו, ליל המקרה האיום הוא ליל יום אידם, יום ראש השנה ככתוב העמים, הלילה הזה שכולו מרור, בליל זה יבכיון מר כל המתאבלים על חורבן האומה, ומספ</w:t>
      </w:r>
      <w:r w:rsidR="00590740">
        <w:rPr>
          <w:rFonts w:hint="cs"/>
          <w:rtl/>
        </w:rPr>
        <w:t>ד</w:t>
      </w:r>
      <w:r>
        <w:rPr>
          <w:rtl/>
        </w:rPr>
        <w:t xml:space="preserve"> גדול שבני ישראל מבנינו ומבנותינו מחכים על נשף זה ויוצאים במחול מול אלוני מורה ועצי האשירה בחרדת קודש, כמו נוצרים מבטן מחכים לחצות הלילה, באיזה בתי ישראל העמידו את עצי האלונים והאירו אותם, וגם מעשה אופה בצורות חשמניהם לא נפקד, הכל כאשר לכל באין מחסור דבר, </w:t>
      </w:r>
      <w:r w:rsidRPr="008234F8">
        <w:rPr>
          <w:sz w:val="20"/>
          <w:szCs w:val="20"/>
          <w:rtl/>
        </w:rPr>
        <w:t>(שבעבור זה הרביתי דברים חמים בשנה העברה, קודם ראש השנה להאזרחים שלא ילכו בחוקות העמים, שנעשה זה להיתר וצעקתי ככרוכיא על המעשים המתועבים כאלה)</w:t>
      </w:r>
      <w:r>
        <w:rPr>
          <w:rtl/>
        </w:rPr>
        <w:t xml:space="preserve"> והנה יד ה' הויה בנו, וביד חזקה ובחמה שפוכה ימלוך עלנו להבדילנו מן העמים, ובליל זה שלח בנו את הנחשים השרפים לבזות ולחלל את קדשינו בעד אשר התערבנו בגוים ונלמד ממעשיהם, ונלך עם הגוים הערלים שלובי יד וזרוע כמו אחים מלידה.</w:t>
      </w:r>
      <w:r w:rsidR="00CC2893">
        <w:rPr>
          <w:rtl/>
        </w:rPr>
        <w:tab/>
      </w:r>
    </w:p>
    <w:p w14:paraId="4AFA20E3" w14:textId="3353D9A6" w:rsidR="00756EB5" w:rsidRDefault="00756EB5" w:rsidP="00CC2893">
      <w:pPr>
        <w:spacing w:line="320" w:lineRule="exact"/>
        <w:jc w:val="distribute"/>
        <w:rPr>
          <w:rtl/>
        </w:rPr>
      </w:pPr>
      <w:r w:rsidRPr="00C76CE1">
        <w:rPr>
          <w:rFonts w:cs="VILNA מתוקן DP"/>
          <w:bCs/>
          <w:szCs w:val="32"/>
          <w:rtl/>
        </w:rPr>
        <w:t xml:space="preserve">ובאחת </w:t>
      </w:r>
      <w:r>
        <w:rPr>
          <w:rtl/>
        </w:rPr>
        <w:t xml:space="preserve">מדרשותי במקהלות ביארתי </w:t>
      </w:r>
      <w:r w:rsidR="00407960">
        <w:rPr>
          <w:rtl/>
        </w:rPr>
        <w:t>על דרך</w:t>
      </w:r>
      <w:r>
        <w:rPr>
          <w:rtl/>
        </w:rPr>
        <w:t xml:space="preserve"> הצחות: וירא איש מצרי מכה איש עברי מאחיו, והנה תיבת "מאחיו" לא יכירנה מקומה? </w:t>
      </w:r>
      <w:r w:rsidRPr="008234F8">
        <w:rPr>
          <w:sz w:val="20"/>
          <w:szCs w:val="20"/>
          <w:rtl/>
        </w:rPr>
        <w:t>(והמפרשים נדחקו בביאורה)</w:t>
      </w:r>
      <w:r>
        <w:rPr>
          <w:rtl/>
        </w:rPr>
        <w:t>, משה רבינו ע"ה הבין היטיב את הסיבה מה היא, שנתנה כח ויכולת לאיש מצרי להכות בעצם היום, במקום רואים, את איש עברי ועל אשר הוא העברי היה</w:t>
      </w:r>
      <w:r w:rsidR="00286D95">
        <w:rPr>
          <w:rFonts w:hint="cs"/>
          <w:rtl/>
        </w:rPr>
        <w:t xml:space="preserve"> </w:t>
      </w:r>
      <w:r w:rsidR="003342D0">
        <w:rPr>
          <w:rtl/>
        </w:rPr>
        <w:t>-</w:t>
      </w:r>
      <w:r w:rsidR="00286D95">
        <w:rPr>
          <w:rFonts w:hint="cs"/>
          <w:rtl/>
        </w:rPr>
        <w:t xml:space="preserve"> </w:t>
      </w:r>
      <w:r>
        <w:rPr>
          <w:rtl/>
        </w:rPr>
        <w:t>מאחיו</w:t>
      </w:r>
      <w:r w:rsidR="00286D95">
        <w:rPr>
          <w:rFonts w:hint="cs"/>
          <w:rtl/>
        </w:rPr>
        <w:t xml:space="preserve"> </w:t>
      </w:r>
      <w:r w:rsidR="003342D0">
        <w:rPr>
          <w:rtl/>
        </w:rPr>
        <w:t>-</w:t>
      </w:r>
      <w:r w:rsidR="00286D95">
        <w:rPr>
          <w:rFonts w:hint="cs"/>
          <w:rtl/>
        </w:rPr>
        <w:t xml:space="preserve"> </w:t>
      </w:r>
      <w:r>
        <w:rPr>
          <w:rtl/>
        </w:rPr>
        <w:t xml:space="preserve">מאחיו של המצרי המכה אותו, ממקורביו, ואלמלי לא נתקרב האיש להמצרי ולא התרועע אתו, לא הוכה העברי מידו, </w:t>
      </w:r>
      <w:r w:rsidRPr="008234F8">
        <w:rPr>
          <w:sz w:val="20"/>
          <w:szCs w:val="20"/>
          <w:rtl/>
        </w:rPr>
        <w:t xml:space="preserve">(ועיין ערבי נחל </w:t>
      </w:r>
      <w:r w:rsidR="00407960">
        <w:rPr>
          <w:sz w:val="20"/>
          <w:szCs w:val="20"/>
          <w:rtl/>
        </w:rPr>
        <w:t>פרשת</w:t>
      </w:r>
      <w:r w:rsidRPr="008234F8">
        <w:rPr>
          <w:sz w:val="20"/>
          <w:szCs w:val="20"/>
          <w:rtl/>
        </w:rPr>
        <w:t xml:space="preserve"> ויגש)</w:t>
      </w:r>
      <w:r>
        <w:rPr>
          <w:rtl/>
        </w:rPr>
        <w:t>.</w:t>
      </w:r>
      <w:r w:rsidR="00CC2893">
        <w:rPr>
          <w:rtl/>
        </w:rPr>
        <w:tab/>
      </w:r>
    </w:p>
    <w:p w14:paraId="78CC8738" w14:textId="32D19357" w:rsidR="00756EB5" w:rsidRDefault="00756EB5" w:rsidP="00CC2893">
      <w:pPr>
        <w:spacing w:line="320" w:lineRule="exact"/>
        <w:jc w:val="distribute"/>
        <w:rPr>
          <w:rtl/>
        </w:rPr>
      </w:pPr>
      <w:r w:rsidRPr="00C76CE1">
        <w:rPr>
          <w:rFonts w:cs="VILNA מתוקן DP"/>
          <w:bCs/>
          <w:szCs w:val="32"/>
          <w:rtl/>
        </w:rPr>
        <w:t xml:space="preserve">וכן </w:t>
      </w:r>
      <w:r>
        <w:rPr>
          <w:rtl/>
        </w:rPr>
        <w:t>עלינו להתענות ביום הזה, לעשות תשובת המשקל, ביום הזה אשר התענגו על זרים, התרפקנו על בעלים נכרים, וביום החגים הקדושים שלנו סחרנו, קנינו ומכרנו, חנויותינו ובתי מסחרינו היו פתוחים ושמחת החג לא יראה ברחובותינו, אוי לאותה בושה, עלינו לשוב בתשובה שלמה אולי יחנן שארית יוסף, אולי יחוס, אולי ירחם.</w:t>
      </w:r>
      <w:r w:rsidR="00CC2893">
        <w:rPr>
          <w:rtl/>
        </w:rPr>
        <w:tab/>
      </w:r>
    </w:p>
    <w:p w14:paraId="596C589E" w14:textId="2D0E48DF" w:rsidR="00756EB5" w:rsidRDefault="00756EB5" w:rsidP="00CC2893">
      <w:pPr>
        <w:spacing w:line="320" w:lineRule="exact"/>
        <w:jc w:val="distribute"/>
        <w:rPr>
          <w:rtl/>
        </w:rPr>
      </w:pPr>
      <w:r w:rsidRPr="00C76CE1">
        <w:rPr>
          <w:rFonts w:cs="VILNA מתוקן DP"/>
          <w:b/>
          <w:bCs/>
          <w:szCs w:val="32"/>
          <w:rtl/>
        </w:rPr>
        <w:t>ניב ד)</w:t>
      </w:r>
      <w:r w:rsidR="003E09D0" w:rsidRPr="00C76CE1">
        <w:rPr>
          <w:rFonts w:cs="VILNA מתוקן DP" w:hint="cs"/>
          <w:b/>
          <w:bCs/>
          <w:szCs w:val="32"/>
          <w:rtl/>
        </w:rPr>
        <w:t xml:space="preserve"> </w:t>
      </w:r>
      <w:r>
        <w:rPr>
          <w:rtl/>
        </w:rPr>
        <w:t xml:space="preserve">בפיוט ראש השנה ויום הכפורים נאמר, ותשובה, ותפלה וצדקה מעבירין את רוע הגזרה, ורשום על ותשובה "צום", על ותפלה "קול" ועל וצדקה "ממון", וצריכין אנחנו להכין, הכי דרכי וגדר התשובה היא רק צום? הלא עיקר התשובה היא החרטה ועזיבת החטא, חרטה על שעבר וקבלה על להבא </w:t>
      </w:r>
      <w:r w:rsidR="00407960">
        <w:rPr>
          <w:rtl/>
        </w:rPr>
        <w:t>כמו שנאמר</w:t>
      </w:r>
      <w:r>
        <w:rPr>
          <w:rtl/>
        </w:rPr>
        <w:t xml:space="preserve"> ומודה ועוזב ירוחם, וכן הענין עם התפלה, האם סדר התפלה הוא בקול רם? וכבר אמרו חז"ל להיפך המשמיע קולו בתפלתו הרי זה מקטני אמנה, המגביה קולו בתפלתו </w:t>
      </w:r>
      <w:r w:rsidR="00407960">
        <w:rPr>
          <w:rtl/>
        </w:rPr>
        <w:t>הרי זה</w:t>
      </w:r>
      <w:r>
        <w:rPr>
          <w:rtl/>
        </w:rPr>
        <w:t xml:space="preserve"> מנביאי השקר </w:t>
      </w:r>
      <w:r w:rsidRPr="008234F8">
        <w:rPr>
          <w:sz w:val="20"/>
          <w:szCs w:val="20"/>
          <w:rtl/>
        </w:rPr>
        <w:t>(ברכות כד</w:t>
      </w:r>
      <w:r w:rsidR="00B45276">
        <w:rPr>
          <w:rFonts w:hint="cs"/>
          <w:sz w:val="20"/>
          <w:szCs w:val="20"/>
          <w:rtl/>
        </w:rPr>
        <w:t>,</w:t>
      </w:r>
      <w:r w:rsidRPr="008234F8">
        <w:rPr>
          <w:sz w:val="20"/>
          <w:szCs w:val="20"/>
          <w:rtl/>
        </w:rPr>
        <w:t xml:space="preserve"> ב)</w:t>
      </w:r>
      <w:r>
        <w:rPr>
          <w:rtl/>
        </w:rPr>
        <w:t xml:space="preserve"> ומפסוק דחנה דכתיב וחנה היא מדב</w:t>
      </w:r>
      <w:r w:rsidR="00F64611">
        <w:rPr>
          <w:rFonts w:hint="cs"/>
          <w:rtl/>
        </w:rPr>
        <w:t>ר</w:t>
      </w:r>
      <w:r>
        <w:rPr>
          <w:rtl/>
        </w:rPr>
        <w:t xml:space="preserve">ת על לבה ילפינן </w:t>
      </w:r>
      <w:r w:rsidRPr="008234F8">
        <w:rPr>
          <w:sz w:val="20"/>
          <w:szCs w:val="20"/>
          <w:rtl/>
        </w:rPr>
        <w:t>(בש"ס שם לא</w:t>
      </w:r>
      <w:r w:rsidR="005841FC">
        <w:rPr>
          <w:rFonts w:hint="cs"/>
          <w:sz w:val="20"/>
          <w:szCs w:val="20"/>
          <w:rtl/>
        </w:rPr>
        <w:t>,</w:t>
      </w:r>
      <w:r w:rsidRPr="008234F8">
        <w:rPr>
          <w:sz w:val="20"/>
          <w:szCs w:val="20"/>
          <w:rtl/>
        </w:rPr>
        <w:t xml:space="preserve"> א)</w:t>
      </w:r>
      <w:r>
        <w:rPr>
          <w:rtl/>
        </w:rPr>
        <w:t xml:space="preserve"> דאסור להגביה קולו בתפלתו.</w:t>
      </w:r>
      <w:r w:rsidR="00CC2893">
        <w:rPr>
          <w:rtl/>
        </w:rPr>
        <w:tab/>
      </w:r>
    </w:p>
    <w:p w14:paraId="2C90872E" w14:textId="180E6BCE" w:rsidR="00756EB5" w:rsidRDefault="00756EB5" w:rsidP="00CC2893">
      <w:pPr>
        <w:spacing w:line="320" w:lineRule="exact"/>
        <w:jc w:val="distribute"/>
        <w:rPr>
          <w:rtl/>
        </w:rPr>
      </w:pPr>
      <w:r w:rsidRPr="00C76CE1">
        <w:rPr>
          <w:rFonts w:cs="VILNA מתוקן DP"/>
          <w:bCs/>
          <w:szCs w:val="32"/>
          <w:rtl/>
        </w:rPr>
        <w:t xml:space="preserve">ואמרתי </w:t>
      </w:r>
      <w:r w:rsidR="00407960">
        <w:rPr>
          <w:rtl/>
        </w:rPr>
        <w:t>על דרך</w:t>
      </w:r>
      <w:r>
        <w:rPr>
          <w:rtl/>
        </w:rPr>
        <w:t xml:space="preserve"> מוסר השכל: כעת אפפו עלינו צרות, היינו לבז ולמשיסה, ואין אומר השב, לקחנו מיד ה' כפלים בכל חטאתינו, נפחד יום ולילה ולא נאמין בחיינו, בבוקר נאמר מי יתן </w:t>
      </w:r>
      <w:r>
        <w:rPr>
          <w:rtl/>
        </w:rPr>
        <w:lastRenderedPageBreak/>
        <w:t xml:space="preserve">ערב ובערב. נאמר מי יתן בקר, כאשר אך יונטו צללי ערב, השערים יסגרו על מסגר, כל אחד יתחבא בביתו. לא ינמו ולא יישנו, ועומדים על המשמר, סובבים והולכים בהחצרות, והיה </w:t>
      </w:r>
      <w:r w:rsidR="00BF6EA7">
        <w:rPr>
          <w:rFonts w:hint="cs"/>
          <w:rtl/>
        </w:rPr>
        <w:t xml:space="preserve">אם </w:t>
      </w:r>
      <w:r w:rsidRPr="00BF6EA7">
        <w:rPr>
          <w:highlight w:val="yellow"/>
          <w:rtl/>
        </w:rPr>
        <w:t>אם</w:t>
      </w:r>
      <w:r>
        <w:rPr>
          <w:rtl/>
        </w:rPr>
        <w:t xml:space="preserve"> יקרבו השודדים אל החצר יר</w:t>
      </w:r>
      <w:r w:rsidR="00615F7A">
        <w:rPr>
          <w:rFonts w:hint="cs"/>
          <w:rtl/>
        </w:rPr>
        <w:t>י</w:t>
      </w:r>
      <w:r>
        <w:rPr>
          <w:rtl/>
        </w:rPr>
        <w:t>מו קול צעקה, ויעו</w:t>
      </w:r>
      <w:r w:rsidR="00AB6221">
        <w:rPr>
          <w:rFonts w:hint="cs"/>
          <w:rtl/>
        </w:rPr>
        <w:t>רר</w:t>
      </w:r>
      <w:r>
        <w:rPr>
          <w:rtl/>
        </w:rPr>
        <w:t>ו את כל דרי החצר, וכולם מתחילי</w:t>
      </w:r>
      <w:r w:rsidR="00615F7A">
        <w:rPr>
          <w:rFonts w:hint="cs"/>
          <w:rtl/>
        </w:rPr>
        <w:t>ם</w:t>
      </w:r>
      <w:r>
        <w:rPr>
          <w:rtl/>
        </w:rPr>
        <w:t xml:space="preserve"> לצעוק, ויש אשר יבהלו השודדים ויאחזו דרכם הלאה, וגם יקרה לא פעם אחת, שבעצם היום יריקו את בית ישראל וישימו אותה כמצולה שאין בה דגים, גוזלים וחומסים מכל הבא לידם.</w:t>
      </w:r>
      <w:r w:rsidR="00CC2893">
        <w:rPr>
          <w:rtl/>
        </w:rPr>
        <w:tab/>
      </w:r>
    </w:p>
    <w:p w14:paraId="3F9ECB20" w14:textId="7C4A7AAD" w:rsidR="00756EB5" w:rsidRDefault="00756EB5" w:rsidP="00CC2893">
      <w:pPr>
        <w:spacing w:line="320" w:lineRule="exact"/>
        <w:jc w:val="distribute"/>
        <w:rPr>
          <w:rtl/>
        </w:rPr>
      </w:pPr>
      <w:r w:rsidRPr="00C76CE1">
        <w:rPr>
          <w:rFonts w:cs="VILNA מתוקן DP"/>
          <w:bCs/>
          <w:szCs w:val="32"/>
          <w:rtl/>
        </w:rPr>
        <w:t xml:space="preserve">והנה </w:t>
      </w:r>
      <w:r>
        <w:rPr>
          <w:rtl/>
        </w:rPr>
        <w:t xml:space="preserve">לפי דברי הרמב"ם ז"ל </w:t>
      </w:r>
      <w:r w:rsidRPr="008234F8">
        <w:rPr>
          <w:sz w:val="20"/>
          <w:szCs w:val="20"/>
          <w:rtl/>
        </w:rPr>
        <w:t>(</w:t>
      </w:r>
      <w:r w:rsidR="00C5771C">
        <w:rPr>
          <w:sz w:val="20"/>
          <w:szCs w:val="20"/>
          <w:rtl/>
        </w:rPr>
        <w:t>בפרק</w:t>
      </w:r>
      <w:r w:rsidRPr="008234F8">
        <w:rPr>
          <w:sz w:val="20"/>
          <w:szCs w:val="20"/>
          <w:rtl/>
        </w:rPr>
        <w:t xml:space="preserve"> שני מהלכות תשובה)</w:t>
      </w:r>
      <w:r>
        <w:rPr>
          <w:rtl/>
        </w:rPr>
        <w:t xml:space="preserve"> נראה כי מדרך התשובה השלמה אין חפץ בתעניות וסיגופים, ועיקר התשובה היא שיעזב החוטא את חטאו ויסירנה ממחשבתו ויתודה ויקבל על להבא שלא ישוב לאותו החטא לעולם, ורק הרוקח ז"ל הורה חטאים בדרך להתענות ולהסתגף על כל חטא וחטא, וכל עניני התענית לדעתי, להחליש את כחות החומר שנשתרשו בהחטא, ואז הנפש שבחומר תתגבר לשוב בתשובה, ולפי זה כאשר ישוב איש במחשבתו בתשובה שלמה אז הצום לו למותר, ולכן דרשו דורשי רשומות ו"תשובה" תשובה שלמה בלב, ואם לאו</w:t>
      </w:r>
      <w:r w:rsidR="00993346">
        <w:rPr>
          <w:rFonts w:hint="cs"/>
          <w:rtl/>
        </w:rPr>
        <w:t xml:space="preserve"> </w:t>
      </w:r>
      <w:r w:rsidR="003342D0">
        <w:rPr>
          <w:rtl/>
        </w:rPr>
        <w:t>-</w:t>
      </w:r>
      <w:r>
        <w:rPr>
          <w:rtl/>
        </w:rPr>
        <w:t xml:space="preserve"> אז "צום" תצום ותסגף להחליש החומר.</w:t>
      </w:r>
      <w:r w:rsidR="00CC2893">
        <w:rPr>
          <w:rtl/>
        </w:rPr>
        <w:tab/>
      </w:r>
    </w:p>
    <w:p w14:paraId="49E3552E" w14:textId="50512B91" w:rsidR="00756EB5" w:rsidRDefault="00756EB5" w:rsidP="00CC2893">
      <w:pPr>
        <w:spacing w:line="320" w:lineRule="exact"/>
        <w:jc w:val="distribute"/>
        <w:rPr>
          <w:rtl/>
        </w:rPr>
      </w:pPr>
      <w:r w:rsidRPr="00C76CE1">
        <w:rPr>
          <w:rFonts w:cs="VILNA מתוקן DP"/>
          <w:b/>
          <w:bCs/>
          <w:szCs w:val="32"/>
          <w:rtl/>
        </w:rPr>
        <w:t>ניב ה)</w:t>
      </w:r>
      <w:r w:rsidR="00FA67C6" w:rsidRPr="00C76CE1">
        <w:rPr>
          <w:rFonts w:cs="VILNA מתוקן DP" w:hint="cs"/>
          <w:b/>
          <w:bCs/>
          <w:szCs w:val="32"/>
          <w:rtl/>
        </w:rPr>
        <w:t xml:space="preserve"> </w:t>
      </w:r>
      <w:r>
        <w:rPr>
          <w:rtl/>
        </w:rPr>
        <w:t xml:space="preserve">וכן הדבר בתפלה, מסורת היא בידינו מרבותינו, שהתפלה פועלת על לבנו מאד, וכמו שאמרו חז"ל תפלות אבות תקנום, ואיזהו עבודה שבלב הוי אומר זו תפלה, ואם היינו נוהגים כשורה להניח תפילין בכל יום ולהתפלל תמידין כסדרן, אזי התפלה כשהיא בלחישה עמדה לנו בכל צרותינו, ולא היה לנו חפץ להרים קול בשופר להריע ולהצריח, אכן </w:t>
      </w:r>
      <w:r w:rsidR="00C5771C">
        <w:rPr>
          <w:rtl/>
        </w:rPr>
        <w:t>בעוונותינו הרבים</w:t>
      </w:r>
      <w:r>
        <w:rPr>
          <w:rtl/>
        </w:rPr>
        <w:t xml:space="preserve">, רבים מאחינו שפסקו מלהתפלל, ותפילין רפויה בידם, ויש שבאים לבית הכנסת לשמוע אל הרינה ואל התפלה פעם אחת בשנה מיום כפורים זה עד יום הכפורים הבא עלינו לטובה, ובעד </w:t>
      </w:r>
      <w:r>
        <w:rPr>
          <w:rtl/>
        </w:rPr>
        <w:t xml:space="preserve">החטא הזה, חטא העדר התפלה, השכילו לרשום "ותפלה", </w:t>
      </w:r>
      <w:r w:rsidR="00334E2F">
        <w:rPr>
          <w:rtl/>
        </w:rPr>
        <w:t>רצה לומר</w:t>
      </w:r>
      <w:r>
        <w:rPr>
          <w:rtl/>
        </w:rPr>
        <w:t xml:space="preserve"> תפלה גם בלחש, ואם לא תתפללו אזי "קול", בבוא עליכם בנהר צר, אז תצעקו ותרימו קול, קול סתם בלי אומר ודברים, זולתי קול, פרץ ויוצאת וצוחה ברחובותינו, ולשמוע את קולנו, אין מאזין ואין מקשיב בלעדי ה', וקולנו רק ברמה נשמע.</w:t>
      </w:r>
      <w:r w:rsidR="00CC2893">
        <w:rPr>
          <w:rtl/>
        </w:rPr>
        <w:tab/>
      </w:r>
    </w:p>
    <w:p w14:paraId="31479549" w14:textId="55014918" w:rsidR="00756EB5" w:rsidRDefault="00756EB5" w:rsidP="00CC2893">
      <w:pPr>
        <w:spacing w:line="320" w:lineRule="exact"/>
        <w:jc w:val="distribute"/>
        <w:rPr>
          <w:rtl/>
        </w:rPr>
      </w:pPr>
      <w:r w:rsidRPr="00C76CE1">
        <w:rPr>
          <w:rFonts w:cs="VILNA מתוקן DP"/>
          <w:b/>
          <w:bCs/>
          <w:szCs w:val="32"/>
          <w:rtl/>
        </w:rPr>
        <w:t xml:space="preserve">ניב ו) </w:t>
      </w:r>
      <w:r>
        <w:rPr>
          <w:rtl/>
        </w:rPr>
        <w:t xml:space="preserve">והוא הדבר בנתינת צדקה ומתנות לאביונים, בחפץ לבב היינו מקימים את המצוה השכלית הזאת, כמו שנאמר וצדקה תרומם גוי ודרשו חז"ל </w:t>
      </w:r>
      <w:r w:rsidRPr="008234F8">
        <w:rPr>
          <w:sz w:val="20"/>
          <w:szCs w:val="20"/>
          <w:rtl/>
        </w:rPr>
        <w:t>(</w:t>
      </w:r>
      <w:r w:rsidR="00334E2F">
        <w:rPr>
          <w:sz w:val="20"/>
          <w:szCs w:val="20"/>
          <w:rtl/>
        </w:rPr>
        <w:t>פרק קמא</w:t>
      </w:r>
      <w:r w:rsidRPr="008234F8">
        <w:rPr>
          <w:sz w:val="20"/>
          <w:szCs w:val="20"/>
          <w:rtl/>
        </w:rPr>
        <w:t xml:space="preserve"> דב"ב)</w:t>
      </w:r>
      <w:r>
        <w:rPr>
          <w:rtl/>
        </w:rPr>
        <w:t xml:space="preserve"> אלו ישראל, וגדולה מצוה זו שקימנוה כתקונה, שתציל אותנו מחמס ושוד, וכמו שאמרו חז"ל </w:t>
      </w:r>
      <w:r w:rsidRPr="008234F8">
        <w:rPr>
          <w:sz w:val="20"/>
          <w:szCs w:val="20"/>
          <w:rtl/>
        </w:rPr>
        <w:t>(שם)</w:t>
      </w:r>
      <w:r>
        <w:rPr>
          <w:rtl/>
        </w:rPr>
        <w:t xml:space="preserve"> זכה הלא פרס לרעב לחמך, ואם לאו</w:t>
      </w:r>
      <w:r w:rsidR="00F56DE3">
        <w:rPr>
          <w:rFonts w:hint="cs"/>
          <w:rtl/>
        </w:rPr>
        <w:t xml:space="preserve"> </w:t>
      </w:r>
      <w:r w:rsidR="003342D0">
        <w:rPr>
          <w:rtl/>
        </w:rPr>
        <w:t>-</w:t>
      </w:r>
      <w:r>
        <w:rPr>
          <w:rtl/>
        </w:rPr>
        <w:t xml:space="preserve"> כשלא זכינו לקיים מצוה זו בשמחה ובטוב לבב, נתקיים בנו ועניים מרודים תביא בית</w:t>
      </w:r>
      <w:r w:rsidR="0081444B">
        <w:rPr>
          <w:rFonts w:hint="cs"/>
          <w:rtl/>
        </w:rPr>
        <w:t>.</w:t>
      </w:r>
      <w:r>
        <w:rPr>
          <w:rtl/>
        </w:rPr>
        <w:t xml:space="preserve"> ואלו המרודים, המורדים, במקום צדקה נוטלים ממוננו ונפשותנו יחד, ואזי הממון הנגזל הזה, אינו נקרא ממון של צדקה, רק ממון סתם, ואף שלפי דברי חז"ל על הפסוק, ונוגשיך צדקה, שגם הכסף הנגזל </w:t>
      </w:r>
      <w:r w:rsidR="00334E2F">
        <w:rPr>
          <w:rtl/>
        </w:rPr>
        <w:t>על ידי</w:t>
      </w:r>
      <w:r>
        <w:rPr>
          <w:rtl/>
        </w:rPr>
        <w:t xml:space="preserve"> הנוגשים יחשב לצדקה, אבל כמובן לפי השכל הבריא, שצדקה ממש לא תקרא, כי לא יחלק הממון למעלה הגבוהה של צדקה, וגם בזה השכילו קדמונינו ז"ל לרמז "וצדקה", הוי זהיר לתת מממונך לצדקה, ואם לאו אז "ממון" שתתן ברצון או באונס סתם "ממון".</w:t>
      </w:r>
      <w:r w:rsidR="00CC2893">
        <w:rPr>
          <w:rtl/>
        </w:rPr>
        <w:tab/>
      </w:r>
    </w:p>
    <w:p w14:paraId="2236E79D" w14:textId="2D5DFB61" w:rsidR="003E09D0" w:rsidRDefault="00756EB5" w:rsidP="00CC2893">
      <w:pPr>
        <w:spacing w:line="320" w:lineRule="exact"/>
        <w:jc w:val="distribute"/>
        <w:rPr>
          <w:rtl/>
        </w:rPr>
      </w:pPr>
      <w:r w:rsidRPr="00C76CE1">
        <w:rPr>
          <w:rFonts w:cs="VILNA מתוקן DP"/>
          <w:bCs/>
          <w:szCs w:val="32"/>
          <w:rtl/>
        </w:rPr>
        <w:t xml:space="preserve">אחי </w:t>
      </w:r>
      <w:r>
        <w:rPr>
          <w:rtl/>
        </w:rPr>
        <w:t xml:space="preserve">היקרים! אם תשובו, תהפכו בדבר חילול ובזיון ספרי התורה במקדש הזה, מאורע מעציב אשר כל השומע תצילנה שתי אזניו ולבו יקרע לגזרים, בכל זאת מעז יוצא מתוק ואין דבר רע בהחלט, ויש לנו קצת נחמה, דוגמא </w:t>
      </w:r>
      <w:r w:rsidR="00334E2F">
        <w:rPr>
          <w:rtl/>
        </w:rPr>
        <w:t>מה שאמרו</w:t>
      </w:r>
      <w:r>
        <w:rPr>
          <w:rtl/>
        </w:rPr>
        <w:t xml:space="preserve"> חז"ל במדרש </w:t>
      </w:r>
      <w:r w:rsidRPr="008234F8">
        <w:rPr>
          <w:sz w:val="20"/>
          <w:szCs w:val="20"/>
          <w:rtl/>
        </w:rPr>
        <w:t>(הובא בקידושין לא</w:t>
      </w:r>
      <w:r w:rsidR="00AF7760">
        <w:rPr>
          <w:rFonts w:hint="cs"/>
          <w:sz w:val="20"/>
          <w:szCs w:val="20"/>
          <w:rtl/>
        </w:rPr>
        <w:t>,</w:t>
      </w:r>
      <w:r w:rsidRPr="008234F8">
        <w:rPr>
          <w:sz w:val="20"/>
          <w:szCs w:val="20"/>
          <w:rtl/>
        </w:rPr>
        <w:t xml:space="preserve"> ב ברש"י ותוספות)</w:t>
      </w:r>
      <w:r>
        <w:rPr>
          <w:rtl/>
        </w:rPr>
        <w:t xml:space="preserve"> על הפסוק, מזמור לאסף אלקים באו גוים בנחלתיך וכו' שאסף אמר שירה על שכילה </w:t>
      </w:r>
      <w:r w:rsidR="00334E2F">
        <w:rPr>
          <w:rtl/>
        </w:rPr>
        <w:t>הקדוש ברוך הוא</w:t>
      </w:r>
      <w:r>
        <w:rPr>
          <w:rtl/>
        </w:rPr>
        <w:t xml:space="preserve"> חמתו בעצים ואבנים, ומתוך כך הותיר פליטה בישראל שאלמלי כך לא </w:t>
      </w:r>
      <w:r>
        <w:rPr>
          <w:rtl/>
        </w:rPr>
        <w:lastRenderedPageBreak/>
        <w:t>נשתייר משונאי ישראל שריד, וכן הוא אומר, כלה ה' חמתו</w:t>
      </w:r>
      <w:r w:rsidR="00E3086C">
        <w:rPr>
          <w:rFonts w:hint="cs"/>
          <w:rtl/>
        </w:rPr>
        <w:t xml:space="preserve"> </w:t>
      </w:r>
      <w:r w:rsidR="003342D0">
        <w:rPr>
          <w:rtl/>
        </w:rPr>
        <w:t>-</w:t>
      </w:r>
      <w:r w:rsidR="00E3086C">
        <w:rPr>
          <w:rFonts w:hint="cs"/>
          <w:rtl/>
        </w:rPr>
        <w:t xml:space="preserve"> </w:t>
      </w:r>
      <w:r>
        <w:rPr>
          <w:rtl/>
        </w:rPr>
        <w:t>ובמה? ויצת אש בציון.</w:t>
      </w:r>
      <w:r w:rsidR="00CC2893">
        <w:rPr>
          <w:rtl/>
        </w:rPr>
        <w:tab/>
      </w:r>
    </w:p>
    <w:p w14:paraId="2F604090" w14:textId="09819407" w:rsidR="00756EB5" w:rsidRDefault="00334E2F" w:rsidP="00CC2893">
      <w:pPr>
        <w:spacing w:line="320" w:lineRule="exact"/>
        <w:jc w:val="distribute"/>
        <w:rPr>
          <w:rtl/>
        </w:rPr>
      </w:pPr>
      <w:r w:rsidRPr="00C76CE1">
        <w:rPr>
          <w:rFonts w:cs="VILNA מתוקן DP"/>
          <w:b/>
          <w:bCs/>
          <w:szCs w:val="32"/>
          <w:rtl/>
        </w:rPr>
        <w:t xml:space="preserve">ולפי </w:t>
      </w:r>
      <w:r w:rsidRPr="00334E2F">
        <w:rPr>
          <w:rtl/>
        </w:rPr>
        <w:t>זה</w:t>
      </w:r>
      <w:r w:rsidR="00756EB5" w:rsidRPr="00334E2F">
        <w:rPr>
          <w:rtl/>
        </w:rPr>
        <w:t xml:space="preserve"> </w:t>
      </w:r>
      <w:r w:rsidR="00756EB5">
        <w:rPr>
          <w:rtl/>
        </w:rPr>
        <w:t xml:space="preserve">נראה, שאף שחורבן המקדש היה קשה לישראל מאד, שאפילו מלאכי השרת בכו, הן אראלים צעקו חוצה ומלאכי שלום מר יבכיון </w:t>
      </w:r>
      <w:r w:rsidR="00756EB5" w:rsidRPr="008234F8">
        <w:rPr>
          <w:sz w:val="20"/>
          <w:szCs w:val="20"/>
          <w:rtl/>
        </w:rPr>
        <w:t>(עיין חגיגה ה, ב)</w:t>
      </w:r>
      <w:r w:rsidR="00756EB5">
        <w:rPr>
          <w:rtl/>
        </w:rPr>
        <w:t xml:space="preserve"> בכל זאת לכלל ישראל היתה טובה גדולה, שנשארו לפליטה, ששיכך חמתו על העצים ועל האבנים ולכן גם החורבן הזה, ההרס והשמדה בבית הכנסת הזה, החילול והבזיון של הספרים הקדושים והטהורים, בודאי הצילו כמה נפשות מישראל מידי המרצחים, וגם נח רוגזם בההרס בבית הכנסת </w:t>
      </w:r>
      <w:r w:rsidR="00756EB5" w:rsidRPr="008234F8">
        <w:rPr>
          <w:sz w:val="20"/>
          <w:szCs w:val="20"/>
          <w:rtl/>
        </w:rPr>
        <w:t>(עיין לעיל חזיון ט"ז)</w:t>
      </w:r>
      <w:r w:rsidR="00756EB5">
        <w:rPr>
          <w:rtl/>
        </w:rPr>
        <w:t xml:space="preserve"> כי לפי דרך הטבע, מי יכול לעצור בעדם להפק זממם, מלבד שומר ישראל, אשר לא ינום ולא יישן ובחר בבית הכנסת הזה לשכך בו חמתו, כי בבית הכנסת הזה מתפללים בו רוב היום.</w:t>
      </w:r>
      <w:r w:rsidR="00CC2893">
        <w:rPr>
          <w:rtl/>
        </w:rPr>
        <w:tab/>
      </w:r>
    </w:p>
    <w:p w14:paraId="1A999594" w14:textId="4B189793" w:rsidR="00FD39DF" w:rsidRDefault="00756EB5" w:rsidP="00CC2893">
      <w:pPr>
        <w:spacing w:line="320" w:lineRule="exact"/>
        <w:jc w:val="distribute"/>
        <w:rPr>
          <w:rtl/>
        </w:rPr>
        <w:sectPr w:rsidR="00FD39DF"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 xml:space="preserve">ולכן </w:t>
      </w:r>
      <w:r>
        <w:rPr>
          <w:rtl/>
        </w:rPr>
        <w:t xml:space="preserve">בו בעת שהננו בוכים על החורבן וחלול הקודש במקדש המעט הזה, נזכור נסי </w:t>
      </w:r>
      <w:r w:rsidR="00334E2F">
        <w:rPr>
          <w:rtl/>
        </w:rPr>
        <w:t>הקדוש ברוך הוא</w:t>
      </w:r>
      <w:r>
        <w:rPr>
          <w:rtl/>
        </w:rPr>
        <w:t xml:space="preserve"> שעשה עמנו בלילה הזה, נתקיימו בנו דברי חז"ל </w:t>
      </w:r>
      <w:r w:rsidRPr="008234F8">
        <w:rPr>
          <w:sz w:val="20"/>
          <w:szCs w:val="20"/>
          <w:rtl/>
        </w:rPr>
        <w:t>(נדה לא)</w:t>
      </w:r>
      <w:r>
        <w:rPr>
          <w:rtl/>
        </w:rPr>
        <w:t xml:space="preserve"> לעושה נפלאות גדולות לבדו וכו' שרק הוא לבדו יודע הנפלאות, אפילו בעל </w:t>
      </w:r>
      <w:r>
        <w:rPr>
          <w:rtl/>
        </w:rPr>
        <w:t xml:space="preserve">הנס אינו מכיר בניסו, </w:t>
      </w:r>
      <w:r w:rsidRPr="008234F8">
        <w:rPr>
          <w:sz w:val="20"/>
          <w:szCs w:val="20"/>
          <w:rtl/>
        </w:rPr>
        <w:t>(וכל זה מפני</w:t>
      </w:r>
      <w:r w:rsidR="006557C0">
        <w:rPr>
          <w:rFonts w:hint="cs"/>
          <w:sz w:val="20"/>
          <w:szCs w:val="20"/>
          <w:rtl/>
        </w:rPr>
        <w:t xml:space="preserve"> </w:t>
      </w:r>
      <w:r w:rsidR="003342D0" w:rsidRPr="008234F8">
        <w:rPr>
          <w:sz w:val="20"/>
          <w:szCs w:val="20"/>
          <w:rtl/>
        </w:rPr>
        <w:t>-</w:t>
      </w:r>
      <w:r w:rsidR="006557C0">
        <w:rPr>
          <w:rFonts w:hint="cs"/>
          <w:sz w:val="20"/>
          <w:szCs w:val="20"/>
          <w:rtl/>
        </w:rPr>
        <w:t xml:space="preserve"> </w:t>
      </w:r>
      <w:r w:rsidRPr="008234F8">
        <w:rPr>
          <w:sz w:val="20"/>
          <w:szCs w:val="20"/>
          <w:rtl/>
        </w:rPr>
        <w:t>כי לעולם חסדו)</w:t>
      </w:r>
      <w:r>
        <w:rPr>
          <w:rtl/>
        </w:rPr>
        <w:t xml:space="preserve"> שחסד ה' עמנו לעולם, בכל עת ובכל זמן אפילו בעת כעסו לא יסיר חסדו מאתנו, ועלינו כעת להכיר טובתו של </w:t>
      </w:r>
      <w:r w:rsidR="00334E2F">
        <w:rPr>
          <w:rtl/>
        </w:rPr>
        <w:t>הקדוש ברוך הוא</w:t>
      </w:r>
      <w:r>
        <w:rPr>
          <w:rtl/>
        </w:rPr>
        <w:t xml:space="preserve"> לעשות "תשובה", חרטה על העבר וקבלה על להבא, בעניני חילול שבת וכדומה, ו"תפלה", נחזק לבבינו להתפלל מדי יום ביומו, ולהיות זהיר בציצית ותפילין כדת, ו"צדקה", נחלק כעת אגרא דתעניתא לבני הישיבה המצוינים היושבים לפני ה' בבית הכנסת "פריוואז", </w:t>
      </w:r>
      <w:r w:rsidR="00334E2F">
        <w:rPr>
          <w:rtl/>
        </w:rPr>
        <w:t>ועל ידי זה</w:t>
      </w:r>
      <w:r>
        <w:rPr>
          <w:rtl/>
        </w:rPr>
        <w:t xml:space="preserve"> נכבד את התורה וקדושתה </w:t>
      </w:r>
      <w:r w:rsidR="00334E2F">
        <w:rPr>
          <w:rtl/>
        </w:rPr>
        <w:t>על ידי</w:t>
      </w:r>
      <w:r>
        <w:rPr>
          <w:rtl/>
        </w:rPr>
        <w:t xml:space="preserve"> החזקת לומדיה, וה' הטוב יעזור לנו שנסתפק בתעניתים הכתובים, ולא נהיה נצרכים </w:t>
      </w:r>
      <w:r w:rsidR="00334E2F">
        <w:rPr>
          <w:rtl/>
        </w:rPr>
        <w:t>חס ושלום</w:t>
      </w:r>
      <w:r>
        <w:rPr>
          <w:rtl/>
        </w:rPr>
        <w:t xml:space="preserve"> לגזור צומות ולקבוע תעניות נוספות, ולבלי נצטרך להרים קולות וצוחות שעד השמים יגיעו, אוי לאזנים שכך שומעות, ומבלי נצטרך תת כספנו לזרים ויגיעינו לנכרים, ולא יוסיפו עוד בני עולה לענותנו ונזכה לישועה ונחמה ביום שירפא ה' את שבר בת עמי, ובבנין בית המקדש נשמח כולנו, </w:t>
      </w:r>
      <w:r w:rsidR="004C349E">
        <w:rPr>
          <w:rtl/>
        </w:rPr>
        <w:t>אמן</w:t>
      </w:r>
      <w:r>
        <w:rPr>
          <w:rtl/>
        </w:rPr>
        <w:t>.</w:t>
      </w:r>
      <w:r w:rsidR="00CC2893">
        <w:rPr>
          <w:rtl/>
        </w:rPr>
        <w:tab/>
      </w:r>
    </w:p>
    <w:p w14:paraId="110C0A43" w14:textId="77777777" w:rsidR="009058E2" w:rsidRDefault="009058E2" w:rsidP="007242B1">
      <w:pPr>
        <w:spacing w:line="320" w:lineRule="exact"/>
        <w:rPr>
          <w:rtl/>
        </w:rPr>
        <w:sectPr w:rsidR="009058E2" w:rsidSect="000E71A3">
          <w:type w:val="continuous"/>
          <w:pgSz w:w="10318" w:h="14576" w:code="139"/>
          <w:pgMar w:top="1531" w:right="1134" w:bottom="1134" w:left="1134" w:header="709" w:footer="709" w:gutter="0"/>
          <w:pgNumType w:fmt="hebrew1"/>
          <w:cols w:num="2" w:space="425"/>
          <w:bidi/>
          <w:rtlGutter/>
          <w:docGrid w:linePitch="360"/>
        </w:sectPr>
      </w:pPr>
    </w:p>
    <w:p w14:paraId="15F2685C" w14:textId="77777777" w:rsidR="009058E2" w:rsidRPr="00D37B81" w:rsidRDefault="009058E2" w:rsidP="00F575F2">
      <w:pPr>
        <w:pStyle w:val="1"/>
        <w:rPr>
          <w:rtl/>
        </w:rPr>
      </w:pPr>
      <w:bookmarkStart w:id="124" w:name="_Toc121159855"/>
      <w:bookmarkStart w:id="125" w:name="_Toc121160170"/>
      <w:bookmarkStart w:id="126" w:name="_Toc121170386"/>
      <w:r w:rsidRPr="00D37B81">
        <w:rPr>
          <w:rtl/>
        </w:rPr>
        <w:lastRenderedPageBreak/>
        <w:t>חזיון כ'</w:t>
      </w:r>
      <w:bookmarkEnd w:id="124"/>
      <w:bookmarkEnd w:id="125"/>
      <w:bookmarkEnd w:id="126"/>
    </w:p>
    <w:p w14:paraId="0F9A57DC" w14:textId="77777777" w:rsidR="009058E2" w:rsidRPr="006A0D12" w:rsidRDefault="009058E2" w:rsidP="00F575F2">
      <w:pPr>
        <w:pStyle w:val="2"/>
        <w:rPr>
          <w:rtl/>
        </w:rPr>
      </w:pPr>
      <w:bookmarkStart w:id="127" w:name="_Toc121159856"/>
      <w:bookmarkStart w:id="128" w:name="_Toc121160171"/>
      <w:bookmarkStart w:id="129" w:name="_Toc121170387"/>
      <w:r w:rsidRPr="006A0D12">
        <w:rPr>
          <w:rtl/>
        </w:rPr>
        <w:t>גלות התורה</w:t>
      </w:r>
      <w:bookmarkEnd w:id="127"/>
      <w:bookmarkEnd w:id="128"/>
      <w:bookmarkEnd w:id="129"/>
    </w:p>
    <w:p w14:paraId="2F293C82" w14:textId="77777777" w:rsidR="009058E2" w:rsidRDefault="009058E2" w:rsidP="009F3977">
      <w:pPr>
        <w:pStyle w:val="3"/>
        <w:jc w:val="distribute"/>
        <w:rPr>
          <w:rtl/>
        </w:rPr>
      </w:pPr>
      <w:r>
        <w:rPr>
          <w:rtl/>
        </w:rPr>
        <w:t xml:space="preserve">לפני קהל גדול, ביום א' ל"ו בעומר שנת תר"ף כשהביאו י"ג ספרי תורות מקהלת קאזאנקא </w:t>
      </w:r>
      <w:r w:rsidRPr="005C0B52">
        <w:rPr>
          <w:sz w:val="18"/>
          <w:szCs w:val="18"/>
          <w:rtl/>
        </w:rPr>
        <w:t>(פ</w:t>
      </w:r>
      <w:r w:rsidR="000308CE">
        <w:rPr>
          <w:rFonts w:hint="cs"/>
          <w:sz w:val="18"/>
          <w:szCs w:val="18"/>
          <w:rtl/>
        </w:rPr>
        <w:t>לך</w:t>
      </w:r>
      <w:r w:rsidRPr="005C0B52">
        <w:rPr>
          <w:sz w:val="18"/>
          <w:szCs w:val="18"/>
          <w:rtl/>
        </w:rPr>
        <w:t xml:space="preserve"> חערסאן)</w:t>
      </w:r>
      <w:r>
        <w:rPr>
          <w:rtl/>
        </w:rPr>
        <w:t xml:space="preserve"> שנחרבה </w:t>
      </w:r>
      <w:r w:rsidR="00317405">
        <w:rPr>
          <w:rtl/>
        </w:rPr>
        <w:t>על ידי</w:t>
      </w:r>
      <w:r>
        <w:rPr>
          <w:rtl/>
        </w:rPr>
        <w:t xml:space="preserve"> השודדים, </w:t>
      </w:r>
      <w:r w:rsidR="00317405">
        <w:rPr>
          <w:rtl/>
        </w:rPr>
        <w:t>בעוונותינו הרבים</w:t>
      </w:r>
      <w:r>
        <w:rPr>
          <w:rtl/>
        </w:rPr>
        <w:t>.</w:t>
      </w:r>
      <w:r w:rsidR="009F3977">
        <w:rPr>
          <w:rtl/>
        </w:rPr>
        <w:tab/>
      </w:r>
    </w:p>
    <w:p w14:paraId="5C0319CC" w14:textId="77777777" w:rsidR="009058E2" w:rsidRDefault="009058E2" w:rsidP="007242B1">
      <w:pPr>
        <w:spacing w:line="320" w:lineRule="exact"/>
        <w:rPr>
          <w:rtl/>
        </w:rPr>
        <w:sectPr w:rsidR="009058E2" w:rsidSect="000E71A3">
          <w:pgSz w:w="10318" w:h="14576" w:code="139"/>
          <w:pgMar w:top="1531" w:right="1134" w:bottom="1134" w:left="1134" w:header="709" w:footer="709" w:gutter="0"/>
          <w:pgNumType w:fmt="hebrew1"/>
          <w:cols w:space="425"/>
          <w:bidi/>
          <w:rtlGutter/>
          <w:docGrid w:linePitch="360"/>
        </w:sectPr>
      </w:pPr>
    </w:p>
    <w:p w14:paraId="7E018764" w14:textId="097BC3BD" w:rsidR="009058E2" w:rsidRDefault="009058E2" w:rsidP="00A9718F">
      <w:pPr>
        <w:spacing w:line="320" w:lineRule="exact"/>
        <w:jc w:val="distribute"/>
        <w:rPr>
          <w:rtl/>
        </w:rPr>
      </w:pPr>
      <w:r w:rsidRPr="00C76CE1">
        <w:rPr>
          <w:rFonts w:cs="VILNA מתוקן DP"/>
          <w:bCs/>
          <w:szCs w:val="32"/>
          <w:rtl/>
        </w:rPr>
        <w:t xml:space="preserve">אחי </w:t>
      </w:r>
      <w:r>
        <w:rPr>
          <w:rtl/>
        </w:rPr>
        <w:t>היקרים! כל אחד מאתנו כשהוא לעצמו יש לו דברי הימים שלו, ומה שיש בפרט יש בכלל, ימי שלוה והשקט ליחיד, וכמו כן להכלל, היום הזה ירשם בדברי הימים לבני ישראל בגולה, ובודאי הרושמים הבאים אחרינו ירשמו את היום הזה בתוך שאר ימי תוגה ויגון אשר קרו לעמנו, ואולי יוכל היות, כי כותבי דברי ימינו יסתכלו ביום המאורע המעציב הזה מנקודת ראות אחרת, ולפי דעתם ירשמו את היום הזה בתוך ימי גיל וחדוה למצער</w:t>
      </w:r>
      <w:r>
        <w:rPr>
          <w:rFonts w:hint="cs"/>
          <w:rtl/>
        </w:rPr>
        <w:t xml:space="preserve"> </w:t>
      </w:r>
      <w:r>
        <w:rPr>
          <w:rtl/>
        </w:rPr>
        <w:t>ואולי גם הצדק אתם, ואבאר את דברי:</w:t>
      </w:r>
      <w:r w:rsidR="00BC13E8">
        <w:rPr>
          <w:rtl/>
        </w:rPr>
        <w:t xml:space="preserve"> </w:t>
      </w:r>
      <w:r>
        <w:rPr>
          <w:rtl/>
        </w:rPr>
        <w:t>מסתכל אנכי שכל אחד מאתנו נושא ספר מספרי התורה הגולים, המובאים בדממה חרישית ובראש כפוף, ואחרת לא יוכל היות, ידענו היטיב, איך כותבים מאחינו או מאחיותינו ספרי תורה, כמה יגיעות יגעו, כמה שנים עמלו וחסרו נפשם מטובה, לקבץ על יד, ולעת ההתחלה, ומה גם להסיום כבדו את ה' באורים, משתה ושמחה, ולפעמים בכנור ותוף, ועד שאספו קהל עדת קאזאנקא שלש עשרה ספרי תורות, כמה טרחות טרחו וכמה זמן ועידנים עברו, ועתה נשער נא את רוב היגון והעגמת נפש שבלב כל אחד ואחד על הגלות של ספרי התורות ממקומם, ונתרחקו מגבולם, הם והכותבים אותם ביחד.</w:t>
      </w:r>
      <w:r w:rsidR="00A9718F">
        <w:rPr>
          <w:rtl/>
        </w:rPr>
        <w:tab/>
      </w:r>
    </w:p>
    <w:p w14:paraId="1BB3F0D4" w14:textId="6C10DB43" w:rsidR="009058E2" w:rsidRDefault="009058E2" w:rsidP="00A9718F">
      <w:pPr>
        <w:spacing w:line="320" w:lineRule="exact"/>
        <w:jc w:val="distribute"/>
        <w:rPr>
          <w:rtl/>
        </w:rPr>
      </w:pPr>
      <w:r w:rsidRPr="00C76CE1">
        <w:rPr>
          <w:rFonts w:cs="VILNA מתוקן DP"/>
          <w:bCs/>
          <w:szCs w:val="32"/>
          <w:rtl/>
        </w:rPr>
        <w:t xml:space="preserve">וכשמורידים </w:t>
      </w:r>
      <w:r>
        <w:rPr>
          <w:rtl/>
        </w:rPr>
        <w:t xml:space="preserve">אנחנו דמעות חמות על גלות התורה, עלינו לבכות מבלי הפוגות על ספרי התורה שלא זכו גם לזה, אלו הספרים </w:t>
      </w:r>
      <w:r w:rsidR="00317405">
        <w:rPr>
          <w:rtl/>
        </w:rPr>
        <w:t>על כל פנים</w:t>
      </w:r>
      <w:r>
        <w:rPr>
          <w:rtl/>
        </w:rPr>
        <w:t xml:space="preserve"> לא חלו בם ידי זרים ולא נתחללו ובקהלות אחרות לא הספיקו אחינו, הבורחים מחמת המציק, אשר כונן להשחית ומהרה נסו, ובספרי התורות התעוללו השודדים והפוחזים, קרעום </w:t>
      </w:r>
      <w:r>
        <w:rPr>
          <w:rtl/>
        </w:rPr>
        <w:t xml:space="preserve">לגזרים וטמאו אותם, כמה </w:t>
      </w:r>
      <w:r w:rsidR="0089228D">
        <w:rPr>
          <w:rFonts w:hint="cs"/>
          <w:rtl/>
        </w:rPr>
        <w:t>ס</w:t>
      </w:r>
      <w:r>
        <w:rPr>
          <w:rtl/>
        </w:rPr>
        <w:t xml:space="preserve">פרי תורות נקרעו ונשרפו, בעירה טיטיוב </w:t>
      </w:r>
      <w:r w:rsidRPr="008234F8">
        <w:rPr>
          <w:sz w:val="20"/>
          <w:szCs w:val="20"/>
          <w:rtl/>
        </w:rPr>
        <w:t>(פ</w:t>
      </w:r>
      <w:r w:rsidR="003227FE">
        <w:rPr>
          <w:rFonts w:hint="cs"/>
          <w:sz w:val="20"/>
          <w:szCs w:val="20"/>
          <w:rtl/>
        </w:rPr>
        <w:t>לך</w:t>
      </w:r>
      <w:r w:rsidRPr="008234F8">
        <w:rPr>
          <w:sz w:val="20"/>
          <w:szCs w:val="20"/>
          <w:rtl/>
        </w:rPr>
        <w:t xml:space="preserve"> קיוב)</w:t>
      </w:r>
      <w:r>
        <w:rPr>
          <w:rtl/>
        </w:rPr>
        <w:t xml:space="preserve"> בכל בתי כנסיות נשרפו התורות </w:t>
      </w:r>
      <w:r w:rsidR="00317405">
        <w:rPr>
          <w:rtl/>
        </w:rPr>
        <w:t>רחמנא ליצלן</w:t>
      </w:r>
      <w:r>
        <w:rPr>
          <w:rtl/>
        </w:rPr>
        <w:t>.</w:t>
      </w:r>
      <w:r w:rsidR="00A9718F">
        <w:rPr>
          <w:rtl/>
        </w:rPr>
        <w:tab/>
      </w:r>
    </w:p>
    <w:p w14:paraId="612AC543" w14:textId="5DB87C9E" w:rsidR="009058E2" w:rsidRDefault="009058E2" w:rsidP="00A9718F">
      <w:pPr>
        <w:spacing w:line="320" w:lineRule="exact"/>
        <w:jc w:val="distribute"/>
        <w:rPr>
          <w:rtl/>
        </w:rPr>
      </w:pPr>
      <w:r w:rsidRPr="00C76CE1">
        <w:rPr>
          <w:rFonts w:cs="VILNA מתוקן DP"/>
          <w:bCs/>
          <w:szCs w:val="32"/>
          <w:rtl/>
        </w:rPr>
        <w:t>ו</w:t>
      </w:r>
      <w:r w:rsidR="00BC13E8" w:rsidRPr="00C76CE1">
        <w:rPr>
          <w:rFonts w:cs="VILNA מתוקן DP" w:hint="cs"/>
          <w:bCs/>
          <w:szCs w:val="32"/>
          <w:rtl/>
        </w:rPr>
        <w:t>מ</w:t>
      </w:r>
      <w:r w:rsidRPr="00C76CE1">
        <w:rPr>
          <w:rFonts w:cs="VILNA מתוקן DP"/>
          <w:bCs/>
          <w:szCs w:val="32"/>
          <w:rtl/>
        </w:rPr>
        <w:t xml:space="preserve">צד </w:t>
      </w:r>
      <w:r>
        <w:rPr>
          <w:rtl/>
        </w:rPr>
        <w:t xml:space="preserve">השני אני מסתכל בכם היום, והנה לא לאבל באתם הנה, כי כולכם מלובשים בגדי שבת </w:t>
      </w:r>
      <w:r w:rsidR="00317405">
        <w:rPr>
          <w:rtl/>
        </w:rPr>
        <w:t>ויום טוב</w:t>
      </w:r>
      <w:r>
        <w:rPr>
          <w:rtl/>
        </w:rPr>
        <w:t>, הש"ץ עם המקהלה משוררים, ואני שואל לנפשי, לשמחה זו מה היא עושה? הלא מלאי עצב הננו, תוגה עמוקה עד בלי די, והנה</w:t>
      </w:r>
      <w:r w:rsidR="007C29AA">
        <w:rPr>
          <w:rtl/>
        </w:rPr>
        <w:t xml:space="preserve"> </w:t>
      </w:r>
      <w:r>
        <w:rPr>
          <w:rtl/>
        </w:rPr>
        <w:t>שמחה ועצב משתמשים בערבוביה פה, ונפיק ונחזה, הלא אמרו חז"ל בכמה מקומות "פוק חזי מה עמא דבר" וקול המון כקול שדי, ובודאי הצדק אתם, אולי יש בזה גם מקום לשמחה?</w:t>
      </w:r>
      <w:r w:rsidR="00A9718F">
        <w:rPr>
          <w:rtl/>
        </w:rPr>
        <w:tab/>
      </w:r>
    </w:p>
    <w:p w14:paraId="40DE89C9" w14:textId="0991AD2B" w:rsidR="009058E2" w:rsidRDefault="009058E2" w:rsidP="00A9718F">
      <w:pPr>
        <w:spacing w:line="320" w:lineRule="exact"/>
        <w:jc w:val="distribute"/>
        <w:rPr>
          <w:rtl/>
        </w:rPr>
      </w:pPr>
      <w:r w:rsidRPr="00C76CE1">
        <w:rPr>
          <w:rFonts w:cs="VILNA מתוקן DP"/>
          <w:bCs/>
          <w:szCs w:val="32"/>
          <w:rtl/>
        </w:rPr>
        <w:t xml:space="preserve">בנוהג </w:t>
      </w:r>
      <w:r>
        <w:rPr>
          <w:rtl/>
        </w:rPr>
        <w:t xml:space="preserve">שבעולם, בעת יחכו על אורח נכבד, יכבדו את הבית, יפארו את הכלים, ומעמידים כל דבר על מקומו הראוי להרהיב עין, ובבוא האורח בצל קורתם, יקבלוהו בסבר פנים יפות, ומה גם אם האורח הוא אוהב </w:t>
      </w:r>
      <w:r w:rsidRPr="000F3B95">
        <w:rPr>
          <w:highlight w:val="yellow"/>
          <w:rtl/>
        </w:rPr>
        <w:t>בלא לב ולב</w:t>
      </w:r>
      <w:r>
        <w:rPr>
          <w:rtl/>
        </w:rPr>
        <w:t xml:space="preserve">, וכל שכן אם האורח הוא שר ונגיד אשר ממנו תוצאות לחם חקו, בודאי יקבלוהו ברוב כבוד והוד, </w:t>
      </w:r>
      <w:r w:rsidR="00317405">
        <w:rPr>
          <w:rtl/>
        </w:rPr>
        <w:t>ומכל שכן</w:t>
      </w:r>
      <w:r>
        <w:rPr>
          <w:rtl/>
        </w:rPr>
        <w:t xml:space="preserve"> אם האיש </w:t>
      </w:r>
      <w:r w:rsidR="00317405">
        <w:rPr>
          <w:rtl/>
        </w:rPr>
        <w:t>הבעל הבית</w:t>
      </w:r>
      <w:r>
        <w:rPr>
          <w:rtl/>
        </w:rPr>
        <w:t xml:space="preserve"> הוא </w:t>
      </w:r>
      <w:r w:rsidR="00E80629">
        <w:rPr>
          <w:rFonts w:hint="cs"/>
          <w:rtl/>
        </w:rPr>
        <w:t>ב</w:t>
      </w:r>
      <w:r>
        <w:rPr>
          <w:rtl/>
        </w:rPr>
        <w:t>עת צרה, וזה האורח הנכבד יכול לחלצהו מן המיצר, יו</w:t>
      </w:r>
      <w:r w:rsidR="00D53545">
        <w:rPr>
          <w:rFonts w:hint="cs"/>
          <w:rtl/>
        </w:rPr>
        <w:t>תר</w:t>
      </w:r>
      <w:r>
        <w:rPr>
          <w:rtl/>
        </w:rPr>
        <w:t xml:space="preserve"> ויותר יקבלהו בשמחה בהתרגשות עצומה. </w:t>
      </w:r>
      <w:r w:rsidRPr="008234F8">
        <w:rPr>
          <w:sz w:val="20"/>
          <w:szCs w:val="20"/>
          <w:rtl/>
        </w:rPr>
        <w:t>(הציור הזה קניתי בשנוי מעשה מסוף הספר שרגא טובא, לענין יום הכיפורים)</w:t>
      </w:r>
      <w:r>
        <w:rPr>
          <w:rtl/>
        </w:rPr>
        <w:t>.</w:t>
      </w:r>
      <w:r w:rsidR="00A9718F">
        <w:rPr>
          <w:rtl/>
        </w:rPr>
        <w:tab/>
      </w:r>
    </w:p>
    <w:p w14:paraId="3458B3D2" w14:textId="34ACF016" w:rsidR="009058E2" w:rsidRDefault="009058E2" w:rsidP="00A9718F">
      <w:pPr>
        <w:spacing w:line="320" w:lineRule="exact"/>
        <w:jc w:val="distribute"/>
        <w:rPr>
          <w:rtl/>
        </w:rPr>
      </w:pPr>
      <w:r w:rsidRPr="00C76CE1">
        <w:rPr>
          <w:rFonts w:cs="VILNA מתוקן DP"/>
          <w:bCs/>
          <w:szCs w:val="32"/>
          <w:rtl/>
        </w:rPr>
        <w:t xml:space="preserve">אחי </w:t>
      </w:r>
      <w:r>
        <w:rPr>
          <w:rtl/>
        </w:rPr>
        <w:t xml:space="preserve">ורעי! כעת אנחנו מקבלים י"ג אורחים נכבדים למאוד, י"ג ספרי תורה טהורים וקדושים שגלו ממקומם, והובאו הנה עיר ניקאלאייעב, וידוע מה שאמרו חז"ל </w:t>
      </w:r>
      <w:r w:rsidRPr="008234F8">
        <w:rPr>
          <w:sz w:val="20"/>
          <w:szCs w:val="20"/>
          <w:rtl/>
        </w:rPr>
        <w:t>(קדושין לג)</w:t>
      </w:r>
      <w:r>
        <w:rPr>
          <w:rtl/>
        </w:rPr>
        <w:t xml:space="preserve"> מפני לומדיה עומדים מפניה על אחת כמה וכמה, </w:t>
      </w:r>
      <w:r w:rsidR="00317405">
        <w:rPr>
          <w:rtl/>
        </w:rPr>
        <w:t>ובמסכת</w:t>
      </w:r>
      <w:r>
        <w:rPr>
          <w:rtl/>
        </w:rPr>
        <w:t xml:space="preserve"> שבת דף ק"ו, העומד בשעת יציאת הנפש חייב </w:t>
      </w:r>
      <w:r>
        <w:rPr>
          <w:rtl/>
        </w:rPr>
        <w:lastRenderedPageBreak/>
        <w:t>לקרוע, הרי זה דומה לספר תורה שנשרפה, הרי דכבוד הספר תורה יקר אצלנו מאד מאד, והם, הספרים האלו, אורחים הגונים מאד אצלנו, וכל חיותנו תלוי בהם, כי הם חיינו ואורך ימינו.</w:t>
      </w:r>
      <w:r w:rsidR="00A9718F">
        <w:rPr>
          <w:rtl/>
        </w:rPr>
        <w:tab/>
      </w:r>
    </w:p>
    <w:p w14:paraId="49F743EC" w14:textId="69834EF0" w:rsidR="009058E2" w:rsidRDefault="009058E2" w:rsidP="00A9718F">
      <w:pPr>
        <w:spacing w:line="320" w:lineRule="exact"/>
        <w:jc w:val="distribute"/>
        <w:rPr>
          <w:rtl/>
        </w:rPr>
      </w:pPr>
      <w:r w:rsidRPr="00C76CE1">
        <w:rPr>
          <w:rFonts w:cs="VILNA מתוקן DP"/>
          <w:bCs/>
          <w:szCs w:val="32"/>
          <w:rtl/>
        </w:rPr>
        <w:t xml:space="preserve">ומה </w:t>
      </w:r>
      <w:r>
        <w:rPr>
          <w:rtl/>
        </w:rPr>
        <w:t>מאד צריכין אנו ל</w:t>
      </w:r>
      <w:r w:rsidR="009567C4">
        <w:rPr>
          <w:rFonts w:hint="cs"/>
          <w:rtl/>
        </w:rPr>
        <w:t>ט</w:t>
      </w:r>
      <w:r>
        <w:rPr>
          <w:rtl/>
        </w:rPr>
        <w:t>הר את הבית, זה הלב, מכל שיקוץ ותיעוב ולקבלם בתרועת שמחה לפרוס סדינין לבנים ומצוירים, במעשים הטובים, כדי לכבדם.</w:t>
      </w:r>
      <w:r w:rsidR="00A9718F">
        <w:rPr>
          <w:rtl/>
        </w:rPr>
        <w:tab/>
      </w:r>
    </w:p>
    <w:p w14:paraId="2DF59D43" w14:textId="6D7829F2" w:rsidR="009058E2" w:rsidRDefault="009058E2" w:rsidP="00A9718F">
      <w:pPr>
        <w:spacing w:line="320" w:lineRule="exact"/>
        <w:jc w:val="distribute"/>
        <w:rPr>
          <w:rtl/>
        </w:rPr>
      </w:pPr>
      <w:r w:rsidRPr="00C76CE1">
        <w:rPr>
          <w:rFonts w:cs="VILNA מתוקן DP"/>
          <w:bCs/>
          <w:szCs w:val="32"/>
          <w:rtl/>
        </w:rPr>
        <w:t xml:space="preserve">וצריכים </w:t>
      </w:r>
      <w:r>
        <w:rPr>
          <w:rtl/>
        </w:rPr>
        <w:t xml:space="preserve">אנחנו כעת, לכבוד האורחים ההגונים, היקרים, אשר הובאו לגור בתוכנו, לקבל עלינו עול מלכות שמים בשלימות, ולבוא לידי בירור האמתי שבתקופה זו שבה חיים הננו, אין לנו להשען אלא על אבינו שבשמים, ואין עצה, ואין תבונה, ואין חכמה להיות נגד ה', רק להסתופף בצל תורתנו </w:t>
      </w:r>
      <w:r w:rsidR="00317405">
        <w:rPr>
          <w:rtl/>
        </w:rPr>
        <w:t>הקדושה</w:t>
      </w:r>
      <w:r>
        <w:rPr>
          <w:rtl/>
        </w:rPr>
        <w:t>.</w:t>
      </w:r>
      <w:r w:rsidR="00A9718F">
        <w:rPr>
          <w:rtl/>
        </w:rPr>
        <w:tab/>
      </w:r>
    </w:p>
    <w:p w14:paraId="429ED5BA" w14:textId="35EE242C" w:rsidR="00913A60" w:rsidRDefault="009058E2" w:rsidP="00A9718F">
      <w:pPr>
        <w:spacing w:line="320" w:lineRule="exact"/>
        <w:jc w:val="distribute"/>
        <w:rPr>
          <w:rtl/>
        </w:rPr>
      </w:pPr>
      <w:r w:rsidRPr="00C76CE1">
        <w:rPr>
          <w:rFonts w:cs="VILNA מתוקן DP"/>
          <w:bCs/>
          <w:szCs w:val="32"/>
          <w:rtl/>
        </w:rPr>
        <w:t xml:space="preserve">צא </w:t>
      </w:r>
      <w:r>
        <w:rPr>
          <w:rtl/>
        </w:rPr>
        <w:t xml:space="preserve">ולמד מה שעשה נקנור </w:t>
      </w:r>
      <w:r w:rsidRPr="008234F8">
        <w:rPr>
          <w:sz w:val="20"/>
          <w:szCs w:val="20"/>
          <w:rtl/>
        </w:rPr>
        <w:t>(יומא לח</w:t>
      </w:r>
      <w:r w:rsidR="005811E5">
        <w:rPr>
          <w:rFonts w:hint="cs"/>
          <w:sz w:val="20"/>
          <w:szCs w:val="20"/>
          <w:rtl/>
        </w:rPr>
        <w:t>,</w:t>
      </w:r>
      <w:r w:rsidRPr="008234F8">
        <w:rPr>
          <w:sz w:val="20"/>
          <w:szCs w:val="20"/>
          <w:rtl/>
        </w:rPr>
        <w:t xml:space="preserve"> א)</w:t>
      </w:r>
      <w:r>
        <w:rPr>
          <w:rtl/>
        </w:rPr>
        <w:t xml:space="preserve">, נקנור נעשה לו נס לדלתותיו, כשהלך נקנור להביא דלתות </w:t>
      </w:r>
      <w:r w:rsidRPr="00E47548">
        <w:rPr>
          <w:sz w:val="20"/>
          <w:szCs w:val="20"/>
          <w:rtl/>
        </w:rPr>
        <w:t>[</w:t>
      </w:r>
      <w:r w:rsidR="00317405">
        <w:rPr>
          <w:sz w:val="20"/>
          <w:szCs w:val="20"/>
          <w:rtl/>
        </w:rPr>
        <w:t>לבית המקדש</w:t>
      </w:r>
      <w:r w:rsidRPr="00E47548">
        <w:rPr>
          <w:sz w:val="20"/>
          <w:szCs w:val="20"/>
          <w:rtl/>
        </w:rPr>
        <w:t>]</w:t>
      </w:r>
      <w:r>
        <w:rPr>
          <w:rtl/>
        </w:rPr>
        <w:t xml:space="preserve"> מאלכסנדריא של מצרים, בחזירתו עמד עליו נחשול שבים לטובעו, נטל אחת מהם והטילה לים, ולא נח הים מזעפו, בקשו להטיל את חברתה עמד הוא וכרכה, אמר להם הטילוני עמה, מיד נח הים מזעפו, והיה מצטער על חברתה, כיון שהגיע לנמלה של עכו, היתה מבצבצת ויוצאה מתחת דופני הספינה</w:t>
      </w:r>
      <w:r w:rsidR="00913A60">
        <w:rPr>
          <w:rFonts w:hint="cs"/>
          <w:rtl/>
        </w:rPr>
        <w:t>.</w:t>
      </w:r>
      <w:r>
        <w:rPr>
          <w:rtl/>
        </w:rPr>
        <w:t xml:space="preserve"> </w:t>
      </w:r>
      <w:r w:rsidR="00A9718F">
        <w:rPr>
          <w:rtl/>
        </w:rPr>
        <w:tab/>
      </w:r>
    </w:p>
    <w:p w14:paraId="627A17DC" w14:textId="0BEE7E2F" w:rsidR="00913A60" w:rsidRDefault="009058E2" w:rsidP="00A9718F">
      <w:pPr>
        <w:spacing w:line="320" w:lineRule="exact"/>
        <w:jc w:val="distribute"/>
        <w:rPr>
          <w:rtl/>
        </w:rPr>
      </w:pPr>
      <w:r w:rsidRPr="00C76CE1">
        <w:rPr>
          <w:rFonts w:cs="VILNA מתוקן DP"/>
          <w:bCs/>
          <w:szCs w:val="32"/>
          <w:rtl/>
        </w:rPr>
        <w:t xml:space="preserve">דבר </w:t>
      </w:r>
      <w:r>
        <w:rPr>
          <w:rtl/>
        </w:rPr>
        <w:t>הלמד מענינו שערים היו לנו, שערים המצוינים בהלכה זה שער התורה, וגם שער העבודה, בשני שערים האלו עברנו בגולה, את כל הימים והנהרות, וכשעמד נחשול של ים בעוז רוחו, הולך וסוער, הטילו שער האחד, הוא "שער העבודה", בית המקדש, מרכז העבודה הכללית חרב, יצאנו מהארץ, הפלגנו בספינות, שחים על פני הים, ים זועף ומזעפו לא ינוח, ספינת ישראל נ</w:t>
      </w:r>
      <w:r w:rsidR="006A5C39">
        <w:rPr>
          <w:rFonts w:hint="cs"/>
          <w:rtl/>
        </w:rPr>
        <w:t>י</w:t>
      </w:r>
      <w:r>
        <w:rPr>
          <w:rtl/>
        </w:rPr>
        <w:t xml:space="preserve">שאה על פני הגלים, והרוח ידחוף אותה משני עברים, וגם בקרבה, ביושבי </w:t>
      </w:r>
      <w:r>
        <w:rPr>
          <w:rtl/>
        </w:rPr>
        <w:t>הספינה בתוך המהומה והמבוכה אין שלום, הרוח החיצוני רע ומר לנו, הגלים מעלים קצף לבלענו חיים, הורגים ואונסים אותנו מחללים ומבזים את קדשנו ואת ספרי תורתנו</w:t>
      </w:r>
      <w:r w:rsidR="00913A60">
        <w:rPr>
          <w:rFonts w:hint="cs"/>
          <w:rtl/>
        </w:rPr>
        <w:t>.</w:t>
      </w:r>
      <w:r>
        <w:rPr>
          <w:rtl/>
        </w:rPr>
        <w:t xml:space="preserve"> </w:t>
      </w:r>
      <w:r w:rsidR="00A9718F">
        <w:rPr>
          <w:rtl/>
        </w:rPr>
        <w:tab/>
      </w:r>
    </w:p>
    <w:p w14:paraId="00F24438" w14:textId="576B8E84" w:rsidR="009058E2" w:rsidRDefault="009058E2" w:rsidP="00966312">
      <w:pPr>
        <w:spacing w:line="300" w:lineRule="exact"/>
        <w:jc w:val="distribute"/>
        <w:rPr>
          <w:rtl/>
        </w:rPr>
      </w:pPr>
      <w:r w:rsidRPr="00C76CE1">
        <w:rPr>
          <w:rFonts w:cs="VILNA מתוקן DP"/>
          <w:bCs/>
          <w:szCs w:val="32"/>
          <w:rtl/>
        </w:rPr>
        <w:t xml:space="preserve">ולא </w:t>
      </w:r>
      <w:r>
        <w:rPr>
          <w:rtl/>
        </w:rPr>
        <w:t xml:space="preserve">די לנו באלה, הבאישו נמקו חבורתינו, מהרסינו ומחריבינו ממנו יצאו, בימים האחרונים נתרבו "בעלי קושרי קשר" שאחזו בשיטת המלך אחז, שאחז בתי כנסיות ובתי מדרשות </w:t>
      </w:r>
      <w:r w:rsidRPr="008234F8">
        <w:rPr>
          <w:sz w:val="20"/>
          <w:szCs w:val="20"/>
          <w:rtl/>
        </w:rPr>
        <w:t>(כמבואר במדרש אסתר בפתיחה)</w:t>
      </w:r>
      <w:r>
        <w:rPr>
          <w:rtl/>
        </w:rPr>
        <w:t xml:space="preserve">, כך אמר אחז, אם אין גדיים אין תישים, אם אין צאן אין רועה, אם אין רועה אין עולם מתקיים, כך היה אחז סבור ואומר, אם אין קטנים אין גדולים וכו', אם אין זקנים אין תורה, ואם אין תורה אין בתי כנסיות ובתי מדרשות וכו' מה עשה עמד ונעל כל </w:t>
      </w:r>
      <w:r w:rsidR="00317405">
        <w:rPr>
          <w:rFonts w:hint="cs"/>
          <w:rtl/>
        </w:rPr>
        <w:t>בתי כנסיות</w:t>
      </w:r>
      <w:r>
        <w:rPr>
          <w:rtl/>
        </w:rPr>
        <w:t xml:space="preserve"> וב</w:t>
      </w:r>
      <w:r w:rsidR="00317405">
        <w:rPr>
          <w:rFonts w:hint="cs"/>
          <w:rtl/>
        </w:rPr>
        <w:t>תי מדרשות</w:t>
      </w:r>
      <w:r>
        <w:rPr>
          <w:rtl/>
        </w:rPr>
        <w:t xml:space="preserve"> שלא להתעסק בתורה, עכ"ל המדרש, הוא המלך אחז צוה לנתק את צעירי הילדים מבית ספרם. ולבטלם מרוח היהדות, רוח הוריהם, ויקם להם בתי ספר ללמדם תהו ולא רוח, כמעשי הזאת עושים גם ה"קושרי קשר" בימינו, גם המה יחפצו בבתי ספר, אכן מבלי רוח ישראל, רוח ישראל סבא העתיק יומין, הם רוצים ללמד את בני ישראל הכל רק לא חכמת ישראל, והם עושים כל טצדקי, מבלי לנטוע בקרב הילדים אהבה וחבה לכל הקדוש לנו, והים הולך וסוער, ועוד מעט ונטו ידם לבלוע את הקודש כולו, להטיל ולהשליך גם את שער השני, השער האחרון שלנו, הוא "שער התורה"</w:t>
      </w:r>
      <w:r w:rsidR="00BC13E8">
        <w:rPr>
          <w:rFonts w:hint="cs"/>
          <w:rtl/>
        </w:rPr>
        <w:t>.</w:t>
      </w:r>
      <w:r w:rsidR="00044169">
        <w:rPr>
          <w:rtl/>
        </w:rPr>
        <w:tab/>
      </w:r>
    </w:p>
    <w:p w14:paraId="692FBE08" w14:textId="544735B1" w:rsidR="009058E2" w:rsidRDefault="009058E2" w:rsidP="00966312">
      <w:pPr>
        <w:spacing w:line="300" w:lineRule="exact"/>
        <w:jc w:val="distribute"/>
        <w:rPr>
          <w:rtl/>
        </w:rPr>
        <w:sectPr w:rsidR="009058E2"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 xml:space="preserve">ובעת </w:t>
      </w:r>
      <w:r>
        <w:rPr>
          <w:rtl/>
        </w:rPr>
        <w:t xml:space="preserve">צרה הזאת הגיעו מים עד הנפש, עלינו למסור את נפשנו, את השער הזה, יתר פליטתנו, לא נתן להשליך לים, לא נעזוב את השער האחד הזה עד שיעשה </w:t>
      </w:r>
      <w:r w:rsidR="00044169">
        <w:rPr>
          <w:rtl/>
        </w:rPr>
        <w:t>הקדוש ברוך הוא</w:t>
      </w:r>
      <w:r>
        <w:rPr>
          <w:rtl/>
        </w:rPr>
        <w:t xml:space="preserve"> עמנו נס, ושאון גליו וכל סאון סואן ברעש יביא אותנו עד החוף הבטוח, חוף ארצנו, וכיון שנגיע לנמל ולחוף, יבצבץ גם השער הראשון, שער העבודה, ותחזינה עינינו בשובו לציון ברחמים.</w:t>
      </w:r>
      <w:r w:rsidR="00A9718F">
        <w:rPr>
          <w:rtl/>
        </w:rPr>
        <w:tab/>
      </w:r>
    </w:p>
    <w:p w14:paraId="679A20C2" w14:textId="77777777" w:rsidR="00913A60" w:rsidRDefault="00913A60" w:rsidP="007242B1">
      <w:pPr>
        <w:spacing w:line="320" w:lineRule="exact"/>
        <w:rPr>
          <w:rtl/>
        </w:rPr>
        <w:sectPr w:rsidR="00913A60" w:rsidSect="000E71A3">
          <w:type w:val="continuous"/>
          <w:pgSz w:w="10318" w:h="14576" w:code="139"/>
          <w:pgMar w:top="1531" w:right="1134" w:bottom="1134" w:left="1134" w:header="709" w:footer="709" w:gutter="0"/>
          <w:pgNumType w:fmt="hebrew1"/>
          <w:cols w:num="2" w:space="425"/>
          <w:bidi/>
          <w:rtlGutter/>
          <w:docGrid w:linePitch="360"/>
        </w:sectPr>
      </w:pPr>
    </w:p>
    <w:p w14:paraId="1EE78E57" w14:textId="77777777" w:rsidR="005455BC" w:rsidRPr="00D37B81" w:rsidRDefault="005455BC" w:rsidP="00F575F2">
      <w:pPr>
        <w:pStyle w:val="1"/>
        <w:rPr>
          <w:rtl/>
        </w:rPr>
      </w:pPr>
      <w:bookmarkStart w:id="130" w:name="_Toc121159857"/>
      <w:bookmarkStart w:id="131" w:name="_Toc121160172"/>
      <w:bookmarkStart w:id="132" w:name="_Toc121170388"/>
      <w:r w:rsidRPr="00D37B81">
        <w:rPr>
          <w:rtl/>
        </w:rPr>
        <w:lastRenderedPageBreak/>
        <w:t>חזיון כ"א</w:t>
      </w:r>
      <w:bookmarkEnd w:id="130"/>
      <w:bookmarkEnd w:id="131"/>
      <w:bookmarkEnd w:id="132"/>
    </w:p>
    <w:p w14:paraId="344C6D9B" w14:textId="77777777" w:rsidR="005455BC" w:rsidRPr="006A0D12" w:rsidRDefault="005455BC" w:rsidP="00F575F2">
      <w:pPr>
        <w:pStyle w:val="2"/>
        <w:rPr>
          <w:rtl/>
        </w:rPr>
      </w:pPr>
      <w:bookmarkStart w:id="133" w:name="_Toc121159858"/>
      <w:bookmarkStart w:id="134" w:name="_Toc121160173"/>
      <w:bookmarkStart w:id="135" w:name="_Toc121170389"/>
      <w:r w:rsidRPr="006A0D12">
        <w:rPr>
          <w:rtl/>
        </w:rPr>
        <w:t>לך ה' הצדקה</w:t>
      </w:r>
      <w:bookmarkEnd w:id="133"/>
      <w:bookmarkEnd w:id="134"/>
      <w:bookmarkEnd w:id="135"/>
    </w:p>
    <w:p w14:paraId="7315B084" w14:textId="77777777" w:rsidR="005455BC" w:rsidRDefault="005455BC" w:rsidP="009F3977">
      <w:pPr>
        <w:pStyle w:val="3"/>
        <w:jc w:val="distribute"/>
        <w:rPr>
          <w:rtl/>
        </w:rPr>
      </w:pPr>
      <w:r>
        <w:rPr>
          <w:rtl/>
        </w:rPr>
        <w:t xml:space="preserve">בשבת </w:t>
      </w:r>
      <w:r w:rsidR="00F1577D">
        <w:rPr>
          <w:rtl/>
        </w:rPr>
        <w:t>פרשת</w:t>
      </w:r>
      <w:r>
        <w:rPr>
          <w:rtl/>
        </w:rPr>
        <w:t xml:space="preserve"> תבא שנת תר"ף קודם הסליחות.</w:t>
      </w:r>
      <w:r w:rsidR="009F3977">
        <w:rPr>
          <w:rtl/>
        </w:rPr>
        <w:tab/>
      </w:r>
    </w:p>
    <w:p w14:paraId="2221B6A9" w14:textId="77777777" w:rsidR="005455BC" w:rsidRDefault="005455BC" w:rsidP="007242B1">
      <w:pPr>
        <w:spacing w:line="320" w:lineRule="exact"/>
        <w:rPr>
          <w:rtl/>
        </w:rPr>
        <w:sectPr w:rsidR="005455BC" w:rsidSect="000E71A3">
          <w:pgSz w:w="10318" w:h="14576" w:code="139"/>
          <w:pgMar w:top="1531" w:right="1134" w:bottom="1134" w:left="1134" w:header="709" w:footer="709" w:gutter="0"/>
          <w:pgNumType w:fmt="hebrew1"/>
          <w:cols w:space="425"/>
          <w:bidi/>
          <w:rtlGutter/>
          <w:docGrid w:linePitch="360"/>
        </w:sectPr>
      </w:pPr>
    </w:p>
    <w:p w14:paraId="02692ADE" w14:textId="4AE3BC0A" w:rsidR="004B10DB" w:rsidRDefault="005455BC" w:rsidP="00A9718F">
      <w:pPr>
        <w:spacing w:line="320" w:lineRule="exact"/>
        <w:jc w:val="distribute"/>
        <w:rPr>
          <w:rtl/>
        </w:rPr>
      </w:pPr>
      <w:r w:rsidRPr="00C76CE1">
        <w:rPr>
          <w:rFonts w:cs="VILNA מתוקן DP"/>
          <w:bCs/>
          <w:szCs w:val="32"/>
          <w:rtl/>
        </w:rPr>
        <w:t xml:space="preserve">מתחילים </w:t>
      </w:r>
      <w:r>
        <w:rPr>
          <w:rtl/>
        </w:rPr>
        <w:t xml:space="preserve">אנחנו לבקש רחמים </w:t>
      </w:r>
      <w:r w:rsidR="00F1577D">
        <w:rPr>
          <w:rtl/>
        </w:rPr>
        <w:t>מהקדוש ברוך הוא</w:t>
      </w:r>
      <w:r>
        <w:rPr>
          <w:rtl/>
        </w:rPr>
        <w:t xml:space="preserve"> ואומרים: לך ה' הצדקה ולנו בושת הפנים! כל המתבונן מראש השנה שעבר, עד ראש השנה הבא עלינו לטובה, ההשגחה הפרטית החופפת עלינו ביחוד, הופיעה עלינו יותר מבשנים שעברו, כעת אשר העניים התמידים, אשר חיו על חשבון אחרים, עלו למעלה ראש, מלאים כל טוב, שמעולם לא חשבו ולא חמדו להתעלות כזו, בזמן אשר העשירים והאמידים ירדו מטה מטה, עולם הפוך אנחנו רואים, העליונים למטה והתחתונים למעלה, בעלי בתים החשובים, אשר ישבו שקט ושאנן, לא ידעו כל מחסור, והנה נהפך עליהם הגלגל, מוכרים מתחלה את חפציהם המותריים </w:t>
      </w:r>
      <w:r w:rsidR="00F1577D">
        <w:rPr>
          <w:rtl/>
        </w:rPr>
        <w:t>ואחר כך</w:t>
      </w:r>
      <w:r>
        <w:rPr>
          <w:rtl/>
        </w:rPr>
        <w:t xml:space="preserve"> ההכרחיים, ויוציאו על הוצאותיהם היומיים, את כל מחמדיהם נותנים בלחם להשיב נפשם, ו</w:t>
      </w:r>
      <w:r w:rsidR="00D52E35">
        <w:rPr>
          <w:rFonts w:hint="cs"/>
          <w:rtl/>
        </w:rPr>
        <w:t>כ</w:t>
      </w:r>
      <w:r>
        <w:rPr>
          <w:rtl/>
        </w:rPr>
        <w:t xml:space="preserve">אור הבוקר, גם עשיר גם אביון, </w:t>
      </w:r>
      <w:r w:rsidR="00E479BA">
        <w:rPr>
          <w:rtl/>
        </w:rPr>
        <w:t>רצונו לומר</w:t>
      </w:r>
      <w:r>
        <w:rPr>
          <w:rtl/>
        </w:rPr>
        <w:t xml:space="preserve"> העשיר שהיה אביון, והאביון שהיה עשיר יבואו לעמוד ולהתחנן באמירת סליחות, ויאמרו לך ה' הצדקה ולנו בושת הפנים!</w:t>
      </w:r>
      <w:r w:rsidR="00A9718F">
        <w:rPr>
          <w:rtl/>
        </w:rPr>
        <w:tab/>
      </w:r>
    </w:p>
    <w:p w14:paraId="179E4657" w14:textId="1DB1A553" w:rsidR="005455BC" w:rsidRDefault="005455BC" w:rsidP="00A9718F">
      <w:pPr>
        <w:spacing w:line="320" w:lineRule="exact"/>
        <w:jc w:val="distribute"/>
        <w:rPr>
          <w:rtl/>
        </w:rPr>
      </w:pPr>
      <w:r w:rsidRPr="00C76CE1">
        <w:rPr>
          <w:rFonts w:cs="VILNA מתוקן DP"/>
          <w:bCs/>
          <w:szCs w:val="32"/>
          <w:rtl/>
        </w:rPr>
        <w:t xml:space="preserve">מהסליחות </w:t>
      </w:r>
      <w:r>
        <w:rPr>
          <w:rtl/>
        </w:rPr>
        <w:t>דאשתקד עד הסליחות דהשתא, כמה וכמה נפלו ולא יכלו קום, כמה נפלו מלהט החרב המתהפכת בתוך גן החיים, במה כרעו לטבח לקרבנות צבור וקרבנות יחיד, האם לקחנו מוסר? האם פעל הזמן על לבותינו לטובה? האם גלי הים הזועף במשבריו עוררו את רוחנו, חזקו ואמצו את אמונתנו, על כרחנו עלינו להודות על האמת ולהשיב בפה מלא, לא! איש מאתנו לא נתן אל לבו להכיר את הנסים הגלויים, את החסד ואת האמת שעשה ועושה עמנו האל הנכבד והנערץ בכל יום ו</w:t>
      </w:r>
      <w:r w:rsidR="00D52E35">
        <w:rPr>
          <w:rFonts w:hint="cs"/>
          <w:rtl/>
        </w:rPr>
        <w:t>ב</w:t>
      </w:r>
      <w:r>
        <w:rPr>
          <w:rtl/>
        </w:rPr>
        <w:t>כל עת ובכל שעה.</w:t>
      </w:r>
      <w:r w:rsidR="00A9718F">
        <w:rPr>
          <w:rtl/>
        </w:rPr>
        <w:tab/>
      </w:r>
    </w:p>
    <w:p w14:paraId="2DFD3A38" w14:textId="432024E3" w:rsidR="00F5609C" w:rsidRDefault="005455BC" w:rsidP="00A9718F">
      <w:pPr>
        <w:spacing w:line="320" w:lineRule="exact"/>
        <w:jc w:val="distribute"/>
        <w:rPr>
          <w:rtl/>
        </w:rPr>
      </w:pPr>
      <w:r w:rsidRPr="00C76CE1">
        <w:rPr>
          <w:rFonts w:cs="VILNA מתוקן DP"/>
          <w:b/>
          <w:bCs/>
          <w:szCs w:val="32"/>
          <w:rtl/>
        </w:rPr>
        <w:t>הרמב"ם</w:t>
      </w:r>
      <w:r>
        <w:rPr>
          <w:rtl/>
        </w:rPr>
        <w:t xml:space="preserve"> ז"ל מונה שמונה מדות בנתינת הצדקה ואחריו </w:t>
      </w:r>
      <w:r w:rsidR="00E479BA">
        <w:rPr>
          <w:rtl/>
        </w:rPr>
        <w:t>הבית יוסף</w:t>
      </w:r>
      <w:r>
        <w:rPr>
          <w:rtl/>
        </w:rPr>
        <w:t xml:space="preserve"> בש"ע יורה דעה סימן </w:t>
      </w:r>
      <w:r w:rsidR="00D52E35">
        <w:rPr>
          <w:rFonts w:hint="cs"/>
          <w:rtl/>
        </w:rPr>
        <w:t>ר</w:t>
      </w:r>
      <w:r>
        <w:rPr>
          <w:rtl/>
        </w:rPr>
        <w:t>נ"ט, שתי מעלות הראשיות תמה, להחזיק ביד עני המט לנפול לתת לו בתור מתנה א</w:t>
      </w:r>
      <w:r w:rsidR="00D52E35">
        <w:rPr>
          <w:rFonts w:hint="cs"/>
          <w:rtl/>
        </w:rPr>
        <w:t>ו</w:t>
      </w:r>
      <w:r>
        <w:rPr>
          <w:rtl/>
        </w:rPr>
        <w:t xml:space="preserve"> הלואה. כדי לחזק ידו שלא יצטרך לבריות, ושלא יתביש, או הנותן צדקה לעני ולא ידע למי נתן והעני לא ידע ממי קבל, וכמבואר </w:t>
      </w:r>
      <w:r w:rsidRPr="008234F8">
        <w:rPr>
          <w:sz w:val="20"/>
          <w:szCs w:val="20"/>
          <w:rtl/>
        </w:rPr>
        <w:t>(</w:t>
      </w:r>
      <w:r w:rsidR="00E479BA">
        <w:rPr>
          <w:sz w:val="20"/>
          <w:szCs w:val="20"/>
          <w:rtl/>
        </w:rPr>
        <w:t>בפרק קמא</w:t>
      </w:r>
      <w:r w:rsidRPr="008234F8">
        <w:rPr>
          <w:sz w:val="20"/>
          <w:szCs w:val="20"/>
          <w:rtl/>
        </w:rPr>
        <w:t xml:space="preserve"> </w:t>
      </w:r>
      <w:r w:rsidR="00E479BA">
        <w:rPr>
          <w:sz w:val="20"/>
          <w:szCs w:val="20"/>
          <w:rtl/>
        </w:rPr>
        <w:t>דמסכת</w:t>
      </w:r>
      <w:r w:rsidRPr="008234F8">
        <w:rPr>
          <w:sz w:val="20"/>
          <w:szCs w:val="20"/>
          <w:rtl/>
        </w:rPr>
        <w:t xml:space="preserve"> ב"ב)</w:t>
      </w:r>
      <w:r>
        <w:rPr>
          <w:rtl/>
        </w:rPr>
        <w:t xml:space="preserve"> נותנה ואינו יודע למי נותנה נוטלה ואינו יודע ממי נוטלה, והגר"א ז"ל ציין לזה מפ"ה דשקלים ותוספתא שם "כשם שהיתה לשכת חשאין במקדש, כך היתה בכל עיר ועיר"</w:t>
      </w:r>
      <w:r w:rsidR="00F5609C">
        <w:rPr>
          <w:rFonts w:hint="cs"/>
          <w:rtl/>
        </w:rPr>
        <w:t>.</w:t>
      </w:r>
      <w:r>
        <w:rPr>
          <w:rtl/>
        </w:rPr>
        <w:t xml:space="preserve"> </w:t>
      </w:r>
      <w:r w:rsidR="00A9718F">
        <w:rPr>
          <w:rtl/>
        </w:rPr>
        <w:tab/>
      </w:r>
    </w:p>
    <w:p w14:paraId="66AF532E" w14:textId="4333FA19" w:rsidR="005455BC" w:rsidRDefault="005455BC" w:rsidP="00A9718F">
      <w:pPr>
        <w:spacing w:line="320" w:lineRule="exact"/>
        <w:jc w:val="distribute"/>
        <w:rPr>
          <w:rtl/>
        </w:rPr>
      </w:pPr>
      <w:r w:rsidRPr="00C76CE1">
        <w:rPr>
          <w:rFonts w:cs="VILNA מתוקן DP"/>
          <w:bCs/>
          <w:szCs w:val="32"/>
          <w:rtl/>
        </w:rPr>
        <w:t xml:space="preserve">חכמינו </w:t>
      </w:r>
      <w:r>
        <w:rPr>
          <w:rtl/>
        </w:rPr>
        <w:t xml:space="preserve">ז"ל אמרו במדרש, שאין לך אדם בעולם שיהיה לו תביעה על </w:t>
      </w:r>
      <w:r w:rsidR="00E479BA">
        <w:rPr>
          <w:rtl/>
        </w:rPr>
        <w:t>הקדוש ברוך הוא</w:t>
      </w:r>
      <w:r>
        <w:rPr>
          <w:rtl/>
        </w:rPr>
        <w:t xml:space="preserve"> </w:t>
      </w:r>
      <w:r w:rsidRPr="008234F8">
        <w:rPr>
          <w:sz w:val="20"/>
          <w:szCs w:val="20"/>
          <w:rtl/>
        </w:rPr>
        <w:t>(כמ"ש הפסוק, מי הקדימני ואשלם)</w:t>
      </w:r>
      <w:r>
        <w:rPr>
          <w:rtl/>
        </w:rPr>
        <w:t>, כי הכל הוא באורח צדקה, הוא יתברך זן ופרנס אותנו כל השנה באופן נאות ונכבד, באופן היותר חשוב במעלות נתינת הצדקה, קבלנו את המזון מיד הא-ל הטוב, הממציא מזון וטרף בלי שום בושה וכלימה מצדנו, ואנחנו כפויים טובה נגדו יתברך, נטלנו ולא ידענו ממי נטלנו, לא הרגשנו ולא נתננו לב להיד הנותנת, מי הוא הרחום, והחנון הממציא את כל ספוק צרכינו, ובעבור זאת עומדים אנחנו בעת אמירת הסליחות כפויי ראש, מודים ומתודים אנו</w:t>
      </w:r>
      <w:r w:rsidR="00751B73">
        <w:rPr>
          <w:rFonts w:hint="cs"/>
          <w:rtl/>
        </w:rPr>
        <w:t>,</w:t>
      </w:r>
      <w:r>
        <w:rPr>
          <w:rtl/>
        </w:rPr>
        <w:t xml:space="preserve"> בעמדנו בתפלה ומוציאים התבות ממעמקי הלב לך ה' הצדקה! אתה מלך צדקות אהב, אתה עשית עמנו צדקות במידות היותר נכבדות, אכן "ולנו בושת הפנים"! אנו לא יצאנו ידי חובתנו, לא הכרנו את הטוב והמטיב, ויש לנו בושה גדולה, ואיך נפתח פה ונרים ראש, מה נתאונן, מה נאמר, מה נדבר ומה נצטדק!</w:t>
      </w:r>
      <w:r w:rsidR="00A9718F">
        <w:rPr>
          <w:rtl/>
        </w:rPr>
        <w:tab/>
      </w:r>
    </w:p>
    <w:p w14:paraId="6F16E792" w14:textId="3C0E5E8F" w:rsidR="00F5609C" w:rsidRDefault="005455BC" w:rsidP="00A9718F">
      <w:pPr>
        <w:spacing w:line="320" w:lineRule="exact"/>
        <w:jc w:val="distribute"/>
        <w:rPr>
          <w:rtl/>
        </w:rPr>
      </w:pPr>
      <w:r w:rsidRPr="00C76CE1">
        <w:rPr>
          <w:rFonts w:cs="VILNA מתוקן DP"/>
          <w:bCs/>
          <w:szCs w:val="32"/>
          <w:rtl/>
        </w:rPr>
        <w:t xml:space="preserve">ועוד </w:t>
      </w:r>
      <w:r>
        <w:rPr>
          <w:rtl/>
        </w:rPr>
        <w:t xml:space="preserve">לאלו-ה מלין, כפי המצב שלנו ברוחניות הנה ידוע מה שאמרו חז"ל בזמן שישראל עושים </w:t>
      </w:r>
      <w:r>
        <w:rPr>
          <w:rtl/>
        </w:rPr>
        <w:lastRenderedPageBreak/>
        <w:t xml:space="preserve">רצונו של מקום מוסיפין גבורה בפמליא של מעלה ובפמליא. של מטה ובזמן שאינם עושים רצונו של מקום מתישין כח בפמליא של מעלה ובפמליא של מטה </w:t>
      </w:r>
      <w:r w:rsidRPr="008234F8">
        <w:rPr>
          <w:sz w:val="20"/>
          <w:szCs w:val="20"/>
          <w:rtl/>
        </w:rPr>
        <w:t xml:space="preserve">(ספרי </w:t>
      </w:r>
      <w:r w:rsidR="00E479BA">
        <w:rPr>
          <w:sz w:val="20"/>
          <w:szCs w:val="20"/>
          <w:rtl/>
        </w:rPr>
        <w:t>פרשת</w:t>
      </w:r>
      <w:r w:rsidRPr="008234F8">
        <w:rPr>
          <w:sz w:val="20"/>
          <w:szCs w:val="20"/>
          <w:rtl/>
        </w:rPr>
        <w:t xml:space="preserve"> האזינו על הפסוק צור ילדך תשי וכו')</w:t>
      </w:r>
      <w:r>
        <w:rPr>
          <w:rtl/>
        </w:rPr>
        <w:t xml:space="preserve"> וזוהו שאנחנו אומרים, לך ה'</w:t>
      </w:r>
      <w:r w:rsidR="00751B73">
        <w:rPr>
          <w:rFonts w:hint="cs"/>
          <w:rtl/>
        </w:rPr>
        <w:t xml:space="preserve"> </w:t>
      </w:r>
      <w:r w:rsidR="003342D0">
        <w:rPr>
          <w:rtl/>
        </w:rPr>
        <w:t>-</w:t>
      </w:r>
      <w:r w:rsidR="00751B73">
        <w:rPr>
          <w:rFonts w:hint="cs"/>
          <w:rtl/>
        </w:rPr>
        <w:t xml:space="preserve"> </w:t>
      </w:r>
      <w:r w:rsidR="00885C81">
        <w:rPr>
          <w:rtl/>
        </w:rPr>
        <w:t>רצה לומר</w:t>
      </w:r>
      <w:r>
        <w:rPr>
          <w:rtl/>
        </w:rPr>
        <w:t xml:space="preserve"> אם מעשינו בשנה זו היו מכוונים "לך ה</w:t>
      </w:r>
      <w:r w:rsidR="00751B73">
        <w:rPr>
          <w:rFonts w:hint="cs"/>
          <w:rtl/>
        </w:rPr>
        <w:t>'</w:t>
      </w:r>
      <w:r>
        <w:rPr>
          <w:rtl/>
        </w:rPr>
        <w:t xml:space="preserve">" קימנו מצותיך, ועסקנו בתורתך בכדי שיתגדל ויתקדש שמך, אזי, "הצדקה" </w:t>
      </w:r>
      <w:r w:rsidR="00885C81">
        <w:rPr>
          <w:rtl/>
        </w:rPr>
        <w:t>שעל ידי זה</w:t>
      </w:r>
      <w:r>
        <w:rPr>
          <w:rtl/>
        </w:rPr>
        <w:t xml:space="preserve"> נראה צדקתך על כל העולם ושמך מ</w:t>
      </w:r>
      <w:r w:rsidR="00AD57C6">
        <w:rPr>
          <w:rFonts w:hint="cs"/>
          <w:rtl/>
        </w:rPr>
        <w:t>ח</w:t>
      </w:r>
      <w:r>
        <w:rPr>
          <w:rtl/>
        </w:rPr>
        <w:t xml:space="preserve">ולל בגוים, וניתן עוז לאלקים, ונוסיף גבורה בפמליא של ממה, אך אם רוח אחרת היתה בנו, "ולנו" אם כל מעשינו היו רק לנו, לעצמנו ולבשרנו, אז יש לנו "בושת הפנים" </w:t>
      </w:r>
      <w:r w:rsidR="00885C81">
        <w:rPr>
          <w:rtl/>
        </w:rPr>
        <w:t>שעל ידי זה</w:t>
      </w:r>
      <w:r>
        <w:rPr>
          <w:rtl/>
        </w:rPr>
        <w:t xml:space="preserve"> התשנו כחם של פמליא של מעלה ופמליא של מטה</w:t>
      </w:r>
      <w:r w:rsidR="00F5609C">
        <w:rPr>
          <w:rFonts w:hint="cs"/>
          <w:rtl/>
        </w:rPr>
        <w:t>.</w:t>
      </w:r>
      <w:r w:rsidR="00A9718F">
        <w:rPr>
          <w:rtl/>
        </w:rPr>
        <w:tab/>
      </w:r>
    </w:p>
    <w:p w14:paraId="5CBEC067" w14:textId="0E4E66C0" w:rsidR="008C51AC" w:rsidRDefault="005455BC" w:rsidP="00A9718F">
      <w:pPr>
        <w:spacing w:line="320" w:lineRule="exact"/>
        <w:jc w:val="distribute"/>
        <w:rPr>
          <w:rtl/>
        </w:rPr>
      </w:pPr>
      <w:r w:rsidRPr="00C76CE1">
        <w:rPr>
          <w:rFonts w:cs="VILNA מתוקן DP"/>
          <w:bCs/>
          <w:szCs w:val="32"/>
          <w:rtl/>
        </w:rPr>
        <w:t xml:space="preserve">וכדמיון </w:t>
      </w:r>
      <w:r>
        <w:rPr>
          <w:rtl/>
        </w:rPr>
        <w:t xml:space="preserve">בעל העקידה ז"ל למדינה ששלחה איש אחד בדבר טובתם ונתנו לו הרבה כסף על הוצאותיו, והוא פזר כל הכסף רק לצרכיו קנה כמה מיני סחורות והכניסם לספינה ונטבעה בלב ים, והוא ניצל ונשאר נקי, ושב בידים רקניות ובחרפה ובבושת פנים, ומה יתרון לאדם בכל עמלו, לפי התכלית האמתי, </w:t>
      </w:r>
      <w:r w:rsidRPr="00E47548">
        <w:rPr>
          <w:sz w:val="20"/>
          <w:szCs w:val="20"/>
          <w:rtl/>
        </w:rPr>
        <w:t xml:space="preserve">[וכעין פירוש הנ"ל מובא בספר "תורת חסד" ברמזי התפלה </w:t>
      </w:r>
      <w:r w:rsidR="00885C81">
        <w:rPr>
          <w:sz w:val="20"/>
          <w:szCs w:val="20"/>
          <w:rtl/>
        </w:rPr>
        <w:t>על דרך</w:t>
      </w:r>
      <w:r w:rsidRPr="00E47548">
        <w:rPr>
          <w:sz w:val="20"/>
          <w:szCs w:val="20"/>
          <w:rtl/>
        </w:rPr>
        <w:t xml:space="preserve"> הקבלה </w:t>
      </w:r>
      <w:r w:rsidR="00885C81">
        <w:rPr>
          <w:sz w:val="20"/>
          <w:szCs w:val="20"/>
          <w:rtl/>
        </w:rPr>
        <w:t>עיין שם</w:t>
      </w:r>
      <w:r w:rsidRPr="00E47548">
        <w:rPr>
          <w:sz w:val="20"/>
          <w:szCs w:val="20"/>
          <w:rtl/>
        </w:rPr>
        <w:t>]</w:t>
      </w:r>
      <w:r>
        <w:rPr>
          <w:rtl/>
        </w:rPr>
        <w:t xml:space="preserve"> אחי</w:t>
      </w:r>
      <w:r w:rsidR="007C29AA">
        <w:rPr>
          <w:rtl/>
        </w:rPr>
        <w:t xml:space="preserve"> </w:t>
      </w:r>
      <w:r>
        <w:rPr>
          <w:rtl/>
        </w:rPr>
        <w:t>היקרים! נקיים הפסוק שאנחנו אומרים בסליחות, נחפשה דרכינו ונחקורה ונשובה עד ה'! לחקור הסיבה שתעינו בתהו לא דרך ולמצא עצה נכונה ללכת בדרך הישר</w:t>
      </w:r>
      <w:r w:rsidR="00AD57C6">
        <w:rPr>
          <w:rFonts w:hint="cs"/>
          <w:rtl/>
        </w:rPr>
        <w:t>.</w:t>
      </w:r>
      <w:r w:rsidR="008C51AC">
        <w:rPr>
          <w:rtl/>
        </w:rPr>
        <w:tab/>
      </w:r>
    </w:p>
    <w:p w14:paraId="1CE80CB5" w14:textId="70C87C35" w:rsidR="005455BC" w:rsidRDefault="005455BC" w:rsidP="00A9718F">
      <w:pPr>
        <w:spacing w:line="320" w:lineRule="exact"/>
        <w:jc w:val="distribute"/>
        <w:rPr>
          <w:rtl/>
        </w:rPr>
      </w:pPr>
      <w:r w:rsidRPr="00C76CE1">
        <w:rPr>
          <w:rFonts w:cs="VILNA מתוקן DP"/>
          <w:bCs/>
          <w:szCs w:val="32"/>
          <w:rtl/>
        </w:rPr>
        <w:t xml:space="preserve">ועלי </w:t>
      </w:r>
      <w:r>
        <w:rPr>
          <w:rtl/>
        </w:rPr>
        <w:t xml:space="preserve">להקדים מה שראיתי פירוש דברי קהלת </w:t>
      </w:r>
      <w:r w:rsidRPr="008234F8">
        <w:rPr>
          <w:sz w:val="20"/>
          <w:szCs w:val="20"/>
          <w:rtl/>
        </w:rPr>
        <w:t>(בשם הזוה"ק)</w:t>
      </w:r>
      <w:r>
        <w:rPr>
          <w:rtl/>
        </w:rPr>
        <w:t xml:space="preserve"> ושבח אני את המתים שכבר מתו, </w:t>
      </w:r>
      <w:r w:rsidR="00885C81">
        <w:rPr>
          <w:rtl/>
        </w:rPr>
        <w:t>רצונו לומר</w:t>
      </w:r>
      <w:r>
        <w:rPr>
          <w:rtl/>
        </w:rPr>
        <w:t xml:space="preserve"> ששלמה המלך ע"ה שבח את המתים בחייהם, הממיתים את עצמם באהלי תורה בעודם חיים, כדאמרו חז"ל </w:t>
      </w:r>
      <w:r w:rsidR="00885C81">
        <w:rPr>
          <w:rtl/>
        </w:rPr>
        <w:t>במסכת</w:t>
      </w:r>
      <w:r>
        <w:rPr>
          <w:rtl/>
        </w:rPr>
        <w:t xml:space="preserve"> תמיד, הרוצה שיחיה ימית את עצמו, ושלמה המע"ה לעת זקנת</w:t>
      </w:r>
      <w:r w:rsidR="009129BA">
        <w:rPr>
          <w:rFonts w:hint="cs"/>
          <w:rtl/>
        </w:rPr>
        <w:t>ו</w:t>
      </w:r>
      <w:r>
        <w:rPr>
          <w:rtl/>
        </w:rPr>
        <w:t>, אחרי אשר ראה רב חכמה ודעת, שבח ופאר את האנשים אשר בחייהם אינם רודפים אחרי</w:t>
      </w:r>
      <w:r w:rsidR="005F1B6D">
        <w:rPr>
          <w:rFonts w:hint="cs"/>
          <w:rtl/>
        </w:rPr>
        <w:t xml:space="preserve"> </w:t>
      </w:r>
      <w:r>
        <w:rPr>
          <w:rtl/>
        </w:rPr>
        <w:t xml:space="preserve">תענוגות </w:t>
      </w:r>
      <w:r w:rsidR="00A80D32">
        <w:rPr>
          <w:rFonts w:hint="cs"/>
          <w:rtl/>
        </w:rPr>
        <w:t>כ</w:t>
      </w:r>
      <w:r>
        <w:rPr>
          <w:rtl/>
        </w:rPr>
        <w:t>ש</w:t>
      </w:r>
      <w:r w:rsidR="00974CA2">
        <w:rPr>
          <w:rtl/>
        </w:rPr>
        <w:t>ׂ</w:t>
      </w:r>
      <w:r>
        <w:rPr>
          <w:rtl/>
        </w:rPr>
        <w:t xml:space="preserve">רים, ואדרבה מתים הם </w:t>
      </w:r>
      <w:r>
        <w:rPr>
          <w:rtl/>
        </w:rPr>
        <w:t>בחיי</w:t>
      </w:r>
      <w:r w:rsidR="007B5C96">
        <w:rPr>
          <w:rFonts w:hint="cs"/>
          <w:rtl/>
        </w:rPr>
        <w:t>ה</w:t>
      </w:r>
      <w:r>
        <w:rPr>
          <w:rtl/>
        </w:rPr>
        <w:t xml:space="preserve">ם, </w:t>
      </w:r>
      <w:r w:rsidR="00885C81">
        <w:rPr>
          <w:rtl/>
        </w:rPr>
        <w:t>רצה לומר</w:t>
      </w:r>
      <w:r>
        <w:rPr>
          <w:rtl/>
        </w:rPr>
        <w:t xml:space="preserve"> ממיתים את רגשותיהם המעוררים לרדוף אחר הבלי הזמן.</w:t>
      </w:r>
      <w:r w:rsidR="00A9718F">
        <w:rPr>
          <w:rtl/>
        </w:rPr>
        <w:tab/>
      </w:r>
    </w:p>
    <w:p w14:paraId="0D3C34B4" w14:textId="565200C1" w:rsidR="005455BC" w:rsidRDefault="005455BC" w:rsidP="00A9718F">
      <w:pPr>
        <w:spacing w:line="320" w:lineRule="exact"/>
        <w:jc w:val="distribute"/>
        <w:rPr>
          <w:rtl/>
        </w:rPr>
      </w:pPr>
      <w:r w:rsidRPr="00C76CE1">
        <w:rPr>
          <w:rFonts w:cs="VILNA מתוקן DP"/>
          <w:bCs/>
          <w:szCs w:val="32"/>
          <w:rtl/>
        </w:rPr>
        <w:t xml:space="preserve">עלינו </w:t>
      </w:r>
      <w:r>
        <w:rPr>
          <w:rtl/>
        </w:rPr>
        <w:t>לחקות את אחרי מעשי אבותינו, לתת מתג ורסן לחמור, הם התאוות השפלות, אשר אחרי עשותם יתחרט כל אחד מאתנו, ויבין שעשה עול, עו</w:t>
      </w:r>
      <w:r w:rsidR="00CC4161">
        <w:rPr>
          <w:rFonts w:hint="cs"/>
          <w:rtl/>
        </w:rPr>
        <w:t>ד</w:t>
      </w:r>
      <w:r>
        <w:rPr>
          <w:rtl/>
        </w:rPr>
        <w:t xml:space="preserve"> מעט קרוב היום אשר בו יתיצבו בני האלקים לפני ה' בשבתו על כסא משפט, ובשופר של איל נתקע לזכר העקידה, עלינו לעקור את רגשותינו הבהמיים ולכוף את יצרנו, לא להוסיף </w:t>
      </w:r>
      <w:r w:rsidR="00885C81">
        <w:rPr>
          <w:rtl/>
        </w:rPr>
        <w:t>חס ושלום</w:t>
      </w:r>
      <w:r>
        <w:rPr>
          <w:rtl/>
        </w:rPr>
        <w:t xml:space="preserve"> לחלל את השבת קדש בשביל לאסף מעט כסף ריוח בזה היום, לא להוסיף לאכול בשר טריפה, </w:t>
      </w:r>
      <w:r w:rsidR="00885C81">
        <w:rPr>
          <w:rtl/>
        </w:rPr>
        <w:t>רחמנא ליצלן</w:t>
      </w:r>
      <w:r>
        <w:rPr>
          <w:rtl/>
        </w:rPr>
        <w:t xml:space="preserve">, שנתפרצה מאד, ומכל משמר ננצור את בנינו שלא להקריבם למולך </w:t>
      </w:r>
      <w:r w:rsidR="00885C81">
        <w:rPr>
          <w:rtl/>
        </w:rPr>
        <w:t>חס ושלום</w:t>
      </w:r>
      <w:r>
        <w:rPr>
          <w:rtl/>
        </w:rPr>
        <w:t>...</w:t>
      </w:r>
      <w:r w:rsidR="00A9718F">
        <w:rPr>
          <w:rtl/>
        </w:rPr>
        <w:tab/>
      </w:r>
    </w:p>
    <w:p w14:paraId="59BE92AA" w14:textId="22F3BD90" w:rsidR="005455BC" w:rsidRDefault="005455BC" w:rsidP="00A9718F">
      <w:pPr>
        <w:spacing w:line="320" w:lineRule="exact"/>
        <w:jc w:val="distribute"/>
        <w:rPr>
          <w:rtl/>
        </w:rPr>
      </w:pPr>
      <w:r w:rsidRPr="00C76CE1">
        <w:rPr>
          <w:rFonts w:cs="VILNA מתוקן DP"/>
          <w:bCs/>
          <w:szCs w:val="32"/>
          <w:rtl/>
        </w:rPr>
        <w:t xml:space="preserve">ואתנה </w:t>
      </w:r>
      <w:r>
        <w:rPr>
          <w:rtl/>
        </w:rPr>
        <w:t xml:space="preserve">נשים שמענה דברי ה', הגאון האזולאי ז"ל ביאר את דברי התנא באבות </w:t>
      </w:r>
      <w:r w:rsidRPr="008234F8">
        <w:rPr>
          <w:sz w:val="20"/>
          <w:szCs w:val="20"/>
          <w:rtl/>
        </w:rPr>
        <w:t>(פ"ג משנה ט"ז)</w:t>
      </w:r>
      <w:r>
        <w:rPr>
          <w:rtl/>
        </w:rPr>
        <w:t xml:space="preserve"> "הכל" נתון בערבון ומצודה פרוסה על "כל" החיים </w:t>
      </w:r>
      <w:r w:rsidR="00885C81">
        <w:rPr>
          <w:rtl/>
        </w:rPr>
        <w:t>על פי</w:t>
      </w:r>
      <w:r>
        <w:rPr>
          <w:rtl/>
        </w:rPr>
        <w:t xml:space="preserve"> מה שאמרו </w:t>
      </w:r>
      <w:r w:rsidRPr="008234F8">
        <w:rPr>
          <w:sz w:val="20"/>
          <w:szCs w:val="20"/>
          <w:rtl/>
        </w:rPr>
        <w:t>(בע"ז יז</w:t>
      </w:r>
      <w:r w:rsidR="00BA56FB">
        <w:rPr>
          <w:rFonts w:hint="cs"/>
          <w:sz w:val="20"/>
          <w:szCs w:val="20"/>
          <w:rtl/>
        </w:rPr>
        <w:t>,</w:t>
      </w:r>
      <w:r w:rsidRPr="008234F8">
        <w:rPr>
          <w:sz w:val="20"/>
          <w:szCs w:val="20"/>
          <w:rtl/>
        </w:rPr>
        <w:t xml:space="preserve"> ב)</w:t>
      </w:r>
      <w:r>
        <w:rPr>
          <w:rtl/>
        </w:rPr>
        <w:t xml:space="preserve"> שנגזרה מיתה על אשתו של ר' חנינא בן תרדיון על שלא מיחתה בבעלה </w:t>
      </w:r>
      <w:r w:rsidRPr="008234F8">
        <w:rPr>
          <w:sz w:val="20"/>
          <w:szCs w:val="20"/>
          <w:rtl/>
        </w:rPr>
        <w:t>(שהיה הוגה את ה' באותיותיו)</w:t>
      </w:r>
      <w:r>
        <w:rPr>
          <w:rtl/>
        </w:rPr>
        <w:t xml:space="preserve"> ומכאן נבין להשכיל שהנשים ערבות על מעשי בעליהן, אשר ראו עון ולא התבוננו, "הכל" נתון בערבון, הכל ערבים, הנשים ערבות על שלא מחו על כל מה שתוכלנה, ומצודת פרוסה על "כל" החיים.</w:t>
      </w:r>
      <w:r w:rsidR="00A9718F">
        <w:rPr>
          <w:rtl/>
        </w:rPr>
        <w:tab/>
      </w:r>
    </w:p>
    <w:p w14:paraId="7F0D6337" w14:textId="7BBC01CB" w:rsidR="005455BC" w:rsidRDefault="005455BC" w:rsidP="00A9718F">
      <w:pPr>
        <w:spacing w:line="320" w:lineRule="exact"/>
        <w:jc w:val="distribute"/>
        <w:rPr>
          <w:rtl/>
        </w:rPr>
        <w:sectPr w:rsidR="005455BC"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 xml:space="preserve">ואתנה </w:t>
      </w:r>
      <w:r>
        <w:rPr>
          <w:rtl/>
        </w:rPr>
        <w:t xml:space="preserve">נשים גם כן צריכות אתן לקרא בקול לך ה' הצדקה! לך ה' מגיע צדקה, שעשית עמנו, נתת לנו חיים לחיות ולהחזיק מעמד ולהתכלכל ביוקר הגדול הזה, ואשר </w:t>
      </w:r>
      <w:r w:rsidR="00885C81">
        <w:rPr>
          <w:rtl/>
        </w:rPr>
        <w:t>על כן</w:t>
      </w:r>
      <w:r>
        <w:rPr>
          <w:rtl/>
        </w:rPr>
        <w:t xml:space="preserve"> עלינו היתה החובה למחות בבעלינו ובבנינו, שיזהרו מחילול שבת, ממאכלות אסורות לשמ</w:t>
      </w:r>
      <w:r w:rsidR="004B7854">
        <w:rPr>
          <w:rFonts w:hint="cs"/>
          <w:rtl/>
        </w:rPr>
        <w:t>ו</w:t>
      </w:r>
      <w:r>
        <w:rPr>
          <w:rtl/>
        </w:rPr>
        <w:t>ר טהרת המשפחה, שזה הוא היתד והפנה שכל כבוד ישראל נשען עליהם</w:t>
      </w:r>
      <w:r w:rsidR="00A071EC">
        <w:rPr>
          <w:rFonts w:hint="cs"/>
          <w:rtl/>
        </w:rPr>
        <w:t>.</w:t>
      </w:r>
      <w:r>
        <w:rPr>
          <w:rtl/>
        </w:rPr>
        <w:t xml:space="preserve"> הכלל, ולנו בושת הפנים! חפשו דרכיכן חקורנה, לתקן את הטעיות מהיום ולהלן ושוב תשובנה אל ה'</w:t>
      </w:r>
      <w:r w:rsidR="000C022D">
        <w:rPr>
          <w:rFonts w:hint="cs"/>
          <w:rtl/>
        </w:rPr>
        <w:t>,</w:t>
      </w:r>
      <w:r>
        <w:rPr>
          <w:rtl/>
        </w:rPr>
        <w:t xml:space="preserve"> ובודאי ה' הטוב יכתוב ויחתום אותנ</w:t>
      </w:r>
      <w:r w:rsidR="005772EC">
        <w:rPr>
          <w:rFonts w:hint="cs"/>
          <w:rtl/>
        </w:rPr>
        <w:t>ו</w:t>
      </w:r>
      <w:r>
        <w:rPr>
          <w:rtl/>
        </w:rPr>
        <w:t xml:space="preserve"> בספר החיים ובספר גאולה וישועה </w:t>
      </w:r>
      <w:r w:rsidR="004C349E">
        <w:rPr>
          <w:rtl/>
        </w:rPr>
        <w:t>אמן</w:t>
      </w:r>
      <w:r>
        <w:rPr>
          <w:rtl/>
        </w:rPr>
        <w:t>.</w:t>
      </w:r>
      <w:r w:rsidR="00A9718F">
        <w:rPr>
          <w:rtl/>
        </w:rPr>
        <w:tab/>
      </w:r>
    </w:p>
    <w:p w14:paraId="3FA41E8E" w14:textId="77777777" w:rsidR="004350F9" w:rsidRDefault="004350F9" w:rsidP="007242B1">
      <w:pPr>
        <w:spacing w:line="320" w:lineRule="exact"/>
        <w:rPr>
          <w:rtl/>
        </w:rPr>
        <w:sectPr w:rsidR="004350F9" w:rsidSect="000E71A3">
          <w:type w:val="continuous"/>
          <w:pgSz w:w="10318" w:h="14576" w:code="139"/>
          <w:pgMar w:top="1531" w:right="1134" w:bottom="1134" w:left="1134" w:header="709" w:footer="709" w:gutter="0"/>
          <w:pgNumType w:fmt="hebrew1"/>
          <w:cols w:num="2" w:space="425"/>
          <w:bidi/>
          <w:rtlGutter/>
          <w:docGrid w:linePitch="360"/>
        </w:sectPr>
      </w:pPr>
    </w:p>
    <w:p w14:paraId="163504E1" w14:textId="77777777" w:rsidR="004350F9" w:rsidRPr="00D37B81" w:rsidRDefault="004350F9" w:rsidP="00F575F2">
      <w:pPr>
        <w:pStyle w:val="1"/>
        <w:rPr>
          <w:rtl/>
        </w:rPr>
      </w:pPr>
      <w:bookmarkStart w:id="136" w:name="_Toc121159859"/>
      <w:bookmarkStart w:id="137" w:name="_Toc121160174"/>
      <w:bookmarkStart w:id="138" w:name="_Toc121170390"/>
      <w:r w:rsidRPr="00D37B81">
        <w:rPr>
          <w:rtl/>
        </w:rPr>
        <w:lastRenderedPageBreak/>
        <w:t>חזיון כ"ב</w:t>
      </w:r>
      <w:bookmarkEnd w:id="136"/>
      <w:bookmarkEnd w:id="137"/>
      <w:bookmarkEnd w:id="138"/>
    </w:p>
    <w:p w14:paraId="0B08F6AC" w14:textId="77777777" w:rsidR="004350F9" w:rsidRPr="006A0D12" w:rsidRDefault="004350F9" w:rsidP="00F575F2">
      <w:pPr>
        <w:pStyle w:val="2"/>
        <w:rPr>
          <w:rtl/>
        </w:rPr>
      </w:pPr>
      <w:bookmarkStart w:id="139" w:name="_Toc121159860"/>
      <w:bookmarkStart w:id="140" w:name="_Toc121160175"/>
      <w:bookmarkStart w:id="141" w:name="_Toc121170391"/>
      <w:r w:rsidRPr="006A0D12">
        <w:rPr>
          <w:rtl/>
        </w:rPr>
        <w:t>כנגן המנגן</w:t>
      </w:r>
      <w:bookmarkEnd w:id="139"/>
      <w:bookmarkEnd w:id="140"/>
      <w:bookmarkEnd w:id="141"/>
    </w:p>
    <w:p w14:paraId="71EBCA2C" w14:textId="77777777" w:rsidR="004350F9" w:rsidRDefault="00885C81" w:rsidP="009F3977">
      <w:pPr>
        <w:pStyle w:val="3"/>
        <w:jc w:val="distribute"/>
        <w:rPr>
          <w:rtl/>
        </w:rPr>
      </w:pPr>
      <w:r>
        <w:rPr>
          <w:rtl/>
        </w:rPr>
        <w:t>בעזרת ה' יתברך</w:t>
      </w:r>
      <w:r w:rsidR="004350F9">
        <w:rPr>
          <w:rtl/>
        </w:rPr>
        <w:t xml:space="preserve">, קודם ראש השנה שנת תר"ף, כמה בתי כנסיות פזרו כסף הרבה לכלכל ש"ץ ומקהלה, לשיר בשירים על לב רע </w:t>
      </w:r>
      <w:r w:rsidR="00251E5A">
        <w:rPr>
          <w:rtl/>
        </w:rPr>
        <w:t>רחמנא ליצלן</w:t>
      </w:r>
      <w:r w:rsidR="004350F9">
        <w:rPr>
          <w:rtl/>
        </w:rPr>
        <w:t>.</w:t>
      </w:r>
      <w:r w:rsidR="009F3977">
        <w:rPr>
          <w:rtl/>
        </w:rPr>
        <w:tab/>
      </w:r>
    </w:p>
    <w:p w14:paraId="7DB7E1D5" w14:textId="77777777" w:rsidR="004350F9" w:rsidRDefault="004350F9" w:rsidP="007242B1">
      <w:pPr>
        <w:spacing w:line="320" w:lineRule="exact"/>
        <w:rPr>
          <w:rtl/>
        </w:rPr>
        <w:sectPr w:rsidR="004350F9" w:rsidSect="000E71A3">
          <w:pgSz w:w="10318" w:h="14576" w:code="139"/>
          <w:pgMar w:top="1531" w:right="1134" w:bottom="1134" w:left="1134" w:header="709" w:footer="709" w:gutter="0"/>
          <w:pgNumType w:fmt="hebrew1"/>
          <w:cols w:space="425"/>
          <w:bidi/>
          <w:rtlGutter/>
          <w:docGrid w:linePitch="360"/>
        </w:sectPr>
      </w:pPr>
    </w:p>
    <w:p w14:paraId="125F9F4B" w14:textId="769DC9B2" w:rsidR="004350F9" w:rsidRDefault="004350F9" w:rsidP="008027E3">
      <w:pPr>
        <w:spacing w:line="290" w:lineRule="exact"/>
        <w:jc w:val="distribute"/>
        <w:rPr>
          <w:rtl/>
        </w:rPr>
      </w:pPr>
      <w:r w:rsidRPr="00C76CE1">
        <w:rPr>
          <w:rFonts w:cs="VILNA מתוקן DP"/>
          <w:bCs/>
          <w:szCs w:val="32"/>
          <w:rtl/>
        </w:rPr>
        <w:t xml:space="preserve">אחי </w:t>
      </w:r>
      <w:r>
        <w:rPr>
          <w:rtl/>
        </w:rPr>
        <w:t xml:space="preserve">היקרים! אחשוב למותר להגיד בתוך קהל ועדה דברי כבושין, לרכך את הלב, כי בלעדי דברי מוסרי, הלבבות פצועים, וכל אחד יצפה אימתי יהיה ראש השנה, שיוכל לשפוך שיחו לפני ה' המסתיר פניו מבית יעקב, גם למותר הוא כעת לסדר לבני עמי את רובי צרותיהם, למען הכין לבם לשפוך </w:t>
      </w:r>
      <w:r w:rsidRPr="008234F8">
        <w:rPr>
          <w:sz w:val="20"/>
          <w:szCs w:val="20"/>
          <w:rtl/>
        </w:rPr>
        <w:t>(כמים נגד פני האדון ה')</w:t>
      </w:r>
      <w:r>
        <w:rPr>
          <w:rtl/>
        </w:rPr>
        <w:t xml:space="preserve"> שיח וליתן אוזן קשבת לכל הגה היוצא מפיהם.</w:t>
      </w:r>
      <w:r w:rsidR="00A9718F">
        <w:rPr>
          <w:rtl/>
        </w:rPr>
        <w:tab/>
      </w:r>
    </w:p>
    <w:p w14:paraId="796EBDE9" w14:textId="1E4FA2BC" w:rsidR="008C2CCA" w:rsidRDefault="004350F9" w:rsidP="008027E3">
      <w:pPr>
        <w:spacing w:line="290" w:lineRule="exact"/>
        <w:jc w:val="distribute"/>
        <w:rPr>
          <w:rtl/>
        </w:rPr>
      </w:pPr>
      <w:r w:rsidRPr="00C76CE1">
        <w:rPr>
          <w:rFonts w:cs="VILNA מתוקן DP"/>
          <w:bCs/>
          <w:szCs w:val="32"/>
          <w:rtl/>
        </w:rPr>
        <w:t xml:space="preserve">אך </w:t>
      </w:r>
      <w:r>
        <w:rPr>
          <w:rtl/>
        </w:rPr>
        <w:t>ירא אנכי שאל יהיה עכוב בתפלתכם, כי לא יש</w:t>
      </w:r>
      <w:r w:rsidR="001F6331">
        <w:rPr>
          <w:rFonts w:hint="cs"/>
          <w:rtl/>
        </w:rPr>
        <w:t>מ</w:t>
      </w:r>
      <w:r>
        <w:rPr>
          <w:rtl/>
        </w:rPr>
        <w:t>עו אזניכם את אשר תוציאו מפיכם, ולא בכם האשם, רק בבואכם אל הקודש ביום תרועה ו</w:t>
      </w:r>
      <w:r w:rsidR="009B37CA">
        <w:rPr>
          <w:rFonts w:hint="cs"/>
          <w:rtl/>
        </w:rPr>
        <w:t>ת</w:t>
      </w:r>
      <w:r>
        <w:rPr>
          <w:rtl/>
        </w:rPr>
        <w:t xml:space="preserve">אזינו ותקשיבו להקולות היוצאים מפיות המקהלה, הקטנים עם הגדולים, ותשקיעו מחשבותיכם בנעימת הנגינה ותכלית תפלתכם ישכח מלבכם, והיום קצר והמלאכה מרובה, ואם ביום תרועה בקולם תשמעו, מי יודע מה יולד יום? </w:t>
      </w:r>
    </w:p>
    <w:p w14:paraId="2878804B" w14:textId="7022BD84" w:rsidR="004350F9" w:rsidRDefault="004350F9" w:rsidP="008027E3">
      <w:pPr>
        <w:spacing w:line="290" w:lineRule="exact"/>
        <w:jc w:val="distribute"/>
        <w:rPr>
          <w:rtl/>
        </w:rPr>
      </w:pPr>
      <w:r w:rsidRPr="00C76CE1">
        <w:rPr>
          <w:rFonts w:cs="VILNA מתוקן DP"/>
          <w:bCs/>
          <w:szCs w:val="32"/>
          <w:rtl/>
        </w:rPr>
        <w:t xml:space="preserve">פעם </w:t>
      </w:r>
      <w:r>
        <w:rPr>
          <w:rtl/>
        </w:rPr>
        <w:t>אחת קרה למנגן אחד היודע פרק בשיר שנתפס לבית האסורים וישב אסור כשנה תמימה</w:t>
      </w:r>
      <w:r w:rsidR="00741A53">
        <w:rPr>
          <w:rFonts w:hint="cs"/>
          <w:rtl/>
        </w:rPr>
        <w:t>.</w:t>
      </w:r>
      <w:r w:rsidR="00F27CF1">
        <w:rPr>
          <w:rFonts w:hint="cs"/>
          <w:rtl/>
        </w:rPr>
        <w:t xml:space="preserve"> </w:t>
      </w:r>
      <w:r w:rsidRPr="00F27CF1">
        <w:rPr>
          <w:rtl/>
        </w:rPr>
        <w:t xml:space="preserve">והנה </w:t>
      </w:r>
      <w:r>
        <w:rPr>
          <w:rtl/>
        </w:rPr>
        <w:t>נודע להאסורים שבקרב הימים יסור המלך בכבודו ובעצמו לבקר את בית האסורים, ויגש להכין מכתב בקשה למלך, שלא חטא ואשם, ויהי טרם בא המלך אל תוך חצר בית האסורים, החלו המנגנים לשיר ולנגן לכבודו, והאסיר לקח הבקשה בידו והיה מוכן להגישה למלך, ובתוך כך העמיק את עצמו והטה אוזן להקשיב לקולות</w:t>
      </w:r>
      <w:r>
        <w:rPr>
          <w:rFonts w:hint="cs"/>
          <w:rtl/>
        </w:rPr>
        <w:t xml:space="preserve"> </w:t>
      </w:r>
      <w:r>
        <w:rPr>
          <w:rtl/>
        </w:rPr>
        <w:t>הנגינ</w:t>
      </w:r>
      <w:r w:rsidR="000E371D">
        <w:rPr>
          <w:rFonts w:hint="cs"/>
          <w:rtl/>
        </w:rPr>
        <w:t>ו</w:t>
      </w:r>
      <w:r>
        <w:rPr>
          <w:rtl/>
        </w:rPr>
        <w:t>ת אשר לקחו את לבבו, המלך חמק ועבר, והבקשה נשארת בידו.</w:t>
      </w:r>
      <w:r w:rsidR="00A9718F">
        <w:rPr>
          <w:rtl/>
        </w:rPr>
        <w:tab/>
      </w:r>
    </w:p>
    <w:p w14:paraId="31DE7F69" w14:textId="7FCD6C22" w:rsidR="004350F9" w:rsidRDefault="004350F9" w:rsidP="008027E3">
      <w:pPr>
        <w:spacing w:line="290" w:lineRule="exact"/>
        <w:jc w:val="distribute"/>
        <w:rPr>
          <w:rtl/>
        </w:rPr>
      </w:pPr>
      <w:r w:rsidRPr="00C76CE1">
        <w:rPr>
          <w:rFonts w:cs="VILNA מתוקן DP"/>
          <w:bCs/>
          <w:szCs w:val="32"/>
          <w:rtl/>
        </w:rPr>
        <w:t xml:space="preserve">כן </w:t>
      </w:r>
      <w:r>
        <w:rPr>
          <w:rtl/>
        </w:rPr>
        <w:t>אחי היקרים! כאסורים הננו, על לא חמס בכפנו שמונו בבור מלא נחשים ועקרבים, ובגוב אריות, והנה קרוב יום הדין, יום שיושב המלך על כסא דין, ולפניו נעבור כבני מרון, וכל אחד מאתנו יבא בספר</w:t>
      </w:r>
      <w:r w:rsidR="00E3076A">
        <w:rPr>
          <w:rFonts w:hint="cs"/>
          <w:rtl/>
        </w:rPr>
        <w:t xml:space="preserve"> </w:t>
      </w:r>
      <w:r w:rsidR="0045664F">
        <w:rPr>
          <w:rtl/>
        </w:rPr>
        <w:t>-</w:t>
      </w:r>
      <w:r w:rsidR="00E3076A">
        <w:rPr>
          <w:rFonts w:hint="cs"/>
          <w:rtl/>
        </w:rPr>
        <w:t xml:space="preserve"> </w:t>
      </w:r>
      <w:r>
        <w:rPr>
          <w:rtl/>
        </w:rPr>
        <w:t>התפלה, במחזור ישן ובמחזור</w:t>
      </w:r>
      <w:r w:rsidR="00F0300B">
        <w:rPr>
          <w:rFonts w:hint="cs"/>
          <w:rtl/>
        </w:rPr>
        <w:t xml:space="preserve"> </w:t>
      </w:r>
      <w:r>
        <w:rPr>
          <w:rtl/>
        </w:rPr>
        <w:t xml:space="preserve">חדש, במגילת ספר כתוב עליה צרות ישראל, ונקוה בשמעו, יתברך, את תפלתנו שיפדה את ישראל מכל צרותיו. מכינים אנחנו אותנו שנה שלמה, ונחכה על עשרת הימים שבין </w:t>
      </w:r>
      <w:r w:rsidR="00251E5A">
        <w:rPr>
          <w:rtl/>
        </w:rPr>
        <w:t>ראש השנה</w:t>
      </w:r>
      <w:r>
        <w:rPr>
          <w:rtl/>
        </w:rPr>
        <w:t xml:space="preserve"> ליום הכפורים, שאז </w:t>
      </w:r>
      <w:r w:rsidR="00251E5A">
        <w:rPr>
          <w:rtl/>
        </w:rPr>
        <w:t>הקדוש ברוך הוא</w:t>
      </w:r>
      <w:r>
        <w:rPr>
          <w:rtl/>
        </w:rPr>
        <w:t xml:space="preserve"> קרוב אלינו, </w:t>
      </w:r>
      <w:r w:rsidR="00251E5A">
        <w:rPr>
          <w:rtl/>
        </w:rPr>
        <w:t>כמו שנאמר</w:t>
      </w:r>
      <w:r>
        <w:rPr>
          <w:rtl/>
        </w:rPr>
        <w:t xml:space="preserve"> דרשו ה' בהמצאו קראוהו בהיותו קרוב</w:t>
      </w:r>
      <w:r w:rsidR="00251E5A">
        <w:rPr>
          <w:rFonts w:hint="cs"/>
          <w:rtl/>
        </w:rPr>
        <w:t>,</w:t>
      </w:r>
      <w:r>
        <w:rPr>
          <w:rtl/>
        </w:rPr>
        <w:t xml:space="preserve"> ובדרש חז"ל </w:t>
      </w:r>
      <w:r w:rsidRPr="008234F8">
        <w:rPr>
          <w:sz w:val="20"/>
          <w:szCs w:val="20"/>
          <w:rtl/>
        </w:rPr>
        <w:t>(ר"ה יח, יבמות מט)</w:t>
      </w:r>
      <w:r>
        <w:rPr>
          <w:rtl/>
        </w:rPr>
        <w:t xml:space="preserve"> דקאי על הימים האלה, וירא אנכי מאד </w:t>
      </w:r>
      <w:r w:rsidR="00D073F5">
        <w:rPr>
          <w:rtl/>
        </w:rPr>
        <w:t>שחס ושלום</w:t>
      </w:r>
      <w:r>
        <w:rPr>
          <w:rtl/>
        </w:rPr>
        <w:t xml:space="preserve"> לא תקראינה אתכם כאשר קרה את המנגן הלז, שעבר זמנו ונשארה תפלתו מעל.</w:t>
      </w:r>
      <w:r w:rsidR="00A9718F">
        <w:rPr>
          <w:rtl/>
        </w:rPr>
        <w:tab/>
      </w:r>
    </w:p>
    <w:p w14:paraId="3FCAA188" w14:textId="06BA45DF" w:rsidR="004350F9" w:rsidRDefault="004350F9" w:rsidP="008027E3">
      <w:pPr>
        <w:spacing w:line="290" w:lineRule="exact"/>
        <w:jc w:val="distribute"/>
        <w:rPr>
          <w:rtl/>
        </w:rPr>
        <w:sectPr w:rsidR="004350F9"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 xml:space="preserve">ובכן </w:t>
      </w:r>
      <w:r>
        <w:rPr>
          <w:rtl/>
        </w:rPr>
        <w:t xml:space="preserve">אחי ורעי! נדע את אשר לפנינו, ונהיה מוכנים ומזומנים, להגיש את בקשתנו לפני שומע תפלה, ואל יערבבו הקולות והנגינות את מחשבתנו, ולא נשכח כי בשנה זו עלינו לבקש חיים ושלום גם בעד בנינו את אשר ישנם פה עומדים עמנו היום, ואת אשר אינם פה וביד חזקה נלקחו מאתנו ומי יודע אם נשוב לראותם, ואולי </w:t>
      </w:r>
      <w:r w:rsidR="00D073F5">
        <w:rPr>
          <w:rtl/>
        </w:rPr>
        <w:t>בראש השנה</w:t>
      </w:r>
      <w:r>
        <w:rPr>
          <w:rtl/>
        </w:rPr>
        <w:t xml:space="preserve"> ויום הכפורים הבאים לא יהיו בישוב, וימצאו על פני</w:t>
      </w:r>
      <w:r w:rsidR="00AD2E4E">
        <w:rPr>
          <w:rFonts w:hint="cs"/>
          <w:rtl/>
        </w:rPr>
        <w:t xml:space="preserve"> </w:t>
      </w:r>
      <w:r>
        <w:rPr>
          <w:rtl/>
        </w:rPr>
        <w:t xml:space="preserve">השדה וגיא ההרגה, וכמו שרבן גמליאל היה פוטר עם שבשדות, מאי טעמא דאניסי </w:t>
      </w:r>
      <w:r w:rsidRPr="008234F8">
        <w:rPr>
          <w:sz w:val="20"/>
          <w:szCs w:val="20"/>
          <w:rtl/>
        </w:rPr>
        <w:t xml:space="preserve">(סוף </w:t>
      </w:r>
      <w:r w:rsidR="00D073F5">
        <w:rPr>
          <w:sz w:val="20"/>
          <w:szCs w:val="20"/>
          <w:rtl/>
        </w:rPr>
        <w:t>מסכת</w:t>
      </w:r>
      <w:r w:rsidRPr="008234F8">
        <w:rPr>
          <w:sz w:val="20"/>
          <w:szCs w:val="20"/>
          <w:rtl/>
        </w:rPr>
        <w:t xml:space="preserve"> ראש השנה)</w:t>
      </w:r>
      <w:r>
        <w:rPr>
          <w:rtl/>
        </w:rPr>
        <w:t xml:space="preserve"> כן עלינו להתפלל עליהם </w:t>
      </w:r>
      <w:r w:rsidR="00D073F5">
        <w:rPr>
          <w:rtl/>
        </w:rPr>
        <w:t>בראש השנה</w:t>
      </w:r>
      <w:r>
        <w:rPr>
          <w:rtl/>
        </w:rPr>
        <w:t xml:space="preserve"> ויום הכפורים, יען שאנוסים המה ואינם יכולים, </w:t>
      </w:r>
      <w:r w:rsidR="00D073F5">
        <w:rPr>
          <w:rtl/>
        </w:rPr>
        <w:t>בעוונותינו הרבים</w:t>
      </w:r>
      <w:r>
        <w:rPr>
          <w:rtl/>
        </w:rPr>
        <w:t xml:space="preserve">, לבא לבתי כנסיות ולבתי מדרשות, וכמו הכהן הגדול שהיה מתפלל על אנשי השרון "שלא יעשו בתיהם קבריהם" </w:t>
      </w:r>
      <w:r w:rsidRPr="008234F8">
        <w:rPr>
          <w:sz w:val="20"/>
          <w:szCs w:val="20"/>
          <w:rtl/>
        </w:rPr>
        <w:t>(ירושלמי יומא פ"א ה"ב)</w:t>
      </w:r>
      <w:r>
        <w:rPr>
          <w:rtl/>
        </w:rPr>
        <w:t>, כן עלינו להתפלל ולהפיל תחנתנו לפני א</w:t>
      </w:r>
      <w:r w:rsidR="003342D0">
        <w:rPr>
          <w:rtl/>
        </w:rPr>
        <w:t>-</w:t>
      </w:r>
      <w:r>
        <w:rPr>
          <w:rtl/>
        </w:rPr>
        <w:t xml:space="preserve">ל רם ונשא, על אנשי החיל שנמצאו במעבי האדמה </w:t>
      </w:r>
      <w:r w:rsidRPr="008234F8">
        <w:rPr>
          <w:sz w:val="20"/>
          <w:szCs w:val="20"/>
          <w:rtl/>
        </w:rPr>
        <w:t>(אקאפעס)</w:t>
      </w:r>
      <w:r>
        <w:rPr>
          <w:rtl/>
        </w:rPr>
        <w:t xml:space="preserve"> שלא יעשו בתיהם קבריהם שלא ישארו שם חיים </w:t>
      </w:r>
      <w:r w:rsidRPr="008234F8">
        <w:rPr>
          <w:sz w:val="20"/>
          <w:szCs w:val="20"/>
          <w:rtl/>
        </w:rPr>
        <w:t>(הרעיונות האלה שמעתי)</w:t>
      </w:r>
      <w:r>
        <w:rPr>
          <w:rtl/>
        </w:rPr>
        <w:t>, ויאמר ה' למלך המשחית בעם הרף ואסוף ידיך</w:t>
      </w:r>
      <w:r w:rsidR="007C18B4">
        <w:rPr>
          <w:rFonts w:hint="cs"/>
          <w:rtl/>
        </w:rPr>
        <w:t>,</w:t>
      </w:r>
      <w:r>
        <w:rPr>
          <w:rtl/>
        </w:rPr>
        <w:t xml:space="preserve"> ונזכה לשנה טובה ונושע בה' תשועת עולמים </w:t>
      </w:r>
      <w:r w:rsidR="004C349E">
        <w:rPr>
          <w:rtl/>
        </w:rPr>
        <w:t>אמן</w:t>
      </w:r>
      <w:r>
        <w:rPr>
          <w:rtl/>
        </w:rPr>
        <w:t>.</w:t>
      </w:r>
      <w:r w:rsidR="00A9718F">
        <w:rPr>
          <w:rtl/>
        </w:rPr>
        <w:tab/>
      </w:r>
    </w:p>
    <w:p w14:paraId="5BA3B5B2" w14:textId="77777777" w:rsidR="00271881" w:rsidRDefault="00271881" w:rsidP="007242B1">
      <w:pPr>
        <w:spacing w:line="320" w:lineRule="exact"/>
        <w:rPr>
          <w:rtl/>
        </w:rPr>
        <w:sectPr w:rsidR="00271881" w:rsidSect="000E71A3">
          <w:type w:val="continuous"/>
          <w:pgSz w:w="10318" w:h="14576" w:code="139"/>
          <w:pgMar w:top="1531" w:right="1134" w:bottom="1134" w:left="1134" w:header="709" w:footer="709" w:gutter="0"/>
          <w:pgNumType w:fmt="hebrew1"/>
          <w:cols w:num="2" w:space="425"/>
          <w:bidi/>
          <w:rtlGutter/>
          <w:docGrid w:linePitch="360"/>
        </w:sectPr>
      </w:pPr>
    </w:p>
    <w:p w14:paraId="327E5EF5" w14:textId="77777777" w:rsidR="00271881" w:rsidRPr="00D37B81" w:rsidRDefault="00271881" w:rsidP="00F575F2">
      <w:pPr>
        <w:pStyle w:val="1"/>
        <w:rPr>
          <w:rtl/>
        </w:rPr>
      </w:pPr>
      <w:bookmarkStart w:id="142" w:name="_Toc121159861"/>
      <w:bookmarkStart w:id="143" w:name="_Toc121160176"/>
      <w:bookmarkStart w:id="144" w:name="_Toc121170392"/>
      <w:r w:rsidRPr="00D37B81">
        <w:rPr>
          <w:rtl/>
        </w:rPr>
        <w:lastRenderedPageBreak/>
        <w:t>חזיון כ"ג</w:t>
      </w:r>
      <w:bookmarkEnd w:id="142"/>
      <w:bookmarkEnd w:id="143"/>
      <w:bookmarkEnd w:id="144"/>
    </w:p>
    <w:p w14:paraId="350DA90F" w14:textId="77777777" w:rsidR="00271881" w:rsidRPr="006A0D12" w:rsidRDefault="00271881" w:rsidP="00F575F2">
      <w:pPr>
        <w:pStyle w:val="2"/>
        <w:rPr>
          <w:rtl/>
        </w:rPr>
      </w:pPr>
      <w:bookmarkStart w:id="145" w:name="_Toc121159862"/>
      <w:bookmarkStart w:id="146" w:name="_Toc121160177"/>
      <w:bookmarkStart w:id="147" w:name="_Toc121170393"/>
      <w:r w:rsidRPr="006A0D12">
        <w:rPr>
          <w:rtl/>
        </w:rPr>
        <w:t>ושר בשירים</w:t>
      </w:r>
      <w:bookmarkEnd w:id="145"/>
      <w:bookmarkEnd w:id="146"/>
      <w:bookmarkEnd w:id="147"/>
    </w:p>
    <w:p w14:paraId="681B65EF" w14:textId="77777777" w:rsidR="00271881" w:rsidRDefault="00D73D2B" w:rsidP="009F3977">
      <w:pPr>
        <w:pStyle w:val="3"/>
        <w:jc w:val="distribute"/>
        <w:rPr>
          <w:rtl/>
        </w:rPr>
      </w:pPr>
      <w:r>
        <w:rPr>
          <w:rFonts w:hint="cs"/>
          <w:rtl/>
        </w:rPr>
        <w:t>בעזרת ה' יתברך</w:t>
      </w:r>
      <w:r w:rsidR="00271881">
        <w:rPr>
          <w:rtl/>
        </w:rPr>
        <w:t xml:space="preserve"> בימים נוראים בשנה תר"ף, מלואים לחזיון הקודם.</w:t>
      </w:r>
      <w:r w:rsidR="009F3977">
        <w:rPr>
          <w:rtl/>
        </w:rPr>
        <w:tab/>
      </w:r>
    </w:p>
    <w:p w14:paraId="7E227895" w14:textId="77777777" w:rsidR="00271881" w:rsidRDefault="00271881" w:rsidP="007242B1">
      <w:pPr>
        <w:spacing w:line="320" w:lineRule="exact"/>
        <w:rPr>
          <w:rtl/>
        </w:rPr>
        <w:sectPr w:rsidR="00271881" w:rsidSect="000E71A3">
          <w:pgSz w:w="10318" w:h="14576" w:code="139"/>
          <w:pgMar w:top="1531" w:right="1134" w:bottom="1134" w:left="1134" w:header="709" w:footer="709" w:gutter="0"/>
          <w:pgNumType w:fmt="hebrew1"/>
          <w:cols w:space="425"/>
          <w:bidi/>
          <w:rtlGutter/>
          <w:docGrid w:linePitch="360"/>
        </w:sectPr>
      </w:pPr>
    </w:p>
    <w:p w14:paraId="0B78E883" w14:textId="331736AF" w:rsidR="001C7627" w:rsidRDefault="00271881" w:rsidP="00A9718F">
      <w:pPr>
        <w:spacing w:line="320" w:lineRule="exact"/>
        <w:jc w:val="distribute"/>
        <w:rPr>
          <w:rtl/>
        </w:rPr>
      </w:pPr>
      <w:r w:rsidRPr="00C76CE1">
        <w:rPr>
          <w:rFonts w:cs="VILNA מתוקן DP"/>
          <w:bCs/>
          <w:szCs w:val="32"/>
          <w:rtl/>
        </w:rPr>
        <w:t xml:space="preserve">בלכתי </w:t>
      </w:r>
      <w:r>
        <w:rPr>
          <w:rtl/>
        </w:rPr>
        <w:t>בשכבר הימים ברחוב שמעתי בכיות ויללות עולות מתוך אחד הבתים. נכנסתי אל תוכו, כדי לשאל מה קרה שמה? ואראה אבי המשפחה מוטל על הארץ, נרות דולקים מראשותיו, מכוסה בבגד בד שחור מלמעלה, יללות, גניחות ויבבות יוצאות מכל פיות, זעקת אשתו קורע כל לב, הוי אישי! על מי נטשת מעט הצאן האלה, פה תצעוק מרה בת שהגיעה העת של נשואיה, ואביה לא זכה להובילה לחופה, שם מקונן בן, שעוד מעט ימלאו לו י"ג שנים, ולא זכה אביו ליום בר</w:t>
      </w:r>
      <w:r w:rsidR="00EE10B3">
        <w:rPr>
          <w:rFonts w:hint="cs"/>
          <w:rtl/>
        </w:rPr>
        <w:t xml:space="preserve"> </w:t>
      </w:r>
      <w:r>
        <w:rPr>
          <w:rtl/>
        </w:rPr>
        <w:t>-</w:t>
      </w:r>
      <w:r w:rsidR="00EE10B3">
        <w:rPr>
          <w:rFonts w:hint="cs"/>
          <w:rtl/>
        </w:rPr>
        <w:t xml:space="preserve"> </w:t>
      </w:r>
      <w:r>
        <w:rPr>
          <w:rtl/>
        </w:rPr>
        <w:t>מצוה שלו, ובבתי גואי יבכו הקרובים והשכנים</w:t>
      </w:r>
      <w:r w:rsidR="001C7627">
        <w:rPr>
          <w:rFonts w:hint="cs"/>
          <w:rtl/>
        </w:rPr>
        <w:t>.</w:t>
      </w:r>
      <w:r w:rsidR="001C7627">
        <w:rPr>
          <w:rtl/>
        </w:rPr>
        <w:tab/>
      </w:r>
    </w:p>
    <w:p w14:paraId="387CB126" w14:textId="1C9993AB" w:rsidR="00271881" w:rsidRDefault="00271881" w:rsidP="00A9718F">
      <w:pPr>
        <w:spacing w:line="320" w:lineRule="exact"/>
        <w:jc w:val="distribute"/>
        <w:rPr>
          <w:rtl/>
        </w:rPr>
      </w:pPr>
      <w:r w:rsidRPr="00C76CE1">
        <w:rPr>
          <w:rFonts w:cs="VILNA מתוקן DP"/>
          <w:bCs/>
          <w:szCs w:val="32"/>
          <w:rtl/>
        </w:rPr>
        <w:t xml:space="preserve">ובתוך </w:t>
      </w:r>
      <w:r>
        <w:rPr>
          <w:rtl/>
        </w:rPr>
        <w:t>הרעש והבכי, הצעקות והיללות, אין מי שישים לב לבכות ולהתרגש על אחד מהבנים, ילד תמים, בן חמש שנים, שמ</w:t>
      </w:r>
      <w:r w:rsidR="000E7317">
        <w:rPr>
          <w:rFonts w:hint="cs"/>
          <w:rtl/>
        </w:rPr>
        <w:t>ו</w:t>
      </w:r>
      <w:r>
        <w:rPr>
          <w:rtl/>
        </w:rPr>
        <w:t>חו לא יקלוט את כל הצרה אשר מצאתהו, אמו אולי ברבות הימים תנשא לאיש ותשכח את הצרות הראשונות, האחות תחסה בצל אישה. האח הבכור כבן י"ג שנה, אחר עבור שנים מועטות לא יצטרך לעזר, אך הוא הילד הרך, בכל צרתם על מות אביהם לו צר ביותר, מי יחנכהו? מי יגדלהו? מי יכלכלהו, מי ילבישהו, אם יחלה מי ישגיח עליו לרפאותו, הוא היתום התמים לא ידע ולא יבין מאומה, יושב הוא על הרצפה אצל המת המושכב, מחזיק בקצה המכסה השחורה, ומשתעשע ומשחק עם כפתור יפה התפור בהמכסה, עולמו חושך בעדו, ורעות רבות וצרות נשקפו לו, לא אחת ולא שתים ישוטט בחוצות קריה כשהוא רעב ללחם, אך לבו צר מהבין את כל אלה, הכפתור היפה לקח את כל לבו.</w:t>
      </w:r>
      <w:r w:rsidR="00A9718F">
        <w:rPr>
          <w:rtl/>
        </w:rPr>
        <w:tab/>
      </w:r>
    </w:p>
    <w:p w14:paraId="22A4C431" w14:textId="4AC2D486" w:rsidR="00271881" w:rsidRDefault="00271881" w:rsidP="00A9718F">
      <w:pPr>
        <w:spacing w:line="320" w:lineRule="exact"/>
        <w:jc w:val="distribute"/>
        <w:rPr>
          <w:rtl/>
        </w:rPr>
      </w:pPr>
      <w:r w:rsidRPr="00C76CE1">
        <w:rPr>
          <w:rFonts w:cs="VILNA מתוקן DP"/>
          <w:bCs/>
          <w:szCs w:val="32"/>
          <w:rtl/>
        </w:rPr>
        <w:t xml:space="preserve">כאשר </w:t>
      </w:r>
      <w:r>
        <w:rPr>
          <w:rtl/>
        </w:rPr>
        <w:t>התבוננתי אל משחק הילד, בכיתי עליו תמרורים, אתה היתום הקטן, לו חכמת, אז בכיתך היתה גדולה משלהם וצערך גדול מצערם, כי משנה שברון השברת, אבל כעת קטן אתה, טרם התפתח שכלך תשעשע ותשחק ביום צר ומצוק מצאוך.</w:t>
      </w:r>
      <w:r w:rsidR="00A9718F">
        <w:rPr>
          <w:rtl/>
        </w:rPr>
        <w:tab/>
      </w:r>
    </w:p>
    <w:p w14:paraId="260746EC" w14:textId="2F5FE482" w:rsidR="00271881" w:rsidRDefault="00271881" w:rsidP="00A9718F">
      <w:pPr>
        <w:spacing w:line="320" w:lineRule="exact"/>
        <w:jc w:val="distribute"/>
        <w:rPr>
          <w:rtl/>
        </w:rPr>
      </w:pPr>
      <w:r w:rsidRPr="00C76CE1">
        <w:rPr>
          <w:rFonts w:cs="VILNA מתוקן DP"/>
          <w:bCs/>
          <w:szCs w:val="32"/>
          <w:rtl/>
        </w:rPr>
        <w:t xml:space="preserve">וכן </w:t>
      </w:r>
      <w:r>
        <w:rPr>
          <w:rtl/>
        </w:rPr>
        <w:t xml:space="preserve">הוא אחי! ילדות בנו, שכלנו כמו לא התפתח, כתמימים אנחנו, שתי קצותינו אכלה אש ותוכנו נחר, ולא נשים אל לב, איה הרגשתנו, הרגשת באי בימים? בגי בן הנם אנחנו, סביבותנו יקוד כיקוד אש, מראש השנה תרע"ט עד ראש השנה </w:t>
      </w:r>
      <w:r w:rsidR="00D73D2B">
        <w:rPr>
          <w:rtl/>
        </w:rPr>
        <w:t>הבא עלינו לטובה</w:t>
      </w:r>
      <w:r>
        <w:rPr>
          <w:rtl/>
        </w:rPr>
        <w:t>, כמה מאות אלפים מאחינו נהרגו מידי אכזרים, בפלכי קיוב ופודול ועוד, בכל ערבות אוקריינא פרשים ירוצון,</w:t>
      </w:r>
      <w:r w:rsidR="00AE02D4">
        <w:rPr>
          <w:rFonts w:hint="cs"/>
          <w:rtl/>
        </w:rPr>
        <w:t xml:space="preserve"> </w:t>
      </w:r>
      <w:r>
        <w:rPr>
          <w:rtl/>
        </w:rPr>
        <w:t>לפניהם תאכל אש ואחריהם תלהט להבה, ואין קצה לגויות המושלכות, עוללינו ירוטשו בראש כל חוצות, נכבדינו וגדולינו ירותקו באזיקים, לשמועות כי באים לב נמס, ופק ברכים וחלחלה בכל מתנים, והשרידים אשר שרדו מהם נפוצו לכל עבר, כל אלה נעשה בעצם היום לעיני השמש, מוציאים את היהודים הנחבאים במרתפים ובעליות להרג, ואין מוחה. כמו כל המדינה כולה הסכימה למעשי הרצח ביהודים, וכמו כולם הסכימו שחיינו ורכושנו הפקר, ובשעה כזו, עת מתינו מוטלים לפנינו, החללים עוד לא התקררו והחרב -</w:t>
      </w:r>
      <w:r w:rsidR="00E62312">
        <w:rPr>
          <w:rFonts w:hint="cs"/>
          <w:rtl/>
        </w:rPr>
        <w:t xml:space="preserve"> </w:t>
      </w:r>
      <w:r>
        <w:rPr>
          <w:rtl/>
        </w:rPr>
        <w:t xml:space="preserve">שלופה ונטויה על ראשינו ולתערה טרם שבה, ומי יודע קצנו, על כל שפיים קינה, ואנחנו נאמר שירה? שרים אנו בשירים על לב רע, ועוד יתירה עשינו כי התעוררות בדבר המשוררים עלתה למרום קצה, </w:t>
      </w:r>
      <w:r>
        <w:rPr>
          <w:rtl/>
        </w:rPr>
        <w:lastRenderedPageBreak/>
        <w:t>הרבה יותר מבשנה שעברה, בבית במות, ואנחנו כילד היתום הקטן נשתעשע ונשחוק בהכפתור.</w:t>
      </w:r>
      <w:r w:rsidR="00A9718F">
        <w:rPr>
          <w:rtl/>
        </w:rPr>
        <w:tab/>
      </w:r>
    </w:p>
    <w:p w14:paraId="00388B47" w14:textId="0CCE222D" w:rsidR="00271881" w:rsidRDefault="00271881" w:rsidP="00A9718F">
      <w:pPr>
        <w:spacing w:line="320" w:lineRule="exact"/>
        <w:jc w:val="distribute"/>
        <w:rPr>
          <w:rtl/>
        </w:rPr>
      </w:pPr>
      <w:r w:rsidRPr="00C76CE1">
        <w:rPr>
          <w:rFonts w:cs="VILNA מתוקן DP"/>
          <w:bCs/>
          <w:szCs w:val="32"/>
          <w:rtl/>
        </w:rPr>
        <w:t xml:space="preserve">ואל </w:t>
      </w:r>
      <w:r>
        <w:rPr>
          <w:rtl/>
        </w:rPr>
        <w:t xml:space="preserve">יעלה על לבבכם שאנכי כמו מיעץ חלילה, לפטור את החזנים ממשמרתם, חס מלהזכיר לא, ולא, יראתי רק שבעבור כפתור לא תשכחו את הכונות והתפלות, תסתכלו יותר מדאי בבגדי השרד והמגבעות הגבוהות של המשוררים, ולבכם תשיתו לקול נגינתם, ואם החזן עומד לפני העמוד כדבעי למיעבד ואם הכל לפי חוקי </w:t>
      </w:r>
      <w:r>
        <w:rPr>
          <w:rtl/>
        </w:rPr>
        <w:t>הנגינה, אלה וכאלה יוכלו להשכיח אתכם מהעיקר אשר בע</w:t>
      </w:r>
      <w:r w:rsidR="009D3E15">
        <w:rPr>
          <w:rFonts w:hint="cs"/>
          <w:rtl/>
        </w:rPr>
        <w:t>ב</w:t>
      </w:r>
      <w:r>
        <w:rPr>
          <w:rtl/>
        </w:rPr>
        <w:t>ור זה נתקבצתם להאריך שוע בצר.</w:t>
      </w:r>
      <w:r w:rsidR="00A9718F">
        <w:rPr>
          <w:rtl/>
        </w:rPr>
        <w:tab/>
      </w:r>
    </w:p>
    <w:p w14:paraId="1443D778" w14:textId="5B01CEBF" w:rsidR="00501F6A" w:rsidRDefault="00271881" w:rsidP="00A9718F">
      <w:pPr>
        <w:spacing w:line="320" w:lineRule="exact"/>
        <w:jc w:val="distribute"/>
        <w:rPr>
          <w:rtl/>
        </w:rPr>
        <w:sectPr w:rsidR="00501F6A"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 xml:space="preserve">ובכן </w:t>
      </w:r>
      <w:r>
        <w:rPr>
          <w:rtl/>
        </w:rPr>
        <w:t>קחו עמכם דברי, וכבואכם ביום תרועה לעמוד בתפלה אל תעשו כמעשה הילד הקטן, ולא תסיתו דעתכם אף רגע, וזכרו את דברי הירושלמי: "מאן דדמיך בראש שתא דמיך מזליה" שפכו שיח לפני בוחן כליות ולב, יושיענו ונושעה אמן.</w:t>
      </w:r>
      <w:r w:rsidR="00A9718F">
        <w:rPr>
          <w:rtl/>
        </w:rPr>
        <w:tab/>
      </w:r>
    </w:p>
    <w:p w14:paraId="09ADE4AD" w14:textId="77777777" w:rsidR="00501F6A" w:rsidRDefault="00501F6A" w:rsidP="007242B1">
      <w:pPr>
        <w:spacing w:line="320" w:lineRule="exact"/>
        <w:rPr>
          <w:rtl/>
        </w:rPr>
        <w:sectPr w:rsidR="00501F6A" w:rsidSect="000E71A3">
          <w:type w:val="continuous"/>
          <w:pgSz w:w="10318" w:h="14576" w:code="139"/>
          <w:pgMar w:top="1531" w:right="1134" w:bottom="1134" w:left="1134" w:header="709" w:footer="709" w:gutter="0"/>
          <w:pgNumType w:fmt="hebrew1"/>
          <w:cols w:num="2" w:space="425"/>
          <w:bidi/>
          <w:rtlGutter/>
          <w:docGrid w:linePitch="360"/>
        </w:sectPr>
      </w:pPr>
    </w:p>
    <w:p w14:paraId="6F2A66AA" w14:textId="77777777" w:rsidR="00501F6A" w:rsidRPr="00D37B81" w:rsidRDefault="00501F6A" w:rsidP="00F575F2">
      <w:pPr>
        <w:pStyle w:val="1"/>
        <w:rPr>
          <w:rtl/>
        </w:rPr>
      </w:pPr>
      <w:bookmarkStart w:id="148" w:name="_Toc121159863"/>
      <w:bookmarkStart w:id="149" w:name="_Toc121160178"/>
      <w:bookmarkStart w:id="150" w:name="_Toc121170394"/>
      <w:r w:rsidRPr="00D37B81">
        <w:rPr>
          <w:rtl/>
        </w:rPr>
        <w:lastRenderedPageBreak/>
        <w:t>חזיון כ"ד</w:t>
      </w:r>
      <w:bookmarkEnd w:id="148"/>
      <w:bookmarkEnd w:id="149"/>
      <w:bookmarkEnd w:id="150"/>
    </w:p>
    <w:p w14:paraId="48B18565" w14:textId="77777777" w:rsidR="00501F6A" w:rsidRPr="006A0D12" w:rsidRDefault="00501F6A" w:rsidP="00F575F2">
      <w:pPr>
        <w:pStyle w:val="2"/>
        <w:rPr>
          <w:rtl/>
        </w:rPr>
      </w:pPr>
      <w:bookmarkStart w:id="151" w:name="_Toc121159864"/>
      <w:bookmarkStart w:id="152" w:name="_Toc121160179"/>
      <w:bookmarkStart w:id="153" w:name="_Toc121170395"/>
      <w:r w:rsidRPr="006A0D12">
        <w:rPr>
          <w:rtl/>
        </w:rPr>
        <w:t>ריש ועושר</w:t>
      </w:r>
      <w:bookmarkEnd w:id="151"/>
      <w:bookmarkEnd w:id="152"/>
      <w:bookmarkEnd w:id="153"/>
    </w:p>
    <w:p w14:paraId="5D57467C" w14:textId="77777777" w:rsidR="00501F6A" w:rsidRDefault="000F0E5D" w:rsidP="009F3977">
      <w:pPr>
        <w:pStyle w:val="3"/>
        <w:jc w:val="distribute"/>
        <w:rPr>
          <w:rtl/>
        </w:rPr>
      </w:pPr>
      <w:r>
        <w:rPr>
          <w:rtl/>
        </w:rPr>
        <w:t>בעזרת ה' יתברך</w:t>
      </w:r>
      <w:r w:rsidR="00501F6A">
        <w:rPr>
          <w:rtl/>
        </w:rPr>
        <w:t>, ראש השנת שנת תר"ף קודם התקיעות.</w:t>
      </w:r>
      <w:r w:rsidR="009F3977">
        <w:rPr>
          <w:rtl/>
        </w:rPr>
        <w:tab/>
      </w:r>
    </w:p>
    <w:p w14:paraId="7837F83B" w14:textId="77777777" w:rsidR="00501F6A" w:rsidRDefault="00501F6A" w:rsidP="00A63DC2">
      <w:pPr>
        <w:pStyle w:val="3"/>
        <w:spacing w:after="0"/>
        <w:jc w:val="distribute"/>
        <w:rPr>
          <w:rtl/>
        </w:rPr>
      </w:pPr>
      <w:r>
        <w:rPr>
          <w:rtl/>
        </w:rPr>
        <w:t xml:space="preserve">ואמר ר' יצחק כל שנה שרשה בתחלתה מתעשרת בסופה שנאמר מראשית השנה וכו' מרשית כתיב </w:t>
      </w:r>
      <w:r w:rsidRPr="005C0B52">
        <w:rPr>
          <w:sz w:val="18"/>
          <w:szCs w:val="18"/>
          <w:rtl/>
        </w:rPr>
        <w:t>(ר"ה טז)</w:t>
      </w:r>
      <w:r w:rsidR="000F0E5D">
        <w:rPr>
          <w:rFonts w:hint="cs"/>
          <w:sz w:val="18"/>
          <w:szCs w:val="18"/>
          <w:rtl/>
        </w:rPr>
        <w:t>.</w:t>
      </w:r>
      <w:r>
        <w:rPr>
          <w:rtl/>
        </w:rPr>
        <w:t xml:space="preserve"> ועיין רש"י ובתוספות כתבו שמתוך שישראל רשים, לבם נשבר, ומרחמים עליהם מן השמים עכ"ל</w:t>
      </w:r>
      <w:r w:rsidR="00A63DC2">
        <w:rPr>
          <w:rFonts w:hint="cs"/>
          <w:rtl/>
        </w:rPr>
        <w:t>.</w:t>
      </w:r>
      <w:r w:rsidR="00A63DC2">
        <w:rPr>
          <w:rtl/>
        </w:rPr>
        <w:tab/>
      </w:r>
    </w:p>
    <w:p w14:paraId="163AF2F0" w14:textId="77777777" w:rsidR="00501F6A" w:rsidRDefault="00501F6A" w:rsidP="00A63DC2">
      <w:pPr>
        <w:pStyle w:val="3"/>
        <w:jc w:val="distribute"/>
        <w:rPr>
          <w:rtl/>
        </w:rPr>
        <w:sectPr w:rsidR="00501F6A" w:rsidSect="000E71A3">
          <w:pgSz w:w="10318" w:h="14576" w:code="139"/>
          <w:pgMar w:top="1531" w:right="1134" w:bottom="1134" w:left="1134" w:header="709" w:footer="709" w:gutter="0"/>
          <w:pgNumType w:fmt="hebrew1"/>
          <w:cols w:space="425"/>
          <w:bidi/>
          <w:rtlGutter/>
          <w:docGrid w:linePitch="360"/>
        </w:sectPr>
      </w:pPr>
      <w:r>
        <w:rPr>
          <w:rtl/>
        </w:rPr>
        <w:t>כתיב עיני ה' אלקיך בה מראשית השנה, כהנא אמר מרשית כתיב, ועד אחרית השנה, מדוה לה בראשה, ויהיב לה אחרית טבא בסיפא.</w:t>
      </w:r>
      <w:r w:rsidR="00873102">
        <w:rPr>
          <w:rtl/>
        </w:rPr>
        <w:t xml:space="preserve"> </w:t>
      </w:r>
      <w:r w:rsidRPr="005C0B52">
        <w:rPr>
          <w:sz w:val="18"/>
          <w:szCs w:val="18"/>
          <w:rtl/>
        </w:rPr>
        <w:t>(י</w:t>
      </w:r>
      <w:r w:rsidR="006F4994" w:rsidRPr="005C0B52">
        <w:rPr>
          <w:rFonts w:hint="cs"/>
          <w:sz w:val="18"/>
          <w:szCs w:val="18"/>
          <w:rtl/>
        </w:rPr>
        <w:t>ר</w:t>
      </w:r>
      <w:r w:rsidRPr="005C0B52">
        <w:rPr>
          <w:sz w:val="18"/>
          <w:szCs w:val="18"/>
          <w:rtl/>
        </w:rPr>
        <w:t>ושלמי סוף פ"ק דר"ה)</w:t>
      </w:r>
      <w:r w:rsidR="00A63DC2">
        <w:rPr>
          <w:rtl/>
        </w:rPr>
        <w:tab/>
      </w:r>
    </w:p>
    <w:p w14:paraId="6E868C45" w14:textId="6F654A47" w:rsidR="00501F6A" w:rsidRDefault="00501F6A" w:rsidP="008E0241">
      <w:pPr>
        <w:spacing w:line="320" w:lineRule="exact"/>
        <w:jc w:val="distribute"/>
        <w:rPr>
          <w:rtl/>
        </w:rPr>
      </w:pPr>
      <w:r w:rsidRPr="00C76CE1">
        <w:rPr>
          <w:rFonts w:cs="VILNA מתוקן DP"/>
          <w:bCs/>
          <w:szCs w:val="32"/>
          <w:rtl/>
        </w:rPr>
        <w:t xml:space="preserve">כדלים </w:t>
      </w:r>
      <w:r>
        <w:rPr>
          <w:rtl/>
        </w:rPr>
        <w:t>וכרשים באנו לדפוק על דלתי בית ה', לבנו נשבר בקרבנו, מוכים ולוקים אנחנו, קול דמי אחינו צועקים אלינו מן האדמה, אלפי גויות של חללי עמנו מושלכים הנהרגים בלי שום חמס ועול בכפם, הרבה חללים היו לברות לעוף השמים באין קובר, והנשארים זעיר שם מפוזרים הנה והנה בפחד ובבהלה ולקול עלה נדף יחרדו, היינו ללעג ולקלס בגוים, בתינו לנכרים ורכושנו לזרים, ובכן השנה הזאת היתה לנו רשה עד מאד, ה' ירחם.</w:t>
      </w:r>
      <w:r w:rsidR="008E0241">
        <w:rPr>
          <w:rtl/>
        </w:rPr>
        <w:tab/>
      </w:r>
      <w:r w:rsidR="008E0241">
        <w:rPr>
          <w:rtl/>
        </w:rPr>
        <w:tab/>
      </w:r>
    </w:p>
    <w:p w14:paraId="3AC01DEA" w14:textId="1BDF7E48" w:rsidR="00501F6A" w:rsidRDefault="00501F6A" w:rsidP="008E0241">
      <w:pPr>
        <w:spacing w:line="320" w:lineRule="exact"/>
        <w:jc w:val="distribute"/>
        <w:rPr>
          <w:rtl/>
        </w:rPr>
      </w:pPr>
      <w:r w:rsidRPr="00C76CE1">
        <w:rPr>
          <w:rFonts w:cs="VILNA מתוקן DP"/>
          <w:bCs/>
          <w:szCs w:val="32"/>
          <w:rtl/>
        </w:rPr>
        <w:t xml:space="preserve">ואיך </w:t>
      </w:r>
      <w:r>
        <w:rPr>
          <w:rtl/>
        </w:rPr>
        <w:t xml:space="preserve">נגיע לסוף השנה לעשירות או לאחרית טבא, לדברי ר' יצחק והירושלמי </w:t>
      </w:r>
      <w:r w:rsidRPr="00E47548">
        <w:rPr>
          <w:sz w:val="20"/>
          <w:szCs w:val="20"/>
          <w:rtl/>
        </w:rPr>
        <w:t>[המוצגים בראש דברינו]</w:t>
      </w:r>
      <w:r>
        <w:rPr>
          <w:rtl/>
        </w:rPr>
        <w:t xml:space="preserve">, דאם בתחלתה רשה בסופה מתעשרת, דעו אחי! שהעשירות ואחרית טוב חלף הריש והמדוה לא תעלה ולא תגיע </w:t>
      </w:r>
      <w:r w:rsidR="00ED5FC9">
        <w:rPr>
          <w:rtl/>
        </w:rPr>
        <w:t>על ידי</w:t>
      </w:r>
      <w:r>
        <w:rPr>
          <w:rtl/>
        </w:rPr>
        <w:t xml:space="preserve"> קושי היסורים שסבלנו לבד, כי אם על ידי התעוררות ולתשובה, תשובה שלימה, הן בין אדם למקום הן בין אדם לחבירו, ולידי התעוררות הזאת יביא אותנו קול השופר, בשמיעת קולו כרוכה התכונות כמה שאמרו חז"ל </w:t>
      </w:r>
      <w:r w:rsidRPr="008234F8">
        <w:rPr>
          <w:sz w:val="20"/>
          <w:szCs w:val="20"/>
          <w:rtl/>
        </w:rPr>
        <w:t>(ראש השנה טז)</w:t>
      </w:r>
      <w:r>
        <w:rPr>
          <w:rtl/>
        </w:rPr>
        <w:t xml:space="preserve"> אמרו לפני בראש השנה מלכוי</w:t>
      </w:r>
      <w:r w:rsidR="000B7668">
        <w:rPr>
          <w:rFonts w:hint="cs"/>
          <w:rtl/>
        </w:rPr>
        <w:t>ו</w:t>
      </w:r>
      <w:r>
        <w:rPr>
          <w:rtl/>
        </w:rPr>
        <w:t>ת זכרונות ושופרות, מלכוי</w:t>
      </w:r>
      <w:r w:rsidR="00B66E26">
        <w:rPr>
          <w:rFonts w:hint="cs"/>
          <w:rtl/>
        </w:rPr>
        <w:t>ו</w:t>
      </w:r>
      <w:r>
        <w:rPr>
          <w:rtl/>
        </w:rPr>
        <w:t>ת</w:t>
      </w:r>
      <w:r w:rsidR="00B66E26">
        <w:rPr>
          <w:rFonts w:hint="cs"/>
          <w:rtl/>
        </w:rPr>
        <w:t xml:space="preserve"> </w:t>
      </w:r>
      <w:r w:rsidR="003342D0">
        <w:rPr>
          <w:rtl/>
        </w:rPr>
        <w:t>-</w:t>
      </w:r>
      <w:r w:rsidR="00B66E26">
        <w:rPr>
          <w:rFonts w:hint="cs"/>
          <w:rtl/>
        </w:rPr>
        <w:t xml:space="preserve"> </w:t>
      </w:r>
      <w:r>
        <w:rPr>
          <w:rtl/>
        </w:rPr>
        <w:t>כדי שתמליכוני עליכם, דעל ידי תקיעות באמירת מלכ</w:t>
      </w:r>
      <w:r w:rsidR="00E513C2">
        <w:rPr>
          <w:rFonts w:hint="cs"/>
          <w:rtl/>
        </w:rPr>
        <w:t>ו</w:t>
      </w:r>
      <w:r>
        <w:rPr>
          <w:rtl/>
        </w:rPr>
        <w:t>יות נבוא לידי הכרה אלקית ונמליכהו עלינו, כדי לשמור את מצותיו ונעשה פקודותיו, עד שנבא לידי אהבה אמתית</w:t>
      </w:r>
      <w:r w:rsidR="00121046">
        <w:rPr>
          <w:rFonts w:hint="cs"/>
          <w:rtl/>
        </w:rPr>
        <w:t>.</w:t>
      </w:r>
      <w:r>
        <w:rPr>
          <w:rtl/>
        </w:rPr>
        <w:t xml:space="preserve"> </w:t>
      </w:r>
      <w:r>
        <w:rPr>
          <w:rtl/>
        </w:rPr>
        <w:t>זכרונות</w:t>
      </w:r>
      <w:r w:rsidR="004A0A9B">
        <w:rPr>
          <w:rFonts w:hint="cs"/>
          <w:rtl/>
        </w:rPr>
        <w:t xml:space="preserve"> -</w:t>
      </w:r>
      <w:r>
        <w:rPr>
          <w:rtl/>
        </w:rPr>
        <w:t xml:space="preserve"> כדי שיעלה זכרונותיכם לפני לטובה</w:t>
      </w:r>
      <w:r w:rsidR="00F15896">
        <w:rPr>
          <w:rFonts w:hint="cs"/>
          <w:rtl/>
        </w:rPr>
        <w:t>.</w:t>
      </w:r>
      <w:r>
        <w:rPr>
          <w:rtl/>
        </w:rPr>
        <w:t xml:space="preserve"> שתאמינו, על ידי תקיעות ואמירת זכרונות בשכר ועונש</w:t>
      </w:r>
      <w:r w:rsidR="00087BC6">
        <w:rPr>
          <w:rFonts w:hint="cs"/>
          <w:rtl/>
        </w:rPr>
        <w:t>,</w:t>
      </w:r>
      <w:r>
        <w:rPr>
          <w:rtl/>
        </w:rPr>
        <w:t xml:space="preserve"> ובתורה מן השמים שהיתה </w:t>
      </w:r>
      <w:r w:rsidR="00ED5FC9">
        <w:rPr>
          <w:rtl/>
        </w:rPr>
        <w:t>גם כן</w:t>
      </w:r>
      <w:r>
        <w:rPr>
          <w:rtl/>
        </w:rPr>
        <w:t xml:space="preserve"> על ידי שופר בקבלת התורה, וזה שסיימו ובמה? בשופר. ומלבד פשטות הכתובים המורים על דברים שבינינו ובינו יתברך, אולי נוכל ליקח לקח גם על דברים הנוגעים בינינו ובין חברינו</w:t>
      </w:r>
      <w:r w:rsidR="006E15CA">
        <w:rPr>
          <w:rFonts w:hint="cs"/>
          <w:rtl/>
        </w:rPr>
        <w:t>.</w:t>
      </w:r>
      <w:r w:rsidR="008E0241">
        <w:rPr>
          <w:rtl/>
        </w:rPr>
        <w:tab/>
      </w:r>
      <w:r w:rsidR="008E0241">
        <w:rPr>
          <w:rtl/>
        </w:rPr>
        <w:tab/>
      </w:r>
    </w:p>
    <w:p w14:paraId="774874BE" w14:textId="67FC46A1" w:rsidR="00501F6A" w:rsidRDefault="00501F6A" w:rsidP="008E0241">
      <w:pPr>
        <w:spacing w:line="320" w:lineRule="exact"/>
        <w:jc w:val="distribute"/>
        <w:rPr>
          <w:rtl/>
        </w:rPr>
      </w:pPr>
      <w:r w:rsidRPr="00C76CE1">
        <w:rPr>
          <w:rFonts w:cs="VILNA מתוקן DP"/>
          <w:bCs/>
          <w:szCs w:val="32"/>
          <w:rtl/>
        </w:rPr>
        <w:t xml:space="preserve">ושמעתי </w:t>
      </w:r>
      <w:r>
        <w:rPr>
          <w:rtl/>
        </w:rPr>
        <w:t xml:space="preserve">דבר נפלא בשם הגאון האמתי ר' משה מרדכי עפשטיין מסלאבאדקא שליט"א על דברי המדרש </w:t>
      </w:r>
      <w:r w:rsidRPr="008234F8">
        <w:rPr>
          <w:sz w:val="20"/>
          <w:szCs w:val="20"/>
          <w:rtl/>
        </w:rPr>
        <w:t>(וירא פ' נ"ח אות י"א)</w:t>
      </w:r>
      <w:r>
        <w:rPr>
          <w:rtl/>
        </w:rPr>
        <w:t xml:space="preserve"> א"ר יצחק בשעה שביקש אברהם לעקו</w:t>
      </w:r>
      <w:r w:rsidR="00171A4C">
        <w:rPr>
          <w:rFonts w:hint="cs"/>
          <w:rtl/>
        </w:rPr>
        <w:t>ד</w:t>
      </w:r>
      <w:r>
        <w:rPr>
          <w:rtl/>
        </w:rPr>
        <w:t xml:space="preserve"> את יצחק בנו, א"ל אבא!</w:t>
      </w:r>
      <w:r w:rsidR="003F5A44">
        <w:rPr>
          <w:rtl/>
        </w:rPr>
        <w:t xml:space="preserve"> </w:t>
      </w:r>
      <w:r>
        <w:rPr>
          <w:rtl/>
        </w:rPr>
        <w:t>בחור אני וחוששני שמא יזדעזע גופי מפחדה של סכין ואצערך, ושמא תפסול השחיטה ולא תעלה לך לקרבן, אלא כפתני יפה יפה וכו' ונתבונן היטיב בדבר הגדול הזה, בעת שראה העקוד את המאכלת החדה ביד אביו, אשר כעבור רגעים אח</w:t>
      </w:r>
      <w:r w:rsidR="003B2573">
        <w:rPr>
          <w:rFonts w:hint="cs"/>
          <w:rtl/>
        </w:rPr>
        <w:t>ד</w:t>
      </w:r>
      <w:r>
        <w:rPr>
          <w:rtl/>
        </w:rPr>
        <w:t xml:space="preserve">ים תשים קץ לחיו פה עלי אדמות ובמוחו התרוצצו רעיונות שהם למעלה מן הזמן והשכל, שעוד מעט והנהו בעולם הנצחיי, ובאותה רגע בעצמה עלה הרהור על לבו, וירא שמא יצער את אביו! וכשם שחשש שמא </w:t>
      </w:r>
      <w:r w:rsidR="00ED5FC9">
        <w:rPr>
          <w:rtl/>
        </w:rPr>
        <w:t>על ידי</w:t>
      </w:r>
      <w:r>
        <w:rPr>
          <w:rtl/>
        </w:rPr>
        <w:t xml:space="preserve"> הזעזוע תפסול השחיטה, כן חשש שמא יזדעזע מפחדו של סכין ויצער את אביו, זה שיסד הפייטן </w:t>
      </w:r>
      <w:r w:rsidRPr="008234F8">
        <w:rPr>
          <w:sz w:val="20"/>
          <w:szCs w:val="20"/>
          <w:rtl/>
        </w:rPr>
        <w:t>(קודם קדושה הראשונה מיום ב' דרה"ש)</w:t>
      </w:r>
      <w:r>
        <w:rPr>
          <w:rtl/>
        </w:rPr>
        <w:t xml:space="preserve"> וצוה יחיד לקשור </w:t>
      </w:r>
      <w:r>
        <w:rPr>
          <w:rtl/>
        </w:rPr>
        <w:lastRenderedPageBreak/>
        <w:t>ידיו ורגליו לרגלה שלא יבעט מצות כבוד לחללה.</w:t>
      </w:r>
      <w:r w:rsidR="008E0241">
        <w:rPr>
          <w:rtl/>
        </w:rPr>
        <w:tab/>
      </w:r>
      <w:r w:rsidR="008E0241">
        <w:rPr>
          <w:rtl/>
        </w:rPr>
        <w:tab/>
      </w:r>
    </w:p>
    <w:p w14:paraId="31B39BF4" w14:textId="542E6A59" w:rsidR="00501F6A" w:rsidRDefault="00501F6A" w:rsidP="00A45300">
      <w:pPr>
        <w:spacing w:line="300" w:lineRule="exact"/>
        <w:jc w:val="distribute"/>
        <w:rPr>
          <w:rtl/>
        </w:rPr>
      </w:pPr>
      <w:r w:rsidRPr="00C76CE1">
        <w:rPr>
          <w:rFonts w:cs="VILNA מתוקן DP"/>
          <w:bCs/>
          <w:szCs w:val="32"/>
          <w:rtl/>
        </w:rPr>
        <w:t xml:space="preserve">כמה </w:t>
      </w:r>
      <w:r>
        <w:rPr>
          <w:rtl/>
        </w:rPr>
        <w:t>תמימות, כמה שלימות כמה זהירות, כמה ר</w:t>
      </w:r>
      <w:r w:rsidR="004348A4">
        <w:rPr>
          <w:rFonts w:hint="cs"/>
          <w:rtl/>
        </w:rPr>
        <w:t>ו</w:t>
      </w:r>
      <w:r>
        <w:rPr>
          <w:rtl/>
        </w:rPr>
        <w:t>ך כמה עידון</w:t>
      </w:r>
      <w:r w:rsidR="0045664F">
        <w:rPr>
          <w:rtl/>
        </w:rPr>
        <w:t>-</w:t>
      </w:r>
      <w:r>
        <w:rPr>
          <w:rtl/>
        </w:rPr>
        <w:t xml:space="preserve">נפש יש בזה, להתבונן ברגע כזה לראות את הנולד היותר רחוק, במצות כבוד אב ואפילו אם הדבר הזה יצער אה אביו, הלא אנוס הוא ואונם רחמנא פטריה, </w:t>
      </w:r>
      <w:r w:rsidR="00ED5FC9">
        <w:rPr>
          <w:rtl/>
        </w:rPr>
        <w:t>מכל מקום</w:t>
      </w:r>
      <w:r>
        <w:rPr>
          <w:rtl/>
        </w:rPr>
        <w:t xml:space="preserve"> יצחק אבינו העולה תמימה, הרחיק גם את זאת ככל אשר יכול וצוה את אביו לעקדו יפה יפה, ואולי זאת היא מגדלת ערך נסיון העקידה שאנחנו מבקשים בזכותה, שהתחבטו בו המפרשים, ואף כי לפי זה הנסיון הגדול הוא ביצחק ולא באביו, והכתוב הלא מיחס הנסיון לאברהם, ואפשר לאמר, שאברהם הרגיש את הנסיון ברגע הזאת יותר מהרגע שצוהו ה' להעל</w:t>
      </w:r>
      <w:r w:rsidR="004348A4">
        <w:rPr>
          <w:rFonts w:hint="cs"/>
          <w:rtl/>
        </w:rPr>
        <w:t>ות</w:t>
      </w:r>
      <w:r>
        <w:rPr>
          <w:rtl/>
        </w:rPr>
        <w:t xml:space="preserve">ו לעולה, שעד הרגע ההוא לא הכיר עדין כל כך את מעלת יצחק בנו, </w:t>
      </w:r>
      <w:r w:rsidR="00ED5FC9">
        <w:rPr>
          <w:rtl/>
        </w:rPr>
        <w:t>ומכל מקום</w:t>
      </w:r>
      <w:r>
        <w:rPr>
          <w:rtl/>
        </w:rPr>
        <w:t xml:space="preserve"> כבש את רחמיו וזהו הנסיון הגבוה והעמוק שמבקשים בזכותו.</w:t>
      </w:r>
      <w:r w:rsidR="008E0241">
        <w:rPr>
          <w:rtl/>
        </w:rPr>
        <w:tab/>
      </w:r>
      <w:r w:rsidR="008E0241">
        <w:rPr>
          <w:rtl/>
        </w:rPr>
        <w:tab/>
      </w:r>
    </w:p>
    <w:p w14:paraId="5272AE17" w14:textId="13B2CCB3" w:rsidR="00501F6A" w:rsidRDefault="00501F6A" w:rsidP="000B25BF">
      <w:pPr>
        <w:spacing w:line="300" w:lineRule="exact"/>
        <w:jc w:val="distribute"/>
        <w:rPr>
          <w:rtl/>
        </w:rPr>
      </w:pPr>
      <w:r w:rsidRPr="00C76CE1">
        <w:rPr>
          <w:rFonts w:cs="VILNA מתוקן DP"/>
          <w:bCs/>
          <w:szCs w:val="32"/>
          <w:rtl/>
        </w:rPr>
        <w:t xml:space="preserve">הרעיון </w:t>
      </w:r>
      <w:r>
        <w:rPr>
          <w:rtl/>
        </w:rPr>
        <w:t xml:space="preserve">הלז אשר הוא לנו להבין ממצב הרגע של נסיון העקידה, מסירת נפש של האב והבן השופר של איל מזכיר אותו לנו, לא קולו, רק גוף השופר כשמסתכלים בו, אנחנו באים לידי התרוממות הרוח, ואולי יש רמז לזה בדברי ר' אבוה </w:t>
      </w:r>
      <w:r w:rsidRPr="008234F8">
        <w:rPr>
          <w:sz w:val="20"/>
          <w:szCs w:val="20"/>
          <w:rtl/>
        </w:rPr>
        <w:t>(ר"ה שם)</w:t>
      </w:r>
      <w:r w:rsidR="00AC37CD">
        <w:rPr>
          <w:rFonts w:hint="cs"/>
          <w:rtl/>
        </w:rPr>
        <w:t xml:space="preserve"> </w:t>
      </w:r>
      <w:r w:rsidRPr="000B25BF">
        <w:rPr>
          <w:rtl/>
        </w:rPr>
        <w:t xml:space="preserve">למה </w:t>
      </w:r>
      <w:r>
        <w:rPr>
          <w:rtl/>
        </w:rPr>
        <w:t>תוקעין בשופר של איל, כדי שאזכור לכם עקידת יצחק בן אברהם, ומעלה אני עליכם כאילו עקדתם עצמיכם לפני</w:t>
      </w:r>
      <w:r w:rsidR="00FA605D">
        <w:rPr>
          <w:rFonts w:hint="cs"/>
          <w:rtl/>
        </w:rPr>
        <w:t>.</w:t>
      </w:r>
      <w:r>
        <w:rPr>
          <w:rtl/>
        </w:rPr>
        <w:t xml:space="preserve"> וכמה יגיעות יגעו המפרשים ז"ל לישב את דברי ר' אבוה, האם </w:t>
      </w:r>
      <w:r w:rsidR="00ED5FC9">
        <w:rPr>
          <w:rtl/>
        </w:rPr>
        <w:t>הקדוש ברוך הוא</w:t>
      </w:r>
      <w:r>
        <w:rPr>
          <w:rtl/>
        </w:rPr>
        <w:t xml:space="preserve"> צריך להזכרה, הלא אין שכחה לפני כסא כבודו? ולפי דברינו יתכן ש"אזכור לכם", </w:t>
      </w:r>
      <w:r w:rsidR="00ED5FC9">
        <w:rPr>
          <w:rtl/>
        </w:rPr>
        <w:t>רצה לומר</w:t>
      </w:r>
      <w:r>
        <w:rPr>
          <w:rtl/>
        </w:rPr>
        <w:t xml:space="preserve"> אעשה לכם זכרון טוב, שתראו את השופר של איל, ותזכרו את ענין עקידת יצחק אביכם, ותלמדו להשכיל לבוא לידי המדות שנכלל בהם יצחק, </w:t>
      </w:r>
      <w:r w:rsidR="00ED5FC9">
        <w:rPr>
          <w:rtl/>
        </w:rPr>
        <w:t>ועל ידי זה</w:t>
      </w:r>
      <w:r>
        <w:rPr>
          <w:rtl/>
        </w:rPr>
        <w:t xml:space="preserve"> מעלה אני עליכם, "כאילו עקדתם עצמכם לפני", </w:t>
      </w:r>
      <w:r w:rsidR="00ED5FC9">
        <w:rPr>
          <w:rtl/>
        </w:rPr>
        <w:t>רצה לומר</w:t>
      </w:r>
      <w:r>
        <w:rPr>
          <w:rtl/>
        </w:rPr>
        <w:t xml:space="preserve"> שתשפרו מעשיכם ותגיעו למעלת יצחק אביכם</w:t>
      </w:r>
      <w:r w:rsidR="00BD4B79">
        <w:rPr>
          <w:rFonts w:hint="cs"/>
          <w:rtl/>
        </w:rPr>
        <w:t>.</w:t>
      </w:r>
      <w:r>
        <w:rPr>
          <w:rtl/>
        </w:rPr>
        <w:t xml:space="preserve"> וזה שאמרו ובמה? בשופר</w:t>
      </w:r>
      <w:r w:rsidR="00BD4B79">
        <w:rPr>
          <w:rFonts w:hint="cs"/>
          <w:rtl/>
        </w:rPr>
        <w:t>,</w:t>
      </w:r>
      <w:r>
        <w:rPr>
          <w:rtl/>
        </w:rPr>
        <w:t xml:space="preserve"> </w:t>
      </w:r>
      <w:r w:rsidR="00ED5FC9">
        <w:rPr>
          <w:rtl/>
        </w:rPr>
        <w:t>דרצה לומר</w:t>
      </w:r>
      <w:r>
        <w:rPr>
          <w:rtl/>
        </w:rPr>
        <w:t xml:space="preserve"> מה הוא הדבר אשר יביא אתכם לידי התרוממות כזו </w:t>
      </w:r>
      <w:r w:rsidR="003342D0">
        <w:rPr>
          <w:rtl/>
        </w:rPr>
        <w:t>-</w:t>
      </w:r>
      <w:r>
        <w:rPr>
          <w:rtl/>
        </w:rPr>
        <w:t xml:space="preserve"> "השופר" הוא יזכיר ויזהיר </w:t>
      </w:r>
      <w:r>
        <w:rPr>
          <w:rtl/>
        </w:rPr>
        <w:t xml:space="preserve">אתכם על הדבר הזה, </w:t>
      </w:r>
      <w:r w:rsidRPr="00E47548">
        <w:rPr>
          <w:sz w:val="20"/>
          <w:szCs w:val="20"/>
          <w:rtl/>
        </w:rPr>
        <w:t>[בפירוש "שאזכור לכם" קדמני הרה"ג בספר דרשת הרמ"ה, אך לא דרכו דרכי עיי"ש]</w:t>
      </w:r>
      <w:r>
        <w:rPr>
          <w:rtl/>
        </w:rPr>
        <w:t>.</w:t>
      </w:r>
      <w:r w:rsidR="008E0241">
        <w:rPr>
          <w:rtl/>
        </w:rPr>
        <w:tab/>
      </w:r>
      <w:r w:rsidR="008E0241">
        <w:rPr>
          <w:rtl/>
        </w:rPr>
        <w:tab/>
      </w:r>
    </w:p>
    <w:p w14:paraId="148D8904" w14:textId="4D63A5E0" w:rsidR="00501F6A" w:rsidRDefault="00501F6A" w:rsidP="00A45300">
      <w:pPr>
        <w:spacing w:line="300" w:lineRule="exact"/>
        <w:jc w:val="distribute"/>
        <w:rPr>
          <w:rtl/>
        </w:rPr>
      </w:pPr>
      <w:r w:rsidRPr="00C76CE1">
        <w:rPr>
          <w:rFonts w:cs="VILNA מתוקן DP"/>
          <w:bCs/>
          <w:szCs w:val="32"/>
          <w:rtl/>
        </w:rPr>
        <w:t xml:space="preserve">ורעיון </w:t>
      </w:r>
      <w:r>
        <w:rPr>
          <w:rtl/>
        </w:rPr>
        <w:t>הגאון הנ"ל יש סמך עם מה שמספרים על הגאון החסיד ר' ישראל סלאנטר זצ"ל, שקודם פטירתו איזה שעות בלילה, ישב אצלו איש אחד בחדרו, והיו שניהם בבדידות, ויהי בחצי הלילה, התחיל הגאון ז"ל לדבר עמו ענין מחקרי, ובתוך דבריו ביאר לפניו, שאין לירא מפני המת כלום, אף שאין שם אנשים אחרים, והשומר הזה ישב ושמע לדבריו ויתפלא, למה לו כעת החקירה הזאת? לאחר עבור שתי שעות בערך, יצתה נשמתו בטהרה, ואז הבין השומר אל מה רמזו חקירותיו של הגאון הזה מפני שהרגיש בנפשו ששעותיו ספורות, והבין שבא קצו, ולא רצה לצער את השומר אפילו לאחר מותו, ובכדי שלא יירא ממנו ללין עמו בחדר אחד ולהפיג את צערו ביאר לו חקירה שלימה בגין זה בעודו גוסס.</w:t>
      </w:r>
      <w:r w:rsidR="008E0241">
        <w:rPr>
          <w:rtl/>
        </w:rPr>
        <w:tab/>
      </w:r>
    </w:p>
    <w:p w14:paraId="14CE1E12" w14:textId="02DF5AB8" w:rsidR="003F5A44" w:rsidRDefault="00501F6A" w:rsidP="00A45300">
      <w:pPr>
        <w:spacing w:line="300" w:lineRule="exact"/>
        <w:jc w:val="distribute"/>
        <w:rPr>
          <w:rtl/>
        </w:rPr>
        <w:sectPr w:rsidR="003F5A44"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 xml:space="preserve">אחי </w:t>
      </w:r>
      <w:r>
        <w:rPr>
          <w:rtl/>
        </w:rPr>
        <w:t>היקרים! בני אברהם יצחק ויעקב אנחנו, נביט אל השופר והוא יזכיר אותנו על יצחק אבינו, שבעת נסיון העקידה חש לצער אביו, אפילו בספק צער, והשתדל למנוע זאת, וגם אנחנו נתעורר לקנות</w:t>
      </w:r>
      <w:r w:rsidR="00BD4B79">
        <w:rPr>
          <w:rFonts w:hint="cs"/>
          <w:rtl/>
        </w:rPr>
        <w:t xml:space="preserve"> </w:t>
      </w:r>
      <w:r>
        <w:rPr>
          <w:rtl/>
        </w:rPr>
        <w:t>שלימותו, לא נצער אנחנו את חברינו, וחלילה מלשאת קנאה ושנאה על כל אחד מישראל, וברגע שאנחנו שרויים בצער, נחוש לצער חברינו, ונזהר מבלי לצער נפש מישראל</w:t>
      </w:r>
      <w:r w:rsidR="00C93699">
        <w:rPr>
          <w:rFonts w:hint="cs"/>
          <w:rtl/>
        </w:rPr>
        <w:t>.</w:t>
      </w:r>
      <w:r>
        <w:rPr>
          <w:rtl/>
        </w:rPr>
        <w:t xml:space="preserve"> ובגשתנו לתפלת מלכיות וכו' נמליך עלינו את הבורא יתברך ונאמין באמונה שלימה בשכר ועונש, ונשמור מצות תורתנו הקדושה </w:t>
      </w:r>
      <w:r w:rsidRPr="008234F8">
        <w:rPr>
          <w:sz w:val="20"/>
          <w:szCs w:val="20"/>
          <w:rtl/>
        </w:rPr>
        <w:t xml:space="preserve">(וראיתי </w:t>
      </w:r>
      <w:r w:rsidR="00ED5FC9">
        <w:rPr>
          <w:sz w:val="20"/>
          <w:szCs w:val="20"/>
          <w:rtl/>
        </w:rPr>
        <w:t>אחר כך</w:t>
      </w:r>
      <w:r w:rsidRPr="008234F8">
        <w:rPr>
          <w:sz w:val="20"/>
          <w:szCs w:val="20"/>
          <w:rtl/>
        </w:rPr>
        <w:t xml:space="preserve"> שברעיון הפשוט שבמלכיות, זכרונות ושופרות קדמוני הרבנים הדרשנים האחרונים)</w:t>
      </w:r>
      <w:r>
        <w:rPr>
          <w:rtl/>
        </w:rPr>
        <w:t xml:space="preserve">, ונזהר </w:t>
      </w:r>
      <w:r w:rsidR="00C93699">
        <w:rPr>
          <w:rFonts w:hint="cs"/>
          <w:rtl/>
        </w:rPr>
        <w:t>ב</w:t>
      </w:r>
      <w:r>
        <w:rPr>
          <w:rtl/>
        </w:rPr>
        <w:t xml:space="preserve">כבוד חברנו, ואז נזכה להשכר שבישרו לנו ר' יצחק ור' כהנא בירושלמי, כל שנה שרשה בתחילתה מתעשרת בסופה, מדוה לה בראשה ויהיב לה אחרית טבא בסופא, והיה ראשיתנו מצער ואחריתנו ישגה מאד, ומן השמים ירחמו עלינו ונזכה לכתיבה וחתימה טובה, בשנת גאולה וישועה, שנה, שתוליכנו קוממיות לארצנו, </w:t>
      </w:r>
      <w:r w:rsidR="004C349E">
        <w:rPr>
          <w:rtl/>
        </w:rPr>
        <w:t>אמן</w:t>
      </w:r>
      <w:r>
        <w:rPr>
          <w:rtl/>
        </w:rPr>
        <w:t>.</w:t>
      </w:r>
      <w:r w:rsidR="008E0241">
        <w:rPr>
          <w:rtl/>
        </w:rPr>
        <w:tab/>
      </w:r>
    </w:p>
    <w:p w14:paraId="4264542F" w14:textId="77777777" w:rsidR="003F5A44" w:rsidRDefault="003F5A44" w:rsidP="007242B1">
      <w:pPr>
        <w:spacing w:line="320" w:lineRule="exact"/>
        <w:rPr>
          <w:rtl/>
        </w:rPr>
        <w:sectPr w:rsidR="003F5A44" w:rsidSect="000E71A3">
          <w:type w:val="continuous"/>
          <w:pgSz w:w="10318" w:h="14576" w:code="139"/>
          <w:pgMar w:top="1531" w:right="1134" w:bottom="1134" w:left="1134" w:header="709" w:footer="709" w:gutter="0"/>
          <w:pgNumType w:fmt="hebrew1"/>
          <w:cols w:num="2" w:space="425"/>
          <w:bidi/>
          <w:rtlGutter/>
          <w:docGrid w:linePitch="360"/>
        </w:sectPr>
      </w:pPr>
    </w:p>
    <w:p w14:paraId="1DFE5908" w14:textId="77777777" w:rsidR="003F5A44" w:rsidRPr="00D37B81" w:rsidRDefault="003F5A44" w:rsidP="00F575F2">
      <w:pPr>
        <w:pStyle w:val="1"/>
        <w:rPr>
          <w:rtl/>
        </w:rPr>
      </w:pPr>
      <w:bookmarkStart w:id="154" w:name="_Toc121159865"/>
      <w:bookmarkStart w:id="155" w:name="_Toc121160180"/>
      <w:bookmarkStart w:id="156" w:name="_Toc121170396"/>
      <w:r w:rsidRPr="00D37B81">
        <w:rPr>
          <w:rtl/>
        </w:rPr>
        <w:lastRenderedPageBreak/>
        <w:t>חזיון כ"ה</w:t>
      </w:r>
      <w:bookmarkEnd w:id="154"/>
      <w:bookmarkEnd w:id="155"/>
      <w:bookmarkEnd w:id="156"/>
    </w:p>
    <w:p w14:paraId="41AA4619" w14:textId="77777777" w:rsidR="003F5A44" w:rsidRPr="006A0D12" w:rsidRDefault="003F5A44" w:rsidP="00F575F2">
      <w:pPr>
        <w:pStyle w:val="2"/>
        <w:rPr>
          <w:rtl/>
        </w:rPr>
      </w:pPr>
      <w:bookmarkStart w:id="157" w:name="_Toc121159866"/>
      <w:bookmarkStart w:id="158" w:name="_Toc121160181"/>
      <w:bookmarkStart w:id="159" w:name="_Toc121170397"/>
      <w:r w:rsidRPr="006A0D12">
        <w:rPr>
          <w:rtl/>
        </w:rPr>
        <w:t>יזכור אלקים</w:t>
      </w:r>
      <w:bookmarkEnd w:id="157"/>
      <w:bookmarkEnd w:id="158"/>
      <w:bookmarkEnd w:id="159"/>
    </w:p>
    <w:p w14:paraId="3C4FFDC8" w14:textId="77777777" w:rsidR="003F5A44" w:rsidRDefault="003F5A44" w:rsidP="00A63DC2">
      <w:pPr>
        <w:pStyle w:val="3"/>
        <w:jc w:val="distribute"/>
        <w:rPr>
          <w:rtl/>
        </w:rPr>
      </w:pPr>
      <w:r>
        <w:rPr>
          <w:rtl/>
        </w:rPr>
        <w:t>ביום הכיפורים שנת תרפ"א, קודם הזכרת נשמות, בקהל רב.</w:t>
      </w:r>
      <w:r w:rsidR="00A63DC2">
        <w:rPr>
          <w:rtl/>
        </w:rPr>
        <w:tab/>
      </w:r>
    </w:p>
    <w:p w14:paraId="63C7AD2F" w14:textId="77777777" w:rsidR="003F5A44" w:rsidRDefault="003F5A44" w:rsidP="007242B1">
      <w:pPr>
        <w:spacing w:line="320" w:lineRule="exact"/>
        <w:rPr>
          <w:rtl/>
        </w:rPr>
        <w:sectPr w:rsidR="003F5A44" w:rsidSect="000E71A3">
          <w:pgSz w:w="10318" w:h="14576" w:code="139"/>
          <w:pgMar w:top="1531" w:right="1134" w:bottom="1134" w:left="1134" w:header="709" w:footer="709" w:gutter="0"/>
          <w:pgNumType w:fmt="hebrew1"/>
          <w:cols w:space="425"/>
          <w:bidi/>
          <w:rtlGutter/>
          <w:docGrid w:linePitch="360"/>
        </w:sectPr>
      </w:pPr>
    </w:p>
    <w:p w14:paraId="7E4BC182" w14:textId="4DA7FE3D" w:rsidR="003F5A44" w:rsidRDefault="003F5A44" w:rsidP="008E0241">
      <w:pPr>
        <w:spacing w:line="320" w:lineRule="exact"/>
        <w:jc w:val="distribute"/>
        <w:rPr>
          <w:rtl/>
        </w:rPr>
      </w:pPr>
      <w:r w:rsidRPr="00C76CE1">
        <w:rPr>
          <w:rFonts w:cs="VILNA מתוקן DP"/>
          <w:bCs/>
          <w:szCs w:val="32"/>
          <w:rtl/>
        </w:rPr>
        <w:t xml:space="preserve">בדור </w:t>
      </w:r>
      <w:r>
        <w:rPr>
          <w:rtl/>
        </w:rPr>
        <w:t>האחרון הנהיגו גם החפשיים, אלו אשר אינם מבקרים את בתי כנסיות לתפלה, לבוא לעת הזכרת נשמות אבותיהם, ובגמר ההזכרה, רבים מהם נמצאים תיכף מן המפתן ולחוץ, ובהתבוננו אל מעשי אחינו האלה מאד יכאב לבבינו, בעיקרי הדת אינם מאמינים, בתורה מן השמים ובהשגחה פרטית על מין האנושי, לא יתנו אמון, ובעד החיים אל המתים ידרשו, ומאמינים בזה, שלשלת של אבותיהם הנמשכת מדור דור שמסרוה לבניהם אחריהם נתקוה, והפסיקוה, במסורת אבות בחלה נפשם, ומה להם להזכיר את שמות אבותיהם המתים? הלא פרצה רחבה ביניהם, מהלך ת"ק שנה, כי כל סדר הזכרת נשמות הורים, יאות להבנים האלו, אשר בחרו לכת בדרכי אבותיהם, והנה באים בנים,</w:t>
      </w:r>
      <w:r w:rsidR="00C93699">
        <w:rPr>
          <w:rFonts w:hint="cs"/>
          <w:rtl/>
        </w:rPr>
        <w:t xml:space="preserve"> </w:t>
      </w:r>
      <w:r>
        <w:rPr>
          <w:rtl/>
        </w:rPr>
        <w:t>אשר סבל ירושת אבות משחק להם, ורוח של כפירה לבם מלא</w:t>
      </w:r>
      <w:r w:rsidR="007670DD">
        <w:rPr>
          <w:rFonts w:hint="cs"/>
          <w:rtl/>
        </w:rPr>
        <w:t xml:space="preserve"> </w:t>
      </w:r>
      <w:r w:rsidR="003342D0">
        <w:rPr>
          <w:rtl/>
        </w:rPr>
        <w:t>-</w:t>
      </w:r>
      <w:r w:rsidR="007670DD">
        <w:rPr>
          <w:rFonts w:hint="cs"/>
          <w:rtl/>
        </w:rPr>
        <w:t xml:space="preserve"> </w:t>
      </w:r>
      <w:r>
        <w:rPr>
          <w:rtl/>
        </w:rPr>
        <w:t xml:space="preserve">להזכיר נשמת ההורים, אשר לבם רד </w:t>
      </w:r>
      <w:r w:rsidR="00A86965">
        <w:rPr>
          <w:rFonts w:hint="cs"/>
          <w:rtl/>
        </w:rPr>
        <w:t>ע</w:t>
      </w:r>
      <w:r>
        <w:rPr>
          <w:rtl/>
        </w:rPr>
        <w:t>ם א-ל ועם קדושיו נאמנה רוחם, יתלוננו בצל שד-י ונהנים</w:t>
      </w:r>
      <w:r>
        <w:rPr>
          <w:rFonts w:hint="cs"/>
          <w:rtl/>
        </w:rPr>
        <w:t xml:space="preserve"> </w:t>
      </w:r>
      <w:r>
        <w:rPr>
          <w:rtl/>
        </w:rPr>
        <w:t xml:space="preserve">מזיו השכינה. עלים נושרים, ענפים נקצצים מהעץ הדעת והחיים, אשר נפלו מרוח סועה וסער, </w:t>
      </w:r>
      <w:r w:rsidR="00A86965">
        <w:rPr>
          <w:rFonts w:hint="cs"/>
          <w:rtl/>
        </w:rPr>
        <w:t>ו</w:t>
      </w:r>
      <w:r>
        <w:rPr>
          <w:rtl/>
        </w:rPr>
        <w:t>אין להעצים והאילנות כעת חלק בם, איך ינקו שרף ולחלוחית מן העצים הרעננים.</w:t>
      </w:r>
      <w:r w:rsidR="008E0241">
        <w:rPr>
          <w:rtl/>
        </w:rPr>
        <w:tab/>
      </w:r>
    </w:p>
    <w:p w14:paraId="3B4B8579" w14:textId="40D1493F" w:rsidR="003F5A44" w:rsidRDefault="003F5A44" w:rsidP="008E0241">
      <w:pPr>
        <w:spacing w:line="320" w:lineRule="exact"/>
        <w:jc w:val="distribute"/>
        <w:rPr>
          <w:rtl/>
        </w:rPr>
      </w:pPr>
      <w:r w:rsidRPr="00C76CE1">
        <w:rPr>
          <w:rFonts w:cs="VILNA מתוקן DP"/>
          <w:bCs/>
          <w:szCs w:val="32"/>
          <w:rtl/>
        </w:rPr>
        <w:t xml:space="preserve">אחי </w:t>
      </w:r>
      <w:r>
        <w:rPr>
          <w:rtl/>
        </w:rPr>
        <w:t xml:space="preserve">ורעי! אציע לפניכם דברי חז"ל המזהירים כזוהר הרקיע, </w:t>
      </w:r>
      <w:r w:rsidRPr="008234F8">
        <w:rPr>
          <w:sz w:val="20"/>
          <w:szCs w:val="20"/>
          <w:rtl/>
        </w:rPr>
        <w:t>(מדרש שיר השירים)</w:t>
      </w:r>
      <w:r>
        <w:rPr>
          <w:rtl/>
        </w:rPr>
        <w:t xml:space="preserve"> שחורה אני ונאוה, שחורה אני במעשי, ונאוה אני במעשה אבותי כיריעות שלמה, מה השלמה הזו מתלכלכת וחוזרת ומתכבסת, כך ישראל מתלכלכין כל ימות השנה בעונות ויום הכיפורים בא ומכפר, ובספר "פתחי עולם</w:t>
      </w:r>
      <w:r w:rsidR="00A86965">
        <w:rPr>
          <w:rFonts w:hint="cs"/>
          <w:rtl/>
        </w:rPr>
        <w:t>"</w:t>
      </w:r>
      <w:r>
        <w:rPr>
          <w:rtl/>
        </w:rPr>
        <w:t xml:space="preserve"> </w:t>
      </w:r>
      <w:r w:rsidRPr="008234F8">
        <w:rPr>
          <w:sz w:val="20"/>
          <w:szCs w:val="20"/>
          <w:rtl/>
        </w:rPr>
        <w:t>(דרוש פתח המשפט אות מ"ו)</w:t>
      </w:r>
      <w:r>
        <w:rPr>
          <w:rtl/>
        </w:rPr>
        <w:t xml:space="preserve"> פירש דברי המדרש, ששורש העבודה היא "אמונה" אותה הורישו לנו אבותינו </w:t>
      </w:r>
      <w:r>
        <w:rPr>
          <w:rtl/>
        </w:rPr>
        <w:t>מעולם והיא עומדת לנו, ואף כי כל פאר וכל קישוט יחסר לנו, שלא נשתדל הרבה בקיום מצות ה' ולא נדקדק בהם כל כך, אכן כל זמן שהיסוד, הוא אמונה הצרופה, קיימת, אין להתיאש, שעוד נחליף כח, עוד נחיה ונראה רב</w:t>
      </w:r>
      <w:r>
        <w:rPr>
          <w:rFonts w:hint="cs"/>
          <w:rtl/>
        </w:rPr>
        <w:t xml:space="preserve"> </w:t>
      </w:r>
      <w:r>
        <w:rPr>
          <w:rtl/>
        </w:rPr>
        <w:t xml:space="preserve">טוב, ועוד לא אבדה תקותינו ולא כן אם </w:t>
      </w:r>
      <w:r w:rsidR="00ED5FC9">
        <w:rPr>
          <w:rtl/>
        </w:rPr>
        <w:t>חס ושלום</w:t>
      </w:r>
      <w:r>
        <w:rPr>
          <w:rtl/>
        </w:rPr>
        <w:t xml:space="preserve"> תכרת האמונה מלבנו, אז אבדה תקותינו, נגזרנו לנו</w:t>
      </w:r>
      <w:r w:rsidR="00A86965">
        <w:rPr>
          <w:rFonts w:hint="cs"/>
          <w:rtl/>
        </w:rPr>
        <w:t>.</w:t>
      </w:r>
      <w:r w:rsidR="008E0241">
        <w:rPr>
          <w:rtl/>
        </w:rPr>
        <w:tab/>
      </w:r>
    </w:p>
    <w:p w14:paraId="5B4C4680" w14:textId="37F3D39F" w:rsidR="003F5A44" w:rsidRDefault="003F5A44" w:rsidP="008E0241">
      <w:pPr>
        <w:spacing w:line="320" w:lineRule="exact"/>
        <w:jc w:val="distribute"/>
        <w:rPr>
          <w:rtl/>
        </w:rPr>
      </w:pPr>
      <w:r w:rsidRPr="00C76CE1">
        <w:rPr>
          <w:rFonts w:cs="VILNA מתוקן DP"/>
          <w:bCs/>
          <w:szCs w:val="32"/>
          <w:rtl/>
        </w:rPr>
        <w:t xml:space="preserve">בגד </w:t>
      </w:r>
      <w:r>
        <w:rPr>
          <w:rtl/>
        </w:rPr>
        <w:t xml:space="preserve">מתלכלך יכולים לכבסו, להעביר זוהמתו וחלאתו, ושב כבתחלה, יען חסרונו הוא מקריי, לא כן בגד </w:t>
      </w:r>
      <w:r w:rsidRPr="008335F5">
        <w:rPr>
          <w:rtl/>
        </w:rPr>
        <w:t>ע</w:t>
      </w:r>
      <w:r w:rsidR="008335F5">
        <w:rPr>
          <w:rFonts w:hint="cs"/>
          <w:rtl/>
        </w:rPr>
        <w:t>ד</w:t>
      </w:r>
      <w:r w:rsidRPr="008335F5">
        <w:rPr>
          <w:rtl/>
        </w:rPr>
        <w:t>ים</w:t>
      </w:r>
      <w:r>
        <w:rPr>
          <w:rtl/>
        </w:rPr>
        <w:t xml:space="preserve"> בלוי סחבות, שחסרון עצמיי לו, אין בזה שום תיקון. ועם ישראל, אף שחוטאים הם, מלוכלכים הם, אכן חסרונם הוא מקריי, אבל בעצם, בקרב לבם פנימה, מאמינים המה, בני מאמינים וחסרונות המקריים אחרי הכביסה והגיהוץ, דהיינו אחרי התשובה, חרטה על העבר וקבלה בלב שלם, ביום הכיפורים, אלו הכתמים המקריים ירוחצו והטהרו, ושב ורפא לו, אבל החוטא בחסרון האמונה הוא חסרון עצמיי, גם יום הכיפורים לא יעבירהו ולא ילבין אותו, ונשאר מלא כתמים, וזאת אולי כונת המדרש "שחורה אני" </w:t>
      </w:r>
      <w:r w:rsidR="003342D0">
        <w:rPr>
          <w:rtl/>
        </w:rPr>
        <w:t>-</w:t>
      </w:r>
      <w:r>
        <w:rPr>
          <w:rtl/>
        </w:rPr>
        <w:t xml:space="preserve"> מלוכלכת במעשי אבל "במעשה אבותי" </w:t>
      </w:r>
      <w:r w:rsidR="003342D0">
        <w:rPr>
          <w:rtl/>
        </w:rPr>
        <w:t>-</w:t>
      </w:r>
      <w:r>
        <w:rPr>
          <w:rtl/>
        </w:rPr>
        <w:t xml:space="preserve"> היא האמונה "נאוה אני" וזה שסיימו כיריעות שלמה, כשהיא מתלכלכת, חוזרת ומתכבסת, כי היא רק במקרה ולא בעצם, כך ישראל וכו'.</w:t>
      </w:r>
      <w:r w:rsidR="008E0241">
        <w:rPr>
          <w:rtl/>
        </w:rPr>
        <w:tab/>
      </w:r>
    </w:p>
    <w:p w14:paraId="18398AA6" w14:textId="200A5D85" w:rsidR="003F5A44" w:rsidRDefault="003F5A44" w:rsidP="008E0241">
      <w:pPr>
        <w:spacing w:line="320" w:lineRule="exact"/>
        <w:jc w:val="distribute"/>
        <w:rPr>
          <w:rtl/>
        </w:rPr>
      </w:pPr>
      <w:r w:rsidRPr="00C76CE1">
        <w:rPr>
          <w:rFonts w:cs="VILNA מתוקן DP"/>
          <w:bCs/>
          <w:szCs w:val="32"/>
          <w:rtl/>
        </w:rPr>
        <w:t xml:space="preserve">אולם </w:t>
      </w:r>
      <w:r>
        <w:rPr>
          <w:rtl/>
        </w:rPr>
        <w:t xml:space="preserve">כעת, </w:t>
      </w:r>
      <w:r w:rsidR="00ED5FC9">
        <w:rPr>
          <w:rtl/>
        </w:rPr>
        <w:t>בעוונותינו הרבים</w:t>
      </w:r>
      <w:r>
        <w:rPr>
          <w:rtl/>
        </w:rPr>
        <w:t xml:space="preserve">, רפתה האמונה בידינו ומעשי אבות נקשר בלבותינו רק בחוט דק, על ידי מקצת מעשים טובים, שנשרשו בלבותינו מערש ילדותנו ועל סמך זה יכולים אנחנו להתפלל לאלקי השמים עבור נשמת אבותינו, אשר רוחם תרחף עוד נגד עינינו, וכפי </w:t>
      </w:r>
      <w:r>
        <w:rPr>
          <w:rtl/>
        </w:rPr>
        <w:lastRenderedPageBreak/>
        <w:t xml:space="preserve">דברי חז"ל </w:t>
      </w:r>
      <w:r w:rsidRPr="008234F8">
        <w:rPr>
          <w:sz w:val="20"/>
          <w:szCs w:val="20"/>
          <w:rtl/>
        </w:rPr>
        <w:t>(ברכות ריש פרק ג')</w:t>
      </w:r>
      <w:r>
        <w:rPr>
          <w:rtl/>
        </w:rPr>
        <w:t xml:space="preserve"> שהמתים יודעים מצער החיים, יכולים אנחנו לבקש מהמתים, שישתתפו בצערינו, והכל רק </w:t>
      </w:r>
      <w:r w:rsidR="004267F3">
        <w:rPr>
          <w:rtl/>
        </w:rPr>
        <w:t>על ידי</w:t>
      </w:r>
      <w:r>
        <w:rPr>
          <w:rtl/>
        </w:rPr>
        <w:t xml:space="preserve"> התקשרות באמונת אבות, להיות אפילו בזמן שאנחנו בבחינת "שחורה</w:t>
      </w:r>
      <w:r w:rsidR="003B3115">
        <w:rPr>
          <w:rFonts w:hint="cs"/>
          <w:rtl/>
        </w:rPr>
        <w:t>"</w:t>
      </w:r>
      <w:r>
        <w:rPr>
          <w:rtl/>
        </w:rPr>
        <w:t>, להיות גם "נאוה"</w:t>
      </w:r>
      <w:r w:rsidR="003B3115">
        <w:rPr>
          <w:rFonts w:hint="cs"/>
          <w:rtl/>
        </w:rPr>
        <w:t>.</w:t>
      </w:r>
      <w:r>
        <w:rPr>
          <w:rtl/>
        </w:rPr>
        <w:t xml:space="preserve"> אך אם </w:t>
      </w:r>
      <w:r w:rsidR="004267F3">
        <w:rPr>
          <w:rtl/>
        </w:rPr>
        <w:t>חס ושלום</w:t>
      </w:r>
      <w:r>
        <w:rPr>
          <w:rtl/>
        </w:rPr>
        <w:t xml:space="preserve"> נסיר לבנו מתורתנו </w:t>
      </w:r>
      <w:r w:rsidR="004267F3">
        <w:rPr>
          <w:rtl/>
        </w:rPr>
        <w:t>הקדושה</w:t>
      </w:r>
      <w:r>
        <w:rPr>
          <w:rtl/>
        </w:rPr>
        <w:t xml:space="preserve"> ומאמונתנו, או הנכם ענף קצוץ מאילן ואין לכם כלל להתפאר במעשי אבותיכם, ואז שחורה נפשותיכם ולא נאוה כלל, וקרוב להדברים האלה במדרש הלז, עיין בספר לבית יעקב </w:t>
      </w:r>
      <w:r w:rsidRPr="008234F8">
        <w:rPr>
          <w:sz w:val="20"/>
          <w:szCs w:val="20"/>
          <w:rtl/>
        </w:rPr>
        <w:t>(סוף דרוש י"א)</w:t>
      </w:r>
      <w:r>
        <w:rPr>
          <w:rtl/>
        </w:rPr>
        <w:t xml:space="preserve"> </w:t>
      </w:r>
      <w:r w:rsidR="004267F3">
        <w:rPr>
          <w:rtl/>
        </w:rPr>
        <w:t>ועל ידי זה</w:t>
      </w:r>
      <w:r>
        <w:rPr>
          <w:rtl/>
        </w:rPr>
        <w:t xml:space="preserve"> פירש דברי הש"ס </w:t>
      </w:r>
      <w:r w:rsidRPr="008234F8">
        <w:rPr>
          <w:sz w:val="20"/>
          <w:szCs w:val="20"/>
          <w:rtl/>
        </w:rPr>
        <w:t>(ר"ה לד)</w:t>
      </w:r>
      <w:r>
        <w:rPr>
          <w:rtl/>
        </w:rPr>
        <w:t xml:space="preserve"> תקעו לפני בשופר של איל, כדי שאזכור לכם עקידת יצחק בן אברהם </w:t>
      </w:r>
      <w:r w:rsidR="004267F3">
        <w:rPr>
          <w:rtl/>
        </w:rPr>
        <w:t>דרצה לומר</w:t>
      </w:r>
      <w:r>
        <w:rPr>
          <w:rtl/>
        </w:rPr>
        <w:t xml:space="preserve"> כשתוקעין בשופר של איל, שבזה אנחנו מראים, שמחבבים אנו מעשי אברהם</w:t>
      </w:r>
      <w:r w:rsidR="00B75881">
        <w:rPr>
          <w:rFonts w:hint="cs"/>
          <w:rtl/>
        </w:rPr>
        <w:t xml:space="preserve"> </w:t>
      </w:r>
      <w:r>
        <w:rPr>
          <w:rtl/>
        </w:rPr>
        <w:t>אבינו, ואף שחסר לנו המסירת נפש האמתי, ואנן כחלא לגבי חמרא לגבי אבוהון, מ"מ "אזכור לכם עקידת יצחק, ומעלה אני עליכם, כאילו עקדתם עצמכם לפני".</w:t>
      </w:r>
      <w:r w:rsidR="008E0241">
        <w:rPr>
          <w:rtl/>
        </w:rPr>
        <w:tab/>
      </w:r>
    </w:p>
    <w:p w14:paraId="7288B63A" w14:textId="48B27A3A" w:rsidR="003F5A44" w:rsidRDefault="003F5A44" w:rsidP="008E0241">
      <w:pPr>
        <w:spacing w:line="320" w:lineRule="exact"/>
        <w:jc w:val="distribute"/>
        <w:rPr>
          <w:rtl/>
        </w:rPr>
      </w:pPr>
      <w:r w:rsidRPr="00C76CE1">
        <w:rPr>
          <w:rFonts w:cs="VILNA מתוקן DP"/>
          <w:bCs/>
          <w:szCs w:val="32"/>
          <w:rtl/>
        </w:rPr>
        <w:t xml:space="preserve">לכן </w:t>
      </w:r>
      <w:r>
        <w:rPr>
          <w:rtl/>
        </w:rPr>
        <w:t xml:space="preserve">אהובי! קודם שאתם אומרים "יזכור אלקים" עליכם לקבל אמונה הטהורה, ומבלי להתרחק </w:t>
      </w:r>
      <w:r w:rsidR="00F93656">
        <w:rPr>
          <w:rtl/>
        </w:rPr>
        <w:t>כל כך</w:t>
      </w:r>
      <w:r>
        <w:rPr>
          <w:rtl/>
        </w:rPr>
        <w:t xml:space="preserve"> מדרך אבותיכם, ואם אין אלקים לנגד עיניכם אז גם "יזכור" אין, והוא כמו במאור החשמל </w:t>
      </w:r>
      <w:r w:rsidRPr="008234F8">
        <w:rPr>
          <w:sz w:val="20"/>
          <w:szCs w:val="20"/>
          <w:rtl/>
        </w:rPr>
        <w:t>(עלעקטרי)</w:t>
      </w:r>
      <w:r>
        <w:rPr>
          <w:rtl/>
        </w:rPr>
        <w:t xml:space="preserve"> אם נוגעים בהכפתור ותראה תיכף האור יען כי החוט הנמצא בבית נקשר בלי הפסק ובלי חציצה להמכונה, אך אם נקרע החוט, מה תתן ומה תוסיף הנגיעה והלחיצה בהכפתור, וכן אחי! אם יש אלקים בלבבכם ואמונת </w:t>
      </w:r>
      <w:r>
        <w:rPr>
          <w:rtl/>
        </w:rPr>
        <w:t>אבותיכם בכם, אז הך הכפתור וירעשו הספים וימלא כבוד ה' את הבית, ואז תעוררו את האהבה ו</w:t>
      </w:r>
      <w:r w:rsidR="003B3115">
        <w:rPr>
          <w:rFonts w:hint="cs"/>
          <w:rtl/>
        </w:rPr>
        <w:t>א</w:t>
      </w:r>
      <w:r>
        <w:rPr>
          <w:rtl/>
        </w:rPr>
        <w:t xml:space="preserve">ת הרצון לתקן את נשמת המתים, על ידי מתן פדיון נפשם, כמו שדרשו חז"ל בספרי </w:t>
      </w:r>
      <w:r w:rsidR="00F93656">
        <w:rPr>
          <w:rtl/>
        </w:rPr>
        <w:t>על הפסוק</w:t>
      </w:r>
      <w:r>
        <w:rPr>
          <w:rtl/>
        </w:rPr>
        <w:t xml:space="preserve"> אשר פדית בגדלך אלו המתים שצריכין פדיון וכפרה.</w:t>
      </w:r>
      <w:r w:rsidR="008E0241">
        <w:rPr>
          <w:rtl/>
        </w:rPr>
        <w:tab/>
      </w:r>
    </w:p>
    <w:p w14:paraId="01C3CA8E" w14:textId="0207E4C8" w:rsidR="003F5A44" w:rsidRDefault="003F5A44" w:rsidP="008E0241">
      <w:pPr>
        <w:spacing w:line="320" w:lineRule="exact"/>
        <w:jc w:val="distribute"/>
        <w:rPr>
          <w:rtl/>
        </w:rPr>
      </w:pPr>
      <w:r w:rsidRPr="00C76CE1">
        <w:rPr>
          <w:rFonts w:cs="VILNA מתוקן DP"/>
          <w:bCs/>
          <w:szCs w:val="32"/>
          <w:rtl/>
        </w:rPr>
        <w:t xml:space="preserve">ובזה </w:t>
      </w:r>
      <w:r>
        <w:rPr>
          <w:rtl/>
        </w:rPr>
        <w:t xml:space="preserve">נבין מעט מזער, מה שיש להשיג שמץ דברי תורתנו </w:t>
      </w:r>
      <w:r w:rsidR="00F93656">
        <w:rPr>
          <w:rtl/>
        </w:rPr>
        <w:t>הקדושה</w:t>
      </w:r>
      <w:r>
        <w:rPr>
          <w:rtl/>
        </w:rPr>
        <w:t xml:space="preserve"> "הכרת תכרת הנפש ההיא", גבי חייבי כריתות, שנפסק החוט שיש לכל איש הישראלי בצור חוצבתו במקור העליון, אף שמתהלך החוטא הזה פה עלי אדמות ונראה חי, אכן מת הוא, רשעים בחייהם קרויים מתים, כמו מאור העלעקטרי שנפסק החוט באמצע ואין כח האור, יש לו התחברות להמאור שאינו ניכר לכאורה, שיש חסרון בהמאור שנגד עינינו.</w:t>
      </w:r>
      <w:r w:rsidR="008E0241">
        <w:rPr>
          <w:rtl/>
        </w:rPr>
        <w:tab/>
      </w:r>
    </w:p>
    <w:p w14:paraId="4F3E6A40" w14:textId="03E07ABE" w:rsidR="00942901" w:rsidRDefault="003F5A44" w:rsidP="008E0241">
      <w:pPr>
        <w:spacing w:line="320" w:lineRule="exact"/>
        <w:jc w:val="distribute"/>
        <w:rPr>
          <w:rtl/>
        </w:rPr>
        <w:sectPr w:rsidR="00942901"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 xml:space="preserve">ובכן </w:t>
      </w:r>
      <w:r>
        <w:rPr>
          <w:rtl/>
        </w:rPr>
        <w:t xml:space="preserve">אחי! עורו נא, התעוררו נא! ביום היחיד והקדוש הזה, יום אחד בשנה, המוקדש לתשובה, דרשו את ה' תיכף </w:t>
      </w:r>
      <w:r w:rsidR="003342D0">
        <w:rPr>
          <w:rtl/>
        </w:rPr>
        <w:t>-</w:t>
      </w:r>
      <w:r>
        <w:rPr>
          <w:rtl/>
        </w:rPr>
        <w:t xml:space="preserve"> בהמצאו </w:t>
      </w:r>
      <w:r w:rsidR="003342D0">
        <w:rPr>
          <w:rtl/>
        </w:rPr>
        <w:t>-</w:t>
      </w:r>
      <w:r>
        <w:rPr>
          <w:rtl/>
        </w:rPr>
        <w:t xml:space="preserve"> קראוהו עכשיו בהיותו קרוב, הבו! נחזור בתשובה, </w:t>
      </w:r>
      <w:r w:rsidR="00F93656">
        <w:rPr>
          <w:rtl/>
        </w:rPr>
        <w:t>ועל ידי</w:t>
      </w:r>
      <w:r>
        <w:rPr>
          <w:rtl/>
        </w:rPr>
        <w:t xml:space="preserve"> תשובתנו וקבלת דרך אמונת אבותינו נתאחז ונתקשר היטיב אל נשמת אבותינו, המתלוננים בצל שד</w:t>
      </w:r>
      <w:r w:rsidR="0045664F">
        <w:rPr>
          <w:rtl/>
        </w:rPr>
        <w:t>-</w:t>
      </w:r>
      <w:r>
        <w:rPr>
          <w:rtl/>
        </w:rPr>
        <w:t>י, ואז, תפילותינו יעלו ויבואו ויגיעו לשומע תפלה, ונעורר רחמים עלינו לפתוח לנו שערי רחמים, כי בצרה גדולה אנחנו, וה' -המרחם ירחם עלינו בזכות ישיני עפר, עת צרה היא ליעקב, וממנה נושע תשועת עולמים, אמן.</w:t>
      </w:r>
      <w:r w:rsidR="008E0241">
        <w:rPr>
          <w:rtl/>
        </w:rPr>
        <w:tab/>
      </w:r>
    </w:p>
    <w:p w14:paraId="287EE9BA" w14:textId="77777777" w:rsidR="00942901" w:rsidRDefault="00942901" w:rsidP="007242B1">
      <w:pPr>
        <w:spacing w:line="320" w:lineRule="exact"/>
        <w:rPr>
          <w:rtl/>
        </w:rPr>
        <w:sectPr w:rsidR="00942901" w:rsidSect="000E71A3">
          <w:type w:val="continuous"/>
          <w:pgSz w:w="10318" w:h="14576" w:code="139"/>
          <w:pgMar w:top="1531" w:right="1134" w:bottom="1134" w:left="1134" w:header="709" w:footer="709" w:gutter="0"/>
          <w:pgNumType w:fmt="hebrew1"/>
          <w:cols w:num="2" w:space="425"/>
          <w:bidi/>
          <w:rtlGutter/>
          <w:docGrid w:linePitch="360"/>
        </w:sectPr>
      </w:pPr>
    </w:p>
    <w:p w14:paraId="27D95233" w14:textId="77777777" w:rsidR="00942901" w:rsidRPr="00D37B81" w:rsidRDefault="00942901" w:rsidP="00F575F2">
      <w:pPr>
        <w:pStyle w:val="1"/>
        <w:rPr>
          <w:rtl/>
        </w:rPr>
      </w:pPr>
      <w:bookmarkStart w:id="160" w:name="_Toc121159867"/>
      <w:bookmarkStart w:id="161" w:name="_Toc121160182"/>
      <w:bookmarkStart w:id="162" w:name="_Toc121170398"/>
      <w:r w:rsidRPr="00D37B81">
        <w:rPr>
          <w:rtl/>
        </w:rPr>
        <w:lastRenderedPageBreak/>
        <w:t>חזיון כ"ו</w:t>
      </w:r>
      <w:bookmarkEnd w:id="160"/>
      <w:bookmarkEnd w:id="161"/>
      <w:bookmarkEnd w:id="162"/>
    </w:p>
    <w:p w14:paraId="573328E5" w14:textId="77777777" w:rsidR="00942901" w:rsidRPr="006A0D12" w:rsidRDefault="00942901" w:rsidP="00F575F2">
      <w:pPr>
        <w:pStyle w:val="2"/>
        <w:rPr>
          <w:rtl/>
        </w:rPr>
      </w:pPr>
      <w:bookmarkStart w:id="163" w:name="_Toc121159868"/>
      <w:bookmarkStart w:id="164" w:name="_Toc121160183"/>
      <w:bookmarkStart w:id="165" w:name="_Toc121170399"/>
      <w:r w:rsidRPr="006A0D12">
        <w:rPr>
          <w:rtl/>
        </w:rPr>
        <w:t>הזכרת נשמות</w:t>
      </w:r>
      <w:bookmarkEnd w:id="163"/>
      <w:bookmarkEnd w:id="164"/>
      <w:bookmarkEnd w:id="165"/>
    </w:p>
    <w:p w14:paraId="60B4C623" w14:textId="77777777" w:rsidR="00942901" w:rsidRDefault="00942901" w:rsidP="00A63DC2">
      <w:pPr>
        <w:pStyle w:val="3"/>
        <w:jc w:val="distribute"/>
        <w:rPr>
          <w:rtl/>
        </w:rPr>
      </w:pPr>
      <w:r>
        <w:rPr>
          <w:rtl/>
        </w:rPr>
        <w:t>בשמיני עצרת שנת תרפ"א לפני הזכרת נשמות.</w:t>
      </w:r>
      <w:r w:rsidR="00A63DC2">
        <w:rPr>
          <w:rtl/>
        </w:rPr>
        <w:tab/>
      </w:r>
    </w:p>
    <w:p w14:paraId="12220A9A" w14:textId="77777777" w:rsidR="00942901" w:rsidRDefault="00942901" w:rsidP="007242B1">
      <w:pPr>
        <w:spacing w:line="320" w:lineRule="exact"/>
        <w:rPr>
          <w:rtl/>
        </w:rPr>
        <w:sectPr w:rsidR="00942901" w:rsidSect="000E71A3">
          <w:pgSz w:w="10318" w:h="14576" w:code="139"/>
          <w:pgMar w:top="1531" w:right="1134" w:bottom="1134" w:left="1134" w:header="709" w:footer="709" w:gutter="0"/>
          <w:pgNumType w:fmt="hebrew1"/>
          <w:cols w:space="425"/>
          <w:bidi/>
          <w:rtlGutter/>
          <w:docGrid w:linePitch="360"/>
        </w:sectPr>
      </w:pPr>
    </w:p>
    <w:p w14:paraId="3EFD8046" w14:textId="55D17356" w:rsidR="00942901" w:rsidRDefault="00942901" w:rsidP="008E0241">
      <w:pPr>
        <w:spacing w:line="320" w:lineRule="exact"/>
        <w:jc w:val="distribute"/>
        <w:rPr>
          <w:rtl/>
        </w:rPr>
      </w:pPr>
      <w:r w:rsidRPr="00C76CE1">
        <w:rPr>
          <w:rFonts w:cs="VILNA מתוקן DP"/>
          <w:bCs/>
          <w:szCs w:val="32"/>
          <w:rtl/>
        </w:rPr>
        <w:t xml:space="preserve">מנהג </w:t>
      </w:r>
      <w:r>
        <w:rPr>
          <w:rtl/>
        </w:rPr>
        <w:t xml:space="preserve">הזכרת נשמת המתים, לפי המבואר באור"ח סימן תרכ"א סעיף ו', הוא רק ביום הכיפורים, וז"ל נהגו לדור צדקות ביום הכיפורים בעד המתים ומזכירים נשמותיהם, דהמתים </w:t>
      </w:r>
      <w:r w:rsidR="00F93656">
        <w:rPr>
          <w:rtl/>
        </w:rPr>
        <w:t>גם כן</w:t>
      </w:r>
      <w:r>
        <w:rPr>
          <w:rtl/>
        </w:rPr>
        <w:t xml:space="preserve"> יש להם כפרה </w:t>
      </w:r>
      <w:r w:rsidR="00F93656">
        <w:rPr>
          <w:rtl/>
        </w:rPr>
        <w:t>ביום הכיפורים</w:t>
      </w:r>
      <w:r>
        <w:rPr>
          <w:rtl/>
        </w:rPr>
        <w:t>.</w:t>
      </w:r>
      <w:r w:rsidR="008E0241">
        <w:rPr>
          <w:rtl/>
        </w:rPr>
        <w:tab/>
      </w:r>
    </w:p>
    <w:p w14:paraId="1E2EDE77" w14:textId="5F42906F" w:rsidR="00942901" w:rsidRDefault="00942901" w:rsidP="008E0241">
      <w:pPr>
        <w:spacing w:line="320" w:lineRule="exact"/>
        <w:jc w:val="distribute"/>
        <w:rPr>
          <w:rtl/>
        </w:rPr>
      </w:pPr>
      <w:r w:rsidRPr="00C76CE1">
        <w:rPr>
          <w:rFonts w:cs="VILNA מתוקן DP"/>
          <w:bCs/>
          <w:szCs w:val="32"/>
          <w:rtl/>
        </w:rPr>
        <w:t xml:space="preserve">והאחרונים </w:t>
      </w:r>
      <w:r>
        <w:rPr>
          <w:rtl/>
        </w:rPr>
        <w:t xml:space="preserve">הביאו בשם מהרי"ו דלכן נקרא יום כיפור בלשון רבים "הכיפורים", יען שהוא יום כפרה לחיים ולמתים, ולפי זה יפלא על איזה סמך סמכו והנהיגו להוסיף להזכיר את נשמת המתים עוד שלש פעמים בשנה, בשמיני העצרת, ביום אחרון של פסח וביום שני של שבועות? ודברי הש"ע האלה הלא מקורם בספרי סוף </w:t>
      </w:r>
      <w:r w:rsidR="00F93656">
        <w:rPr>
          <w:rtl/>
        </w:rPr>
        <w:t>פרשת</w:t>
      </w:r>
      <w:r>
        <w:rPr>
          <w:rtl/>
        </w:rPr>
        <w:t xml:space="preserve"> שופטים כפר לעמך ישראל, אלו החיים, "אשר פדית אלו המתים" מלמד שהמתים צריכין כפרה, וזה יאות אך ורק ביום הכיפורים, שהוא יום מחילה וסליחה, ועיין בכרם שלמה אור"ח סימן תרס"ח דמנהגנו במדינתנו להזכיר ד' פעמים בשנה.</w:t>
      </w:r>
      <w:r w:rsidR="008E0241">
        <w:rPr>
          <w:rtl/>
        </w:rPr>
        <w:tab/>
      </w:r>
    </w:p>
    <w:p w14:paraId="07193754" w14:textId="17ABD9F4" w:rsidR="00942901" w:rsidRDefault="00942901" w:rsidP="008E0241">
      <w:pPr>
        <w:spacing w:line="320" w:lineRule="exact"/>
        <w:jc w:val="distribute"/>
        <w:rPr>
          <w:rtl/>
        </w:rPr>
      </w:pPr>
      <w:r w:rsidRPr="00C76CE1">
        <w:rPr>
          <w:rFonts w:cs="VILNA מתוקן DP"/>
          <w:bCs/>
          <w:szCs w:val="32"/>
          <w:rtl/>
        </w:rPr>
        <w:t xml:space="preserve">ואף </w:t>
      </w:r>
      <w:r>
        <w:rPr>
          <w:rtl/>
        </w:rPr>
        <w:t xml:space="preserve">דמפורש </w:t>
      </w:r>
      <w:r w:rsidRPr="008234F8">
        <w:rPr>
          <w:sz w:val="20"/>
          <w:szCs w:val="20"/>
          <w:rtl/>
        </w:rPr>
        <w:t>(בר"ה מז</w:t>
      </w:r>
      <w:r w:rsidR="00FA6A4B">
        <w:rPr>
          <w:rFonts w:hint="cs"/>
          <w:sz w:val="20"/>
          <w:szCs w:val="20"/>
          <w:rtl/>
        </w:rPr>
        <w:t>,</w:t>
      </w:r>
      <w:r w:rsidRPr="008234F8">
        <w:rPr>
          <w:sz w:val="20"/>
          <w:szCs w:val="20"/>
          <w:rtl/>
        </w:rPr>
        <w:t xml:space="preserve"> א)</w:t>
      </w:r>
      <w:r>
        <w:rPr>
          <w:rtl/>
        </w:rPr>
        <w:t xml:space="preserve"> בארבעה פרקים העולם נידון, בפסח על התבואה, בעצרת על פירות האילן, </w:t>
      </w:r>
      <w:r w:rsidR="00F93656">
        <w:rPr>
          <w:rtl/>
        </w:rPr>
        <w:t>בראש השנה</w:t>
      </w:r>
      <w:r>
        <w:rPr>
          <w:rtl/>
        </w:rPr>
        <w:t xml:space="preserve"> כל ברואי עולם עוברים לפניו כבני מרון, ובחג נדונין על המים, מזה נראה, כי יומא דדינא ארבעה המה, בכל חג וחג, אכן לפי המבואר בש"ס שם, אלו יומא דדינא, המה רק עבור החיים, וספרי המתים אינם נפתחין אלא </w:t>
      </w:r>
      <w:r w:rsidR="00F93656">
        <w:rPr>
          <w:rtl/>
        </w:rPr>
        <w:t>בראש השנה</w:t>
      </w:r>
      <w:r>
        <w:rPr>
          <w:rtl/>
        </w:rPr>
        <w:t xml:space="preserve"> ויום הכיפורים, ולמה זה הנהיגו להזכיר את נשמת המתים גם בהחגים האלה, שנדונים בהם רק צרכי החיים?</w:t>
      </w:r>
      <w:r w:rsidR="008E0241">
        <w:rPr>
          <w:rtl/>
        </w:rPr>
        <w:tab/>
      </w:r>
    </w:p>
    <w:p w14:paraId="6D6C388D" w14:textId="36D52122" w:rsidR="00942901" w:rsidRDefault="00942901" w:rsidP="008E0241">
      <w:pPr>
        <w:spacing w:line="320" w:lineRule="exact"/>
        <w:jc w:val="distribute"/>
        <w:rPr>
          <w:rtl/>
        </w:rPr>
      </w:pPr>
      <w:r w:rsidRPr="00C76CE1">
        <w:rPr>
          <w:rFonts w:cs="VILNA מתוקן DP"/>
          <w:bCs/>
          <w:szCs w:val="32"/>
          <w:rtl/>
        </w:rPr>
        <w:t xml:space="preserve">ויש </w:t>
      </w:r>
      <w:r>
        <w:rPr>
          <w:rtl/>
        </w:rPr>
        <w:t xml:space="preserve">לאמר בטעם ההזכרות, בכל ימי החגים האלה, הוא משום, דכיון שהם יומא דדינא, כדברי הש"ס הנ"ל, מזכירין בהם נשמת המתים, </w:t>
      </w:r>
      <w:r>
        <w:rPr>
          <w:rtl/>
        </w:rPr>
        <w:t xml:space="preserve">וזכירת המתים משבר ומכניע היצר, </w:t>
      </w:r>
      <w:r w:rsidR="00F93656">
        <w:rPr>
          <w:rtl/>
        </w:rPr>
        <w:t>ועל ידי זה</w:t>
      </w:r>
      <w:r>
        <w:rPr>
          <w:rtl/>
        </w:rPr>
        <w:t xml:space="preserve"> יתפלל האדם מעומק הלב, </w:t>
      </w:r>
      <w:r w:rsidR="00F93656">
        <w:rPr>
          <w:rtl/>
        </w:rPr>
        <w:t>ועל ידי</w:t>
      </w:r>
      <w:r>
        <w:rPr>
          <w:rtl/>
        </w:rPr>
        <w:t xml:space="preserve"> הרהור תשובה נזכה בדין, </w:t>
      </w:r>
      <w:r w:rsidR="00F93656">
        <w:rPr>
          <w:rtl/>
        </w:rPr>
        <w:t>וכמו שכתב</w:t>
      </w:r>
      <w:r>
        <w:rPr>
          <w:rtl/>
        </w:rPr>
        <w:t xml:space="preserve"> בעל עטרת זקנים סימן תרכ"א בשם הכלבו </w:t>
      </w:r>
      <w:r w:rsidR="00F93656">
        <w:rPr>
          <w:rtl/>
        </w:rPr>
        <w:t>עיין שם</w:t>
      </w:r>
      <w:r>
        <w:rPr>
          <w:rtl/>
        </w:rPr>
        <w:t>.</w:t>
      </w:r>
      <w:r w:rsidR="008E0241">
        <w:rPr>
          <w:rtl/>
        </w:rPr>
        <w:tab/>
      </w:r>
    </w:p>
    <w:p w14:paraId="6BC26B69" w14:textId="2964F7BC" w:rsidR="00942901" w:rsidRDefault="00942901" w:rsidP="008E0241">
      <w:pPr>
        <w:spacing w:line="320" w:lineRule="exact"/>
        <w:jc w:val="distribute"/>
        <w:rPr>
          <w:rtl/>
        </w:rPr>
      </w:pPr>
      <w:r w:rsidRPr="00C76CE1">
        <w:rPr>
          <w:rFonts w:cs="VILNA מתוקן DP"/>
          <w:bCs/>
          <w:szCs w:val="32"/>
          <w:rtl/>
        </w:rPr>
        <w:t xml:space="preserve">ועוד </w:t>
      </w:r>
      <w:r>
        <w:rPr>
          <w:rtl/>
        </w:rPr>
        <w:t>יש לאמר במנהג הנזכר, דעל ידי הזכרת</w:t>
      </w:r>
      <w:r>
        <w:rPr>
          <w:rFonts w:hint="cs"/>
          <w:rtl/>
        </w:rPr>
        <w:t xml:space="preserve"> </w:t>
      </w:r>
      <w:r>
        <w:rPr>
          <w:rtl/>
        </w:rPr>
        <w:t>נשמת המתים, מזכירים זכותם. ומבקשים מלפניו יתברך שידין אותנו ואת צרכי חיינ</w:t>
      </w:r>
      <w:r w:rsidR="00DC584B">
        <w:rPr>
          <w:rFonts w:hint="cs"/>
          <w:rtl/>
        </w:rPr>
        <w:t>ו</w:t>
      </w:r>
      <w:r>
        <w:rPr>
          <w:rtl/>
        </w:rPr>
        <w:t xml:space="preserve"> בזכותם לטובה, ומזה הטעם מבואר בספר כרם שלמה בשם ספר ל"ח שבשנה הראשונה למיתת אב ואם יוצאים </w:t>
      </w:r>
      <w:r w:rsidR="00F93656">
        <w:rPr>
          <w:rtl/>
        </w:rPr>
        <w:t>מבית הכנסת</w:t>
      </w:r>
      <w:r>
        <w:rPr>
          <w:rtl/>
        </w:rPr>
        <w:t xml:space="preserve"> בעת ההזכרה, ואינם מזכירים, משום דאז יזכור אותם אלקים, ובגללם יזכור את בניהם החיים לטובה בזכותם, ובתוך שנה ראשונה לא שייך הטעם הזה, כי די להפקיע את עצמו </w:t>
      </w:r>
      <w:r w:rsidRPr="008234F8">
        <w:rPr>
          <w:sz w:val="20"/>
          <w:szCs w:val="20"/>
          <w:rtl/>
        </w:rPr>
        <w:t xml:space="preserve">(ואף שבכרם שלמה, דחה טעם הזה וכתב טעם אחר, </w:t>
      </w:r>
      <w:r w:rsidR="00F93656">
        <w:rPr>
          <w:sz w:val="20"/>
          <w:szCs w:val="20"/>
          <w:rtl/>
        </w:rPr>
        <w:t>מכל מקום</w:t>
      </w:r>
      <w:r w:rsidRPr="008234F8">
        <w:rPr>
          <w:sz w:val="20"/>
          <w:szCs w:val="20"/>
          <w:rtl/>
        </w:rPr>
        <w:t xml:space="preserve"> דבריו מזהירים לפענ"ד)</w:t>
      </w:r>
      <w:r>
        <w:rPr>
          <w:rtl/>
        </w:rPr>
        <w:t>.</w:t>
      </w:r>
      <w:r w:rsidR="008E0241">
        <w:rPr>
          <w:rtl/>
        </w:rPr>
        <w:tab/>
      </w:r>
    </w:p>
    <w:p w14:paraId="1C9F9475" w14:textId="2180ADBB" w:rsidR="00942901" w:rsidRDefault="00942901" w:rsidP="008E0241">
      <w:pPr>
        <w:spacing w:line="320" w:lineRule="exact"/>
        <w:jc w:val="distribute"/>
        <w:rPr>
          <w:rtl/>
        </w:rPr>
      </w:pPr>
      <w:r w:rsidRPr="00C76CE1">
        <w:rPr>
          <w:rFonts w:cs="VILNA מתוקן DP"/>
          <w:bCs/>
          <w:szCs w:val="32"/>
          <w:rtl/>
        </w:rPr>
        <w:t xml:space="preserve">ובכן </w:t>
      </w:r>
      <w:r>
        <w:rPr>
          <w:rtl/>
        </w:rPr>
        <w:t xml:space="preserve">אחי! טרם נגש להזכיר את נשמת המתים אשר בצל שד-י יחסיון, נזכור נא את נשמותנו אנו, המתהלכים עוד פה עלי אדמות, נאמין בהאדון על כל המעשים יתברך, בתורתו הכתובה והמסורה, נלך בדרך, אשר התוו לנו אבותינו אשר נשמתם נזכיר היום, ובאם </w:t>
      </w:r>
      <w:r w:rsidR="00F93656">
        <w:rPr>
          <w:rtl/>
        </w:rPr>
        <w:t>חס ושלום</w:t>
      </w:r>
      <w:r>
        <w:rPr>
          <w:rtl/>
        </w:rPr>
        <w:t xml:space="preserve"> שורש פורה ראש ולענה נמצא בנו, ורחוקה מלבנו האמונה בה' ותורתו, איך נעיז להזכיר את נשמות האבות ולבקש מהא</w:t>
      </w:r>
      <w:r w:rsidR="0045664F">
        <w:rPr>
          <w:rtl/>
        </w:rPr>
        <w:t>-</w:t>
      </w:r>
      <w:r>
        <w:rPr>
          <w:rtl/>
        </w:rPr>
        <w:t>ל שיעזור לנו בזכותם להביע תפלה בלב</w:t>
      </w:r>
      <w:r w:rsidR="00DC584B">
        <w:rPr>
          <w:rFonts w:hint="cs"/>
          <w:rtl/>
        </w:rPr>
        <w:t>,</w:t>
      </w:r>
      <w:r>
        <w:rPr>
          <w:rtl/>
        </w:rPr>
        <w:t xml:space="preserve"> ולב דובר שקרים לא יכון לנגד עיניו, ועיין בספר הגות לב דברים מאירים בזה.</w:t>
      </w:r>
      <w:r w:rsidR="008E0241">
        <w:rPr>
          <w:rtl/>
        </w:rPr>
        <w:tab/>
      </w:r>
    </w:p>
    <w:p w14:paraId="310F02FA" w14:textId="6095AEE1" w:rsidR="00942901" w:rsidRDefault="00942901" w:rsidP="008E0241">
      <w:pPr>
        <w:spacing w:line="320" w:lineRule="exact"/>
        <w:jc w:val="distribute"/>
        <w:rPr>
          <w:rtl/>
        </w:rPr>
        <w:sectPr w:rsidR="00942901"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 xml:space="preserve">היוצא </w:t>
      </w:r>
      <w:r>
        <w:rPr>
          <w:rtl/>
        </w:rPr>
        <w:t>לנו מזה, כל זמן שמעשינו רצוים נוסיף חוליא בשלשלת האבות, ובזכות מעשינו אלה נזכה לחיים ארוכים ולשלום, אמן.</w:t>
      </w:r>
      <w:r w:rsidR="008E0241">
        <w:rPr>
          <w:rtl/>
        </w:rPr>
        <w:tab/>
      </w:r>
    </w:p>
    <w:p w14:paraId="27F20CAF" w14:textId="77777777" w:rsidR="00942901" w:rsidRDefault="00942901" w:rsidP="007242B1">
      <w:pPr>
        <w:spacing w:line="320" w:lineRule="exact"/>
        <w:rPr>
          <w:rtl/>
        </w:rPr>
        <w:sectPr w:rsidR="00942901" w:rsidSect="000E71A3">
          <w:type w:val="continuous"/>
          <w:pgSz w:w="10318" w:h="14576" w:code="139"/>
          <w:pgMar w:top="1531" w:right="1134" w:bottom="1134" w:left="1134" w:header="709" w:footer="709" w:gutter="0"/>
          <w:pgNumType w:fmt="hebrew1"/>
          <w:cols w:num="2" w:space="425"/>
          <w:bidi/>
          <w:rtlGutter/>
          <w:docGrid w:linePitch="360"/>
        </w:sectPr>
      </w:pPr>
    </w:p>
    <w:p w14:paraId="0BDD6394" w14:textId="77777777" w:rsidR="00942901" w:rsidRPr="00D37B81" w:rsidRDefault="00942901" w:rsidP="00F575F2">
      <w:pPr>
        <w:pStyle w:val="1"/>
        <w:rPr>
          <w:rtl/>
        </w:rPr>
      </w:pPr>
      <w:bookmarkStart w:id="166" w:name="_Toc121159869"/>
      <w:bookmarkStart w:id="167" w:name="_Toc121160184"/>
      <w:bookmarkStart w:id="168" w:name="_Toc121170400"/>
      <w:r w:rsidRPr="00D37B81">
        <w:rPr>
          <w:rtl/>
        </w:rPr>
        <w:lastRenderedPageBreak/>
        <w:t>חזיון כ"ז</w:t>
      </w:r>
      <w:bookmarkEnd w:id="166"/>
      <w:bookmarkEnd w:id="167"/>
      <w:bookmarkEnd w:id="168"/>
    </w:p>
    <w:p w14:paraId="4741DB9D" w14:textId="77777777" w:rsidR="00942901" w:rsidRPr="006A0D12" w:rsidRDefault="00942901" w:rsidP="00F575F2">
      <w:pPr>
        <w:pStyle w:val="2"/>
        <w:rPr>
          <w:rtl/>
        </w:rPr>
      </w:pPr>
      <w:bookmarkStart w:id="169" w:name="_Toc121159870"/>
      <w:bookmarkStart w:id="170" w:name="_Toc121160185"/>
      <w:bookmarkStart w:id="171" w:name="_Toc121170401"/>
      <w:r w:rsidRPr="006A0D12">
        <w:rPr>
          <w:rtl/>
        </w:rPr>
        <w:t>ה' מרחוק</w:t>
      </w:r>
      <w:bookmarkEnd w:id="169"/>
      <w:bookmarkEnd w:id="170"/>
      <w:bookmarkEnd w:id="171"/>
    </w:p>
    <w:p w14:paraId="4492EE60" w14:textId="77777777" w:rsidR="00942901" w:rsidRDefault="00F93656" w:rsidP="00A63DC2">
      <w:pPr>
        <w:pStyle w:val="3"/>
        <w:jc w:val="distribute"/>
        <w:rPr>
          <w:rtl/>
        </w:rPr>
      </w:pPr>
      <w:r>
        <w:rPr>
          <w:rtl/>
        </w:rPr>
        <w:t>ברוך ה'</w:t>
      </w:r>
      <w:r w:rsidR="00942901">
        <w:rPr>
          <w:rtl/>
        </w:rPr>
        <w:t>, בחג הסוכות שנת תרע"ט ותר"ף שהרבה קה</w:t>
      </w:r>
      <w:r w:rsidR="00A36344">
        <w:rPr>
          <w:rFonts w:hint="cs"/>
          <w:rtl/>
        </w:rPr>
        <w:t>י</w:t>
      </w:r>
      <w:r w:rsidR="00942901">
        <w:rPr>
          <w:rtl/>
        </w:rPr>
        <w:t>לות לא השיגו הד' מינים.</w:t>
      </w:r>
      <w:r w:rsidR="00A63DC2">
        <w:rPr>
          <w:rtl/>
        </w:rPr>
        <w:tab/>
      </w:r>
    </w:p>
    <w:p w14:paraId="53CFB8A2" w14:textId="77777777" w:rsidR="00942901" w:rsidRDefault="00942901" w:rsidP="007242B1">
      <w:pPr>
        <w:spacing w:line="320" w:lineRule="exact"/>
        <w:rPr>
          <w:rtl/>
        </w:rPr>
        <w:sectPr w:rsidR="00942901" w:rsidSect="000E71A3">
          <w:pgSz w:w="10318" w:h="14576" w:code="139"/>
          <w:pgMar w:top="1531" w:right="1134" w:bottom="1134" w:left="1134" w:header="709" w:footer="709" w:gutter="0"/>
          <w:pgNumType w:fmt="hebrew1"/>
          <w:cols w:space="425"/>
          <w:bidi/>
          <w:rtlGutter/>
          <w:docGrid w:linePitch="360"/>
        </w:sectPr>
      </w:pPr>
    </w:p>
    <w:p w14:paraId="62EAFDEF" w14:textId="6962E6AC" w:rsidR="00942901" w:rsidRDefault="00942901" w:rsidP="008E0241">
      <w:pPr>
        <w:spacing w:line="320" w:lineRule="exact"/>
        <w:jc w:val="distribute"/>
        <w:rPr>
          <w:rtl/>
        </w:rPr>
      </w:pPr>
      <w:r w:rsidRPr="00C76CE1">
        <w:rPr>
          <w:rFonts w:cs="VILNA מתוקן DP"/>
          <w:b/>
          <w:bCs/>
          <w:szCs w:val="32"/>
          <w:rtl/>
        </w:rPr>
        <w:t>ניב א)</w:t>
      </w:r>
      <w:r>
        <w:rPr>
          <w:rtl/>
        </w:rPr>
        <w:t xml:space="preserve"> זה שתי שנים, שלא נמצאו בהרבה קהלות בישראל אתרוגים לברכה, וגם פה עירנו ניקאלאיעב </w:t>
      </w:r>
      <w:r w:rsidRPr="008234F8">
        <w:rPr>
          <w:sz w:val="20"/>
          <w:szCs w:val="20"/>
          <w:rtl/>
        </w:rPr>
        <w:t>(בשנת תרע"ט)</w:t>
      </w:r>
      <w:r>
        <w:rPr>
          <w:rtl/>
        </w:rPr>
        <w:t xml:space="preserve"> יש בטח בתי כנסיות, שאין להם ד' מינים, כי אם ג', והאתרוגים שהביאו ספק גדול הוא אם יוצאין בם, ובמושב לצים כבר נהגו העם להתיל "מה עושה קהל בלי אתרוג", אכן אחי, אין להתול ולשחוק בזה, ויש להתאונן הרבה שלא זכינו מסיבות הזמן לקיים מצות לקיחת ד' מינים בחג הסוכות, וכמו שנמצא דוגמתו </w:t>
      </w:r>
      <w:r w:rsidR="00F93656">
        <w:rPr>
          <w:rtl/>
        </w:rPr>
        <w:t>במסכת</w:t>
      </w:r>
      <w:r>
        <w:rPr>
          <w:rtl/>
        </w:rPr>
        <w:t xml:space="preserve"> סוכה סוף </w:t>
      </w:r>
      <w:r w:rsidR="00F93656">
        <w:rPr>
          <w:rtl/>
        </w:rPr>
        <w:t>פרק ב'</w:t>
      </w:r>
      <w:r>
        <w:rPr>
          <w:rtl/>
        </w:rPr>
        <w:t xml:space="preserve"> אם ירדו גשמים ומוכרח לצאת מסוכתו, שיצא בפחי נפש, ומשלו חכמים על זה לעבד שבא למזוג כוס לרבו ושפכו על פניו, שאין </w:t>
      </w:r>
      <w:r w:rsidR="00F93656">
        <w:rPr>
          <w:rtl/>
        </w:rPr>
        <w:t>הקדוש ברוך הוא</w:t>
      </w:r>
      <w:r>
        <w:rPr>
          <w:rtl/>
        </w:rPr>
        <w:t xml:space="preserve"> רוצה בשימושו, וכמו כן בנידון דידן.</w:t>
      </w:r>
      <w:r w:rsidR="008E0241">
        <w:rPr>
          <w:rtl/>
        </w:rPr>
        <w:tab/>
      </w:r>
    </w:p>
    <w:p w14:paraId="6C1CA6EB" w14:textId="123834C5" w:rsidR="00094DA8" w:rsidRDefault="00942901" w:rsidP="008E0241">
      <w:pPr>
        <w:spacing w:line="320" w:lineRule="exact"/>
        <w:jc w:val="distribute"/>
        <w:rPr>
          <w:rtl/>
        </w:rPr>
      </w:pPr>
      <w:r w:rsidRPr="00C76CE1">
        <w:rPr>
          <w:rFonts w:cs="VILNA מתוקן DP"/>
          <w:bCs/>
          <w:szCs w:val="32"/>
          <w:rtl/>
        </w:rPr>
        <w:t xml:space="preserve">ואל </w:t>
      </w:r>
      <w:r>
        <w:rPr>
          <w:rtl/>
        </w:rPr>
        <w:t xml:space="preserve">תהי מצות לקיחת הד' מינים קלה בעינינו, כי כל אחד מהמינים מראה על שם משמותיו של </w:t>
      </w:r>
      <w:r w:rsidR="00F93656">
        <w:rPr>
          <w:rtl/>
        </w:rPr>
        <w:t>הקדוש ברוך הוא</w:t>
      </w:r>
      <w:r>
        <w:rPr>
          <w:rtl/>
        </w:rPr>
        <w:t xml:space="preserve">, עיין מדרש אמור, פרי עץ הדר, זה </w:t>
      </w:r>
      <w:r w:rsidR="00F93656">
        <w:rPr>
          <w:rtl/>
        </w:rPr>
        <w:t>הקדוש ברוך הוא</w:t>
      </w:r>
      <w:r>
        <w:rPr>
          <w:rtl/>
        </w:rPr>
        <w:t>, שנאמר, הוד והדר לפניו וכו', ועיין בבית יוסף על הטור אור"ח סימן תרנ"א סעיף י"א, שפסק שצריך לחבר האתרוג להלולב בשעת נענועו ולנענע</w:t>
      </w:r>
      <w:r w:rsidR="007D1152">
        <w:rPr>
          <w:rFonts w:hint="cs"/>
          <w:rtl/>
        </w:rPr>
        <w:t xml:space="preserve"> </w:t>
      </w:r>
      <w:r>
        <w:rPr>
          <w:rtl/>
        </w:rPr>
        <w:t>בשניהם יחד</w:t>
      </w:r>
      <w:r w:rsidR="00094DA8">
        <w:rPr>
          <w:rFonts w:hint="cs"/>
          <w:rtl/>
        </w:rPr>
        <w:t>.</w:t>
      </w:r>
      <w:r>
        <w:rPr>
          <w:rtl/>
        </w:rPr>
        <w:t xml:space="preserve"> </w:t>
      </w:r>
      <w:r w:rsidR="008E0241">
        <w:rPr>
          <w:rtl/>
        </w:rPr>
        <w:tab/>
      </w:r>
    </w:p>
    <w:p w14:paraId="223C7132" w14:textId="114D2CB5" w:rsidR="00942901" w:rsidRDefault="00942901" w:rsidP="008E0241">
      <w:pPr>
        <w:spacing w:line="320" w:lineRule="exact"/>
        <w:jc w:val="distribute"/>
        <w:rPr>
          <w:rtl/>
        </w:rPr>
      </w:pPr>
      <w:r w:rsidRPr="00C76CE1">
        <w:rPr>
          <w:rFonts w:cs="VILNA מתוקן DP"/>
          <w:bCs/>
          <w:szCs w:val="32"/>
          <w:rtl/>
        </w:rPr>
        <w:t xml:space="preserve">ודין </w:t>
      </w:r>
      <w:r>
        <w:rPr>
          <w:rtl/>
        </w:rPr>
        <w:t xml:space="preserve">זה הביא בשם רבנו מנחם מרקנטי </w:t>
      </w:r>
      <w:r w:rsidR="00F93656">
        <w:rPr>
          <w:rtl/>
        </w:rPr>
        <w:t>פרשת</w:t>
      </w:r>
      <w:r>
        <w:rPr>
          <w:rtl/>
        </w:rPr>
        <w:t xml:space="preserve"> אמור, </w:t>
      </w:r>
      <w:r w:rsidR="00F93656">
        <w:rPr>
          <w:rtl/>
        </w:rPr>
        <w:t>וזה לשונו</w:t>
      </w:r>
      <w:r>
        <w:rPr>
          <w:rtl/>
        </w:rPr>
        <w:t xml:space="preserve"> וסוד זה נגלה אלי בחלום בליל יום טוב האחד של </w:t>
      </w:r>
      <w:r w:rsidR="00A71907">
        <w:rPr>
          <w:rtl/>
        </w:rPr>
        <w:t>חג הסוכות</w:t>
      </w:r>
      <w:r>
        <w:rPr>
          <w:rtl/>
        </w:rPr>
        <w:t>, בהתאכסן אצלי חסיד אשכנזי שמו הרב ר' יצחק, וראיתי בחלום שהיה כותב השם ביו"ד ה"א, והיה מרחיק הה"א האחרונה משלשת האותיות הראשונות, ואמרתי לו מה זאת עשיתם? והשיב, כך נוהגין במקומנו, ואני מחיתי בו וכתבתי שלם, ואשתומם על המראה ואין מבין</w:t>
      </w:r>
      <w:r w:rsidR="00280E0A">
        <w:rPr>
          <w:rFonts w:hint="cs"/>
          <w:rtl/>
        </w:rPr>
        <w:t>.</w:t>
      </w:r>
      <w:r>
        <w:rPr>
          <w:rtl/>
        </w:rPr>
        <w:t xml:space="preserve"> ולמחר בעת נטילת לולב </w:t>
      </w:r>
      <w:r>
        <w:rPr>
          <w:rtl/>
        </w:rPr>
        <w:t xml:space="preserve">ראיתי שלא היה מנענע רק הלולב ומיניו בלא האתרוג, והבנתי פתרון חלומי, וחזר בו וחז"ל רמזו סוד זה בויקרא רבה, שכל ד' המינים רומזים לד' אותיות של שם העצם, ברוך הוא וברוך שמו </w:t>
      </w:r>
      <w:r w:rsidR="00A71907">
        <w:rPr>
          <w:rtl/>
        </w:rPr>
        <w:t>עיין שם</w:t>
      </w:r>
      <w:r w:rsidR="007D1152">
        <w:rPr>
          <w:rFonts w:hint="cs"/>
          <w:rtl/>
        </w:rPr>
        <w:t>.</w:t>
      </w:r>
      <w:r w:rsidR="008E0241">
        <w:rPr>
          <w:rtl/>
        </w:rPr>
        <w:tab/>
      </w:r>
    </w:p>
    <w:p w14:paraId="03CF4D54" w14:textId="58B8C5A3" w:rsidR="00942901" w:rsidRDefault="00942901" w:rsidP="008E0241">
      <w:pPr>
        <w:spacing w:line="320" w:lineRule="exact"/>
        <w:jc w:val="distribute"/>
        <w:rPr>
          <w:rtl/>
        </w:rPr>
      </w:pPr>
      <w:r w:rsidRPr="00C76CE1">
        <w:rPr>
          <w:rFonts w:cs="VILNA מתוקן DP"/>
          <w:bCs/>
          <w:szCs w:val="32"/>
          <w:rtl/>
        </w:rPr>
        <w:t xml:space="preserve">ואף </w:t>
      </w:r>
      <w:r>
        <w:rPr>
          <w:rtl/>
        </w:rPr>
        <w:t xml:space="preserve">שאין לנו עסק בנסתרות, </w:t>
      </w:r>
      <w:r w:rsidR="00A71907">
        <w:rPr>
          <w:rtl/>
        </w:rPr>
        <w:t>מכל מקום</w:t>
      </w:r>
      <w:r>
        <w:rPr>
          <w:rtl/>
        </w:rPr>
        <w:t xml:space="preserve"> נראה בזה שהרחקת האתרוג מן שלשת המנים, הוא הרחקה של שם ה', ואם אין אתרוג לגמרי לברך, אזי אין השם שלם, וכמה יש לנו להרהר בתשובה </w:t>
      </w:r>
      <w:r w:rsidR="0095059C">
        <w:rPr>
          <w:rtl/>
        </w:rPr>
        <w:t>על זה</w:t>
      </w:r>
      <w:r>
        <w:rPr>
          <w:rtl/>
        </w:rPr>
        <w:t xml:space="preserve">, שמהעדר האתרוג נראה שהרחיק ה' את השגחתו מאתנו </w:t>
      </w:r>
      <w:r w:rsidR="0095059C">
        <w:rPr>
          <w:rtl/>
        </w:rPr>
        <w:t>חס ושלום</w:t>
      </w:r>
      <w:r>
        <w:rPr>
          <w:rtl/>
        </w:rPr>
        <w:t>.</w:t>
      </w:r>
      <w:r w:rsidR="008E0241">
        <w:rPr>
          <w:rtl/>
        </w:rPr>
        <w:tab/>
      </w:r>
    </w:p>
    <w:p w14:paraId="42D651E7" w14:textId="4382ECA9" w:rsidR="00942901" w:rsidRDefault="00942901" w:rsidP="008E0241">
      <w:pPr>
        <w:spacing w:line="320" w:lineRule="exact"/>
        <w:jc w:val="distribute"/>
        <w:rPr>
          <w:rtl/>
        </w:rPr>
      </w:pPr>
      <w:r w:rsidRPr="00C76CE1">
        <w:rPr>
          <w:rFonts w:cs="VILNA מתוקן DP"/>
          <w:b/>
          <w:bCs/>
          <w:szCs w:val="32"/>
          <w:rtl/>
        </w:rPr>
        <w:t xml:space="preserve">ניב ב) </w:t>
      </w:r>
      <w:r>
        <w:rPr>
          <w:rtl/>
        </w:rPr>
        <w:t>ונדבר כעת באופן היותר פשוט, מצינו במדרש</w:t>
      </w:r>
      <w:r w:rsidR="007C0301">
        <w:rPr>
          <w:rFonts w:hint="cs"/>
          <w:rtl/>
        </w:rPr>
        <w:t xml:space="preserve"> </w:t>
      </w:r>
      <w:r w:rsidRPr="008234F8">
        <w:rPr>
          <w:sz w:val="20"/>
          <w:szCs w:val="20"/>
          <w:rtl/>
        </w:rPr>
        <w:t>(ויקרא רבה ל</w:t>
      </w:r>
      <w:r w:rsidR="00824309">
        <w:rPr>
          <w:rFonts w:hint="cs"/>
          <w:sz w:val="20"/>
          <w:szCs w:val="20"/>
          <w:rtl/>
        </w:rPr>
        <w:t>,</w:t>
      </w:r>
      <w:r w:rsidRPr="008234F8">
        <w:rPr>
          <w:sz w:val="20"/>
          <w:szCs w:val="20"/>
          <w:rtl/>
        </w:rPr>
        <w:t xml:space="preserve"> יג)</w:t>
      </w:r>
      <w:r>
        <w:rPr>
          <w:rtl/>
        </w:rPr>
        <w:t xml:space="preserve">, ר' מני פתח, כל עצמותי תאמרנה ה' מי כמוך </w:t>
      </w:r>
      <w:r w:rsidRPr="008234F8">
        <w:rPr>
          <w:sz w:val="20"/>
          <w:szCs w:val="20"/>
          <w:rtl/>
        </w:rPr>
        <w:t>(תהלים ל</w:t>
      </w:r>
      <w:r w:rsidR="00477DB3">
        <w:rPr>
          <w:rFonts w:hint="cs"/>
          <w:sz w:val="20"/>
          <w:szCs w:val="20"/>
          <w:rtl/>
        </w:rPr>
        <w:t>, י</w:t>
      </w:r>
      <w:r w:rsidRPr="008234F8">
        <w:rPr>
          <w:sz w:val="20"/>
          <w:szCs w:val="20"/>
          <w:rtl/>
        </w:rPr>
        <w:t>)</w:t>
      </w:r>
      <w:r>
        <w:rPr>
          <w:rtl/>
        </w:rPr>
        <w:t>, לא נאמר פסוק זה אלא בשביל לולב, השדרה של לולב דומה לשדרה של אדם, וההדס דומה לעין, והערבה דומה לפה, והאתרוג דומה ללב, אמר דוד, אין בכל האיברים גדול מאלו שהן שקולין כנגד כל הגוף הוי כל עצמותיו תאמרנה, עכ"ל.</w:t>
      </w:r>
      <w:r w:rsidR="008E0241">
        <w:rPr>
          <w:rtl/>
        </w:rPr>
        <w:tab/>
      </w:r>
    </w:p>
    <w:p w14:paraId="3310E236" w14:textId="10BDDF32" w:rsidR="00942901" w:rsidRDefault="00942901" w:rsidP="008E0241">
      <w:pPr>
        <w:spacing w:line="320" w:lineRule="exact"/>
        <w:jc w:val="distribute"/>
        <w:rPr>
          <w:rtl/>
        </w:rPr>
      </w:pPr>
      <w:r w:rsidRPr="00C76CE1">
        <w:rPr>
          <w:rFonts w:cs="VILNA מתוקן DP"/>
          <w:bCs/>
          <w:szCs w:val="32"/>
          <w:rtl/>
        </w:rPr>
        <w:t xml:space="preserve">חביבים </w:t>
      </w:r>
      <w:r>
        <w:rPr>
          <w:rtl/>
        </w:rPr>
        <w:t xml:space="preserve">היו מצוות ה' על עמו ישראל בשמחה ובעונג רב, בהוד ובהדר, בהתפעלות הלב ובהתרגשות הרגלנו מנעורינו, לקיים </w:t>
      </w:r>
      <w:r w:rsidR="0095059C">
        <w:rPr>
          <w:rtl/>
        </w:rPr>
        <w:t>המצוות עשה</w:t>
      </w:r>
      <w:r>
        <w:rPr>
          <w:rtl/>
        </w:rPr>
        <w:t xml:space="preserve"> הזאת של "ולקחתם ביום הראשון פרי עץ הדר" וכו', חזרנו על כל מוכרי אתרוגים וחפשנו בכל הארגזים המלאים אתרוגים למצא את ההדר ממש, עוד נזכור ימי ילדותנו, עת הלכנו עם האב נושא האתרוג והג' מינים לבית הכנסת, וכעת בפנינו הצנומות באים לראות פני ה' ריקם, ריק מן המצות המשמחות את לבנו, החג הסוכות שבו גומרים את ההלל אין נענועים ואין רגש, אין שיר המעורר את הנפש בעת הנענועים, ואין </w:t>
      </w:r>
      <w:r>
        <w:rPr>
          <w:rtl/>
        </w:rPr>
        <w:lastRenderedPageBreak/>
        <w:t>לשער את הצער המלא כל לב, חסרון מורגש, חסרון לא יוכל להמנות, חג הסוכות ואתרוג אין.</w:t>
      </w:r>
      <w:r w:rsidR="008E0241">
        <w:rPr>
          <w:rtl/>
        </w:rPr>
        <w:tab/>
      </w:r>
    </w:p>
    <w:p w14:paraId="29C2FC8C" w14:textId="5F2845CC" w:rsidR="00942901" w:rsidRDefault="00942901" w:rsidP="008E0241">
      <w:pPr>
        <w:spacing w:line="320" w:lineRule="exact"/>
        <w:jc w:val="distribute"/>
        <w:rPr>
          <w:rtl/>
        </w:rPr>
      </w:pPr>
      <w:r w:rsidRPr="00C76CE1">
        <w:rPr>
          <w:rFonts w:cs="VILNA מתוקן DP"/>
          <w:bCs/>
          <w:szCs w:val="32"/>
          <w:rtl/>
        </w:rPr>
        <w:t xml:space="preserve">ועלינו </w:t>
      </w:r>
      <w:r>
        <w:rPr>
          <w:rtl/>
        </w:rPr>
        <w:t xml:space="preserve">להתבונן בדבר, והרבה יש להתאונן במה שלא זכינו בשנה זו לקיים מצות נטילת ד' מינים, ובהתבוננו, אולי נוכל להוציא מזה מוסר השכל ורפואה למכאובינו, דהנה אמרינן </w:t>
      </w:r>
      <w:r w:rsidRPr="008234F8">
        <w:rPr>
          <w:sz w:val="20"/>
          <w:szCs w:val="20"/>
          <w:rtl/>
        </w:rPr>
        <w:t>(</w:t>
      </w:r>
      <w:r w:rsidR="0095059C">
        <w:rPr>
          <w:sz w:val="20"/>
          <w:szCs w:val="20"/>
          <w:rtl/>
        </w:rPr>
        <w:t>במסכת</w:t>
      </w:r>
      <w:r w:rsidRPr="008234F8">
        <w:rPr>
          <w:sz w:val="20"/>
          <w:szCs w:val="20"/>
          <w:rtl/>
        </w:rPr>
        <w:t xml:space="preserve"> סוכה לז</w:t>
      </w:r>
      <w:r w:rsidR="00AB09B0">
        <w:rPr>
          <w:rFonts w:hint="cs"/>
          <w:sz w:val="20"/>
          <w:szCs w:val="20"/>
          <w:rtl/>
        </w:rPr>
        <w:t>,</w:t>
      </w:r>
      <w:r w:rsidRPr="008234F8">
        <w:rPr>
          <w:sz w:val="20"/>
          <w:szCs w:val="20"/>
          <w:rtl/>
        </w:rPr>
        <w:t xml:space="preserve"> ב)</w:t>
      </w:r>
      <w:r>
        <w:rPr>
          <w:rtl/>
        </w:rPr>
        <w:t>, א"ר יוחנן מוליך ומביא למי שארבע רוחות שלו, מעלה ומוריד למי שהשמים וארץ שלו, במערבא מתני הכי, א"י חנא בר עוקבא אריב"ח מוליך ומביא לעצור רוחות רעות, מעלה ומוריד כדי לעצור טללים רעים וכו', אמר רבא וכן בלולב.</w:t>
      </w:r>
      <w:r w:rsidR="008E0241">
        <w:rPr>
          <w:rtl/>
        </w:rPr>
        <w:tab/>
      </w:r>
    </w:p>
    <w:p w14:paraId="385F52EA" w14:textId="270A8BA3" w:rsidR="00942901" w:rsidRDefault="00942901" w:rsidP="008E0241">
      <w:pPr>
        <w:spacing w:line="320" w:lineRule="exact"/>
        <w:jc w:val="distribute"/>
        <w:rPr>
          <w:rtl/>
        </w:rPr>
      </w:pPr>
      <w:r w:rsidRPr="00C76CE1">
        <w:rPr>
          <w:rFonts w:cs="VILNA מתוקן DP"/>
          <w:bCs/>
          <w:szCs w:val="32"/>
          <w:rtl/>
        </w:rPr>
        <w:t xml:space="preserve">אחי </w:t>
      </w:r>
      <w:r>
        <w:rPr>
          <w:rtl/>
        </w:rPr>
        <w:t>ורעי! האדם כשהוא בריא צריך לשמור את בריאותו, שיכלכל את גופו במאכלים בריאים ומתוקנים כל צרכם, בכדי לחזק את מבנה הגוף להיות איתן, ועל אחת כמה וכמה צריך האיש הידוע חולי, ובנין גופו רופף ומחלה נושכת בו, לכלכל את גופו במאכלים קרובים להתעכל</w:t>
      </w:r>
      <w:r w:rsidR="0074393F">
        <w:rPr>
          <w:rFonts w:hint="cs"/>
          <w:rtl/>
        </w:rPr>
        <w:t>.</w:t>
      </w:r>
      <w:r>
        <w:rPr>
          <w:rtl/>
        </w:rPr>
        <w:t xml:space="preserve"> אם בשעה שעם ישראל היה שרוי על אדמתו איש תחת גפנו ואיש תחת </w:t>
      </w:r>
      <w:r w:rsidR="007D156C">
        <w:rPr>
          <w:rFonts w:hint="cs"/>
          <w:rtl/>
        </w:rPr>
        <w:t>תאנתו</w:t>
      </w:r>
      <w:r>
        <w:rPr>
          <w:rtl/>
        </w:rPr>
        <w:t xml:space="preserve">, אין שטן ואין פגע רע, בארץ אשר ה' אלקינו דורש אותה ותמיד עיני ה' אלקינו בה, היינו צריכים בחג הסוכות לשמוח לפניו בהד' מינים, ולנענע את הלולב בכדי לעצור בעד הרוחות הרעות הבאות מארבע רוחות השמים, </w:t>
      </w:r>
      <w:r w:rsidRPr="008234F8">
        <w:rPr>
          <w:sz w:val="20"/>
          <w:szCs w:val="20"/>
          <w:rtl/>
        </w:rPr>
        <w:t xml:space="preserve">(עיין רש"י כאן </w:t>
      </w:r>
      <w:r w:rsidR="0095059C">
        <w:rPr>
          <w:sz w:val="20"/>
          <w:szCs w:val="20"/>
          <w:rtl/>
        </w:rPr>
        <w:t>ובמסכת</w:t>
      </w:r>
      <w:r w:rsidRPr="008234F8">
        <w:rPr>
          <w:sz w:val="20"/>
          <w:szCs w:val="20"/>
          <w:rtl/>
        </w:rPr>
        <w:t xml:space="preserve"> מנחות סב)</w:t>
      </w:r>
      <w:r>
        <w:rPr>
          <w:rtl/>
        </w:rPr>
        <w:t xml:space="preserve"> קל וחומר בן בנו של קל וחומר, שאנחנו חיים על אדמת נכר, על גבו של דג, השט על פני הים, וסברינן יבשתא הוא, ולקינו בכפלים, מדי יום ביומו יגיעונו שמועות מעציבות שבעיר זו או בכפר זה מארבע רוחות בא רוח מפרק הרים ומשבר סלעים, ומתנפלים גדודים, לסטים מזוינים על עירות ישראל, ומי יעצור בעד נגעי בני אדם האלו ה' ירחם.</w:t>
      </w:r>
      <w:r w:rsidR="008E0241">
        <w:rPr>
          <w:rtl/>
        </w:rPr>
        <w:tab/>
      </w:r>
    </w:p>
    <w:p w14:paraId="3BFC9C7F" w14:textId="5A9BAE9A" w:rsidR="00F25C53" w:rsidRDefault="00942901" w:rsidP="008E0241">
      <w:pPr>
        <w:spacing w:line="320" w:lineRule="exact"/>
        <w:jc w:val="distribute"/>
        <w:rPr>
          <w:rtl/>
        </w:rPr>
      </w:pPr>
      <w:r w:rsidRPr="00C76CE1">
        <w:rPr>
          <w:rFonts w:cs="VILNA מתוקן DP"/>
          <w:bCs/>
          <w:szCs w:val="32"/>
          <w:rtl/>
        </w:rPr>
        <w:t xml:space="preserve">סגולה </w:t>
      </w:r>
      <w:r>
        <w:rPr>
          <w:rtl/>
        </w:rPr>
        <w:t xml:space="preserve">יקרה היתה לנו ונאבדה מאתנו, בחג הסוכות, המצוה שהגינה עלינו נעדרה כעת מאתנו, על ידי ד' המינים האלה, האומה </w:t>
      </w:r>
      <w:r>
        <w:rPr>
          <w:rtl/>
        </w:rPr>
        <w:t>הישראלית היתה מתחננת! אנא ה' הושיעה נא! הושענ</w:t>
      </w:r>
      <w:r w:rsidR="007762FD">
        <w:rPr>
          <w:rFonts w:hint="cs"/>
          <w:rtl/>
        </w:rPr>
        <w:t>א</w:t>
      </w:r>
      <w:r>
        <w:rPr>
          <w:rtl/>
        </w:rPr>
        <w:t xml:space="preserve"> ההרוגה עליך! הושענ</w:t>
      </w:r>
      <w:r w:rsidR="00F31420">
        <w:rPr>
          <w:rFonts w:hint="cs"/>
          <w:rtl/>
        </w:rPr>
        <w:t>א</w:t>
      </w:r>
      <w:r>
        <w:rPr>
          <w:rtl/>
        </w:rPr>
        <w:t xml:space="preserve"> מרוטת לחי, נתונה למכים וכו' ועתה דלותי ולי נאה להושיע, ומה נעשה עתה? באיזה אמצעים נפן לה' לבקש עזרה מצר? וגם הד' מינים האלו היו מזכירים אותנו על יראת ה' ואמונת ההשגחה הפרטית: "מוליך ומביא למי שד' הרוחות שלו" "מעלה ומוריד למי שהשמים והארץ שלו", בנענע האיש הישראלי את הלולב הראה לכל, שיאמין אמונה שלימה, שמלא כל הארץ כבודו, סובב כל עלמין וממלא כל עלמין, ולית אתר פנוי מיניה, אנה מפניך אברח, אם אסק שמים שם אתה וכו'</w:t>
      </w:r>
      <w:r w:rsidR="005D57FE">
        <w:rPr>
          <w:rFonts w:hint="cs"/>
          <w:rtl/>
        </w:rPr>
        <w:t>.</w:t>
      </w:r>
      <w:r w:rsidR="00F25C53">
        <w:rPr>
          <w:rtl/>
        </w:rPr>
        <w:tab/>
      </w:r>
    </w:p>
    <w:p w14:paraId="650C8488" w14:textId="2186213D" w:rsidR="00942901" w:rsidRDefault="00942901" w:rsidP="008E0241">
      <w:pPr>
        <w:spacing w:line="320" w:lineRule="exact"/>
        <w:jc w:val="distribute"/>
        <w:rPr>
          <w:rtl/>
        </w:rPr>
      </w:pPr>
      <w:r w:rsidRPr="00C76CE1">
        <w:rPr>
          <w:rFonts w:cs="VILNA מתוקן DP"/>
          <w:bCs/>
          <w:szCs w:val="32"/>
          <w:rtl/>
        </w:rPr>
        <w:t>ובכן</w:t>
      </w:r>
      <w:r>
        <w:rPr>
          <w:rtl/>
        </w:rPr>
        <w:t xml:space="preserve"> במה נמלא את החסרון הזה, העדר הד' מינים, אשר כה נחוצים המה לנו, ואחרי ההתבוננות החקירה יעלה בידינו שדוגמת הד' מינים נמצאים בגופנו "השדרה של לולב דומה לשדרה של אדם", כידוע כל כח ואומץ גו האדם הוא בחוט השדרה, המאחד ומחזק את השרירים והחוליות, הכי הקדשנו את כחנו ואומץ ידינו לעבודת ה', הכי עמלנו הרבה לעסוק במצות ה' או ב</w:t>
      </w:r>
      <w:r w:rsidR="00631332">
        <w:rPr>
          <w:rFonts w:hint="cs"/>
          <w:rtl/>
        </w:rPr>
        <w:t>גמ</w:t>
      </w:r>
      <w:r>
        <w:rPr>
          <w:rtl/>
        </w:rPr>
        <w:t>ילות חסדים בקום ועשה? "ההדס דומה לעין" האם היתה השקפתנו על החיים על הדרך נלך בה, שתהא לפי רוח התורה, אשר התוה לנו? "הערבה דומה לפה" האם נזהרנו בפינו מבלי לדבר תועה על ה' ומבלי לחרחר ריב ולסכסך איש ברעהו? "האתרוג דומה ללב", האם נצרנו מכל משמר את לבנו, האם חמלה לבנו על גר, על אובד ונדח, על אחינו בשרנו, הנאנקים והנדחים? כדבעי למיעבד.</w:t>
      </w:r>
      <w:r w:rsidR="008E0241">
        <w:rPr>
          <w:rtl/>
        </w:rPr>
        <w:tab/>
      </w:r>
    </w:p>
    <w:p w14:paraId="2C4551CA" w14:textId="31B5EC17" w:rsidR="00571AE9" w:rsidRDefault="00942901" w:rsidP="008E0241">
      <w:pPr>
        <w:spacing w:line="320" w:lineRule="exact"/>
        <w:jc w:val="distribute"/>
        <w:rPr>
          <w:rtl/>
        </w:rPr>
        <w:sectPr w:rsidR="00571AE9"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Cs/>
          <w:szCs w:val="32"/>
          <w:rtl/>
        </w:rPr>
        <w:t xml:space="preserve">ומכיון </w:t>
      </w:r>
      <w:r w:rsidR="0095059C">
        <w:rPr>
          <w:rtl/>
        </w:rPr>
        <w:t>שהקדוש ברוך הוא</w:t>
      </w:r>
      <w:r>
        <w:rPr>
          <w:rtl/>
        </w:rPr>
        <w:t xml:space="preserve">, המסבב הסיבות, אשר סבב חוסר הד' מינים, שהם אמצעים ללמד תועים בינה החסרון הזה יוכל להמנות, לתקן את אברינו, אשר ברמז פעולתם כנגד פעולת הד' מינים, נקדיש את כחותינו, השקפתנו ופינו, וניחד את לבבנו לטובתנו ולטובת כל האדם, נרים את קרן התורה ונחבב את המצות, </w:t>
      </w:r>
      <w:r w:rsidR="00714E27">
        <w:rPr>
          <w:rtl/>
        </w:rPr>
        <w:t>וחס ושלום</w:t>
      </w:r>
      <w:r>
        <w:rPr>
          <w:rtl/>
        </w:rPr>
        <w:t xml:space="preserve"> מבלי לקפוץ ידנו מאחינו האביון, נאמץ </w:t>
      </w:r>
      <w:r>
        <w:rPr>
          <w:rtl/>
        </w:rPr>
        <w:lastRenderedPageBreak/>
        <w:t xml:space="preserve">את לבבנו לתת יותר מכחנו בעד העניים והאביונים שמצבם ברע, וכל אחד מאתנו, בכדי למלאות את חסרון הד' מינים, מחויב לתקן מלבד את נפשו, מלבד נדבתו ומתנות ידו, גם להשתדל בין קרוביו ורעיו בכל עת מצא, להעלות את המוסדים העברים שלנו שמטו לנפול, שירים גם הוא את נדבתו לה', </w:t>
      </w:r>
      <w:r w:rsidR="00714E27">
        <w:rPr>
          <w:rtl/>
        </w:rPr>
        <w:t xml:space="preserve">ועל ידי </w:t>
      </w:r>
      <w:r w:rsidR="00714E27">
        <w:rPr>
          <w:rtl/>
        </w:rPr>
        <w:t>זה</w:t>
      </w:r>
      <w:r>
        <w:rPr>
          <w:rtl/>
        </w:rPr>
        <w:t xml:space="preserve"> נגיע לאהבת וידיעת ה' הרמוז בהד' מינים האלה</w:t>
      </w:r>
      <w:r w:rsidR="00C950CE">
        <w:rPr>
          <w:rFonts w:hint="cs"/>
          <w:rtl/>
        </w:rPr>
        <w:t>.</w:t>
      </w:r>
      <w:r>
        <w:rPr>
          <w:rtl/>
        </w:rPr>
        <w:t xml:space="preserve"> עיין מדרש אות ט', פרי עץ הדר, זה </w:t>
      </w:r>
      <w:r w:rsidR="00714E27">
        <w:rPr>
          <w:rtl/>
        </w:rPr>
        <w:t>הקדוש ברוך הוא</w:t>
      </w:r>
      <w:r>
        <w:rPr>
          <w:rtl/>
        </w:rPr>
        <w:t xml:space="preserve"> וכו', כפות תמרים, זה </w:t>
      </w:r>
      <w:r w:rsidR="00714E27">
        <w:rPr>
          <w:rtl/>
        </w:rPr>
        <w:t>הקדוש ברוך הוא</w:t>
      </w:r>
      <w:r>
        <w:rPr>
          <w:rtl/>
        </w:rPr>
        <w:t xml:space="preserve"> וכו', ענף עץ עבות, זה </w:t>
      </w:r>
      <w:r w:rsidR="00714E27">
        <w:rPr>
          <w:rtl/>
        </w:rPr>
        <w:t>הקדוש ברוך הוא</w:t>
      </w:r>
      <w:r>
        <w:rPr>
          <w:rtl/>
        </w:rPr>
        <w:t xml:space="preserve"> וכו', וערבי נחל זה </w:t>
      </w:r>
      <w:r w:rsidR="00714E27">
        <w:rPr>
          <w:rtl/>
        </w:rPr>
        <w:t>הקדוש ברוך הוא</w:t>
      </w:r>
      <w:r>
        <w:rPr>
          <w:rtl/>
        </w:rPr>
        <w:t xml:space="preserve"> וכו', ונזכה במהרה בימינו ליטול את הלולב עם מיניו בבית הבחירה, לסובב את מזבח ה', </w:t>
      </w:r>
      <w:r w:rsidR="004C349E">
        <w:rPr>
          <w:rtl/>
        </w:rPr>
        <w:t>אמן</w:t>
      </w:r>
      <w:r>
        <w:rPr>
          <w:rtl/>
        </w:rPr>
        <w:t>.</w:t>
      </w:r>
      <w:r w:rsidR="008E0241">
        <w:rPr>
          <w:rtl/>
        </w:rPr>
        <w:tab/>
      </w:r>
    </w:p>
    <w:p w14:paraId="7A5F79F0" w14:textId="77777777" w:rsidR="00571AE9" w:rsidRDefault="00571AE9" w:rsidP="007242B1">
      <w:pPr>
        <w:spacing w:line="320" w:lineRule="exact"/>
        <w:rPr>
          <w:rtl/>
        </w:rPr>
        <w:sectPr w:rsidR="00571AE9" w:rsidSect="000E71A3">
          <w:type w:val="continuous"/>
          <w:pgSz w:w="10318" w:h="14576" w:code="139"/>
          <w:pgMar w:top="1531" w:right="1134" w:bottom="1134" w:left="1134" w:header="709" w:footer="709" w:gutter="0"/>
          <w:pgNumType w:fmt="hebrew1"/>
          <w:cols w:num="2" w:space="425"/>
          <w:bidi/>
          <w:rtlGutter/>
          <w:docGrid w:linePitch="360"/>
        </w:sectPr>
      </w:pPr>
    </w:p>
    <w:p w14:paraId="3BD5D7EF" w14:textId="77777777" w:rsidR="00571AE9" w:rsidRPr="00D37B81" w:rsidRDefault="00571AE9" w:rsidP="00F575F2">
      <w:pPr>
        <w:pStyle w:val="1"/>
        <w:rPr>
          <w:rtl/>
        </w:rPr>
      </w:pPr>
      <w:bookmarkStart w:id="172" w:name="_Toc121159871"/>
      <w:bookmarkStart w:id="173" w:name="_Toc121160186"/>
      <w:bookmarkStart w:id="174" w:name="_Toc121170402"/>
      <w:r w:rsidRPr="00D37B81">
        <w:rPr>
          <w:rtl/>
        </w:rPr>
        <w:lastRenderedPageBreak/>
        <w:t>חזיון כ"ח</w:t>
      </w:r>
      <w:bookmarkEnd w:id="172"/>
      <w:bookmarkEnd w:id="173"/>
      <w:bookmarkEnd w:id="174"/>
    </w:p>
    <w:p w14:paraId="15C9CD75" w14:textId="77777777" w:rsidR="00571AE9" w:rsidRPr="006A0D12" w:rsidRDefault="00571AE9" w:rsidP="00F575F2">
      <w:pPr>
        <w:pStyle w:val="2"/>
        <w:rPr>
          <w:sz w:val="32"/>
          <w:szCs w:val="32"/>
          <w:rtl/>
        </w:rPr>
      </w:pPr>
      <w:bookmarkStart w:id="175" w:name="_Toc121159872"/>
      <w:bookmarkStart w:id="176" w:name="_Toc121160187"/>
      <w:bookmarkStart w:id="177" w:name="_Toc121170403"/>
      <w:r w:rsidRPr="006A0D12">
        <w:rPr>
          <w:rtl/>
        </w:rPr>
        <w:t>כה לחי</w:t>
      </w:r>
      <w:bookmarkEnd w:id="175"/>
      <w:bookmarkEnd w:id="176"/>
      <w:bookmarkEnd w:id="177"/>
    </w:p>
    <w:p w14:paraId="79DBCEFA" w14:textId="77777777" w:rsidR="00571AE9" w:rsidRDefault="00571AE9" w:rsidP="00A63DC2">
      <w:pPr>
        <w:pStyle w:val="3"/>
        <w:jc w:val="distribute"/>
        <w:rPr>
          <w:rtl/>
        </w:rPr>
        <w:sectPr w:rsidR="00571AE9" w:rsidSect="000E71A3">
          <w:pgSz w:w="10318" w:h="14576" w:code="139"/>
          <w:pgMar w:top="1531" w:right="1134" w:bottom="1134" w:left="1134" w:header="709" w:footer="709" w:gutter="0"/>
          <w:pgNumType w:fmt="hebrew1"/>
          <w:cols w:space="425"/>
          <w:bidi/>
          <w:rtlGutter/>
          <w:docGrid w:linePitch="360"/>
        </w:sectPr>
      </w:pPr>
      <w:r>
        <w:rPr>
          <w:rtl/>
        </w:rPr>
        <w:t>בליל שמיני עצרת תר"ף,</w:t>
      </w:r>
      <w:r>
        <w:rPr>
          <w:rFonts w:hint="cs"/>
          <w:rtl/>
        </w:rPr>
        <w:t xml:space="preserve"> </w:t>
      </w:r>
      <w:r>
        <w:rPr>
          <w:rtl/>
        </w:rPr>
        <w:t xml:space="preserve">לפני ההקפות </w:t>
      </w:r>
      <w:r w:rsidRPr="005C0B52">
        <w:rPr>
          <w:sz w:val="18"/>
          <w:szCs w:val="18"/>
          <w:rtl/>
        </w:rPr>
        <w:t>(כמנהג ספרד)</w:t>
      </w:r>
      <w:r w:rsidR="00A63DC2">
        <w:rPr>
          <w:rtl/>
        </w:rPr>
        <w:tab/>
      </w:r>
    </w:p>
    <w:p w14:paraId="00A045FC" w14:textId="2B2EFA69" w:rsidR="00571AE9" w:rsidRDefault="00571AE9" w:rsidP="00FB7387">
      <w:pPr>
        <w:spacing w:line="320" w:lineRule="exact"/>
        <w:jc w:val="distribute"/>
        <w:rPr>
          <w:rtl/>
        </w:rPr>
      </w:pPr>
      <w:r w:rsidRPr="00C76CE1">
        <w:rPr>
          <w:rFonts w:cs="VILNA מתוקן DP"/>
          <w:bCs/>
          <w:szCs w:val="32"/>
          <w:rtl/>
        </w:rPr>
        <w:t xml:space="preserve">מנהג </w:t>
      </w:r>
      <w:r>
        <w:rPr>
          <w:rtl/>
        </w:rPr>
        <w:t xml:space="preserve">"ההקפות", אף שמבואר בדרכי משה, ריש סימן תרס"ט </w:t>
      </w:r>
      <w:r w:rsidR="00D22230">
        <w:rPr>
          <w:rtl/>
        </w:rPr>
        <w:t>וזה לשונו</w:t>
      </w:r>
      <w:r>
        <w:rPr>
          <w:rtl/>
        </w:rPr>
        <w:t xml:space="preserve"> במנהגים, ומפקינן בלילה כל הספרי תורות שבארון, וש"ץ אומר "אנה ה' הושיעה נא"! ומסבבין המגדל שבבית הכנסת וכו', וכן הוא ברמ"א וז"ל, ועוד נהגו להקיף עם ספרי תורות הבימה שבבית הכנסת, כמו שמקיפים עם הלולב, הכל משום שמחה, עכ"ל.</w:t>
      </w:r>
      <w:r w:rsidR="00FB7387">
        <w:rPr>
          <w:rtl/>
        </w:rPr>
        <w:tab/>
      </w:r>
    </w:p>
    <w:p w14:paraId="1FA97D16" w14:textId="44494FA2" w:rsidR="004B19E9" w:rsidRDefault="00571AE9" w:rsidP="00FB7387">
      <w:pPr>
        <w:spacing w:line="320" w:lineRule="exact"/>
        <w:jc w:val="distribute"/>
        <w:rPr>
          <w:rtl/>
        </w:rPr>
      </w:pPr>
      <w:r w:rsidRPr="00C76CE1">
        <w:rPr>
          <w:rFonts w:cs="VILNA מתוקן DP"/>
          <w:bCs/>
          <w:szCs w:val="32"/>
          <w:rtl/>
        </w:rPr>
        <w:t xml:space="preserve">ולפי </w:t>
      </w:r>
      <w:r>
        <w:rPr>
          <w:rtl/>
        </w:rPr>
        <w:t xml:space="preserve">דעתי יש בו רמז על דרך המוסר, אנחנו כולנו החיים בעולם השפל, סובבים בהקפות סחור סחור, מקיפים אנו וחוזרים ומקיפים, ער שתשתבר הכד על המבוע, יוצאים אנו בהקפה מיום נולדנו, סובבים הננו כל ימי חיינו, וחוזרים ובאים אל המקום שיצאנו משם, שממנו לוקחנו, כמאמר הכתוב "כי עפר אתה ואל עפר תשוב" ולזה ביום שמיני עצרת, שקרבן היום מורה על אחדות האומה, ורב כחה ברוח, עיין סוכה </w:t>
      </w:r>
      <w:r w:rsidR="00240D63" w:rsidRPr="00240D63">
        <w:rPr>
          <w:sz w:val="20"/>
          <w:szCs w:val="20"/>
          <w:rtl/>
        </w:rPr>
        <w:t>(</w:t>
      </w:r>
      <w:r w:rsidRPr="00240D63">
        <w:rPr>
          <w:sz w:val="20"/>
          <w:szCs w:val="20"/>
          <w:rtl/>
        </w:rPr>
        <w:t>נה</w:t>
      </w:r>
      <w:r w:rsidR="00240D63" w:rsidRPr="00240D63">
        <w:rPr>
          <w:rFonts w:hint="cs"/>
          <w:sz w:val="20"/>
          <w:szCs w:val="20"/>
          <w:rtl/>
        </w:rPr>
        <w:t>,</w:t>
      </w:r>
      <w:r w:rsidRPr="00240D63">
        <w:rPr>
          <w:sz w:val="20"/>
          <w:szCs w:val="20"/>
          <w:rtl/>
        </w:rPr>
        <w:t xml:space="preserve"> ב</w:t>
      </w:r>
      <w:r w:rsidR="00240D63" w:rsidRPr="00240D63">
        <w:rPr>
          <w:sz w:val="20"/>
          <w:szCs w:val="20"/>
          <w:rtl/>
        </w:rPr>
        <w:t>)</w:t>
      </w:r>
      <w:r>
        <w:rPr>
          <w:rtl/>
        </w:rPr>
        <w:t>, פר יחידי למה? "כנגד אומה יחידה"! משל למלך בשר ודם, שאמר לעבדיו וכו', ליום אחרון אמר לאוהבו, עשה לי סעודה קטנה, "כדי שאהנה ממך", ועיין רש"י</w:t>
      </w:r>
      <w:r w:rsidR="004B19E9">
        <w:rPr>
          <w:rFonts w:hint="cs"/>
          <w:rtl/>
        </w:rPr>
        <w:t>.</w:t>
      </w:r>
      <w:r>
        <w:rPr>
          <w:rtl/>
        </w:rPr>
        <w:t xml:space="preserve"> </w:t>
      </w:r>
      <w:r w:rsidR="00FB7387">
        <w:rPr>
          <w:rtl/>
        </w:rPr>
        <w:tab/>
      </w:r>
    </w:p>
    <w:p w14:paraId="443072BC" w14:textId="4B80CA40" w:rsidR="00571AE9" w:rsidRDefault="00571AE9" w:rsidP="00FB7387">
      <w:pPr>
        <w:spacing w:line="320" w:lineRule="exact"/>
        <w:jc w:val="distribute"/>
        <w:rPr>
          <w:rtl/>
        </w:rPr>
      </w:pPr>
      <w:r w:rsidRPr="00C76CE1">
        <w:rPr>
          <w:rFonts w:cs="VILNA מתוקן DP"/>
          <w:bCs/>
          <w:szCs w:val="32"/>
          <w:rtl/>
        </w:rPr>
        <w:t xml:space="preserve">על </w:t>
      </w:r>
      <w:r>
        <w:rPr>
          <w:rtl/>
        </w:rPr>
        <w:t xml:space="preserve">ידי ההקפות, שמוציאים את הספרי תורות ומקיפים את הבימה, וחוזרים ושבים אל הארון הקודש, שמשם לוקחו הספרים, ככל אשר נראה בסדר ההקפות, נראה בסדר חיי האדם, ומנהג הקדוש הזה ממקום קדוש יהלך, המנהג </w:t>
      </w:r>
      <w:r w:rsidR="003A7F10">
        <w:rPr>
          <w:rFonts w:hint="cs"/>
          <w:rtl/>
        </w:rPr>
        <w:t>ה</w:t>
      </w:r>
      <w:r>
        <w:rPr>
          <w:rtl/>
        </w:rPr>
        <w:t>זה מעורר את איש הישראלי, וכרוז קורא בחיל, יהודי! ראה והתבונן! כל ההקפות שהנך עושה בחייך, ספה שנה על שנה, השמר לך ושמור נפשך מאד, פן תשכח את ספר התורה מלשאתה על זרועך, והיו הדברים האלה, אשר אנכי מצוך היום</w:t>
      </w:r>
      <w:r w:rsidR="001D5507">
        <w:rPr>
          <w:rFonts w:hint="cs"/>
          <w:rtl/>
        </w:rPr>
        <w:t xml:space="preserve"> </w:t>
      </w:r>
      <w:r w:rsidR="003342D0">
        <w:rPr>
          <w:rtl/>
        </w:rPr>
        <w:t>-</w:t>
      </w:r>
      <w:r w:rsidR="001D5507">
        <w:rPr>
          <w:rFonts w:hint="cs"/>
          <w:rtl/>
        </w:rPr>
        <w:t xml:space="preserve"> </w:t>
      </w:r>
      <w:r>
        <w:rPr>
          <w:rtl/>
        </w:rPr>
        <w:t xml:space="preserve">על לבבך, ואז חייך חיים יקראו, אכן אם תקיף את ההקפה העולמית שלך, הלוך והקף בלי </w:t>
      </w:r>
      <w:r>
        <w:rPr>
          <w:rtl/>
        </w:rPr>
        <w:t xml:space="preserve">ספר התורה, </w:t>
      </w:r>
      <w:r w:rsidR="00D22230">
        <w:rPr>
          <w:rtl/>
        </w:rPr>
        <w:t>רצוננו לומר</w:t>
      </w:r>
      <w:r>
        <w:rPr>
          <w:rtl/>
        </w:rPr>
        <w:t>, בלא תורה ודעת, אזי חייך אינם שוים מאומה.</w:t>
      </w:r>
      <w:r w:rsidR="00FB7387">
        <w:rPr>
          <w:rtl/>
        </w:rPr>
        <w:tab/>
      </w:r>
    </w:p>
    <w:p w14:paraId="11AE6F0D" w14:textId="26DBCF45" w:rsidR="00571AE9" w:rsidRDefault="00571AE9" w:rsidP="00FB7387">
      <w:pPr>
        <w:spacing w:line="320" w:lineRule="exact"/>
        <w:jc w:val="distribute"/>
        <w:rPr>
          <w:rtl/>
        </w:rPr>
      </w:pPr>
      <w:r w:rsidRPr="00C76CE1">
        <w:rPr>
          <w:rFonts w:cs="VILNA מתוקן DP"/>
          <w:bCs/>
          <w:szCs w:val="32"/>
          <w:rtl/>
        </w:rPr>
        <w:t xml:space="preserve">מנהג </w:t>
      </w:r>
      <w:r>
        <w:rPr>
          <w:rtl/>
        </w:rPr>
        <w:t xml:space="preserve">טוב מצאתי וראיתי בבואי לגור בארצות הנגב </w:t>
      </w:r>
      <w:r w:rsidRPr="008234F8">
        <w:rPr>
          <w:sz w:val="20"/>
          <w:szCs w:val="20"/>
          <w:rtl/>
        </w:rPr>
        <w:t>(יוג)</w:t>
      </w:r>
      <w:r>
        <w:rPr>
          <w:rtl/>
        </w:rPr>
        <w:t xml:space="preserve">, לברך את כל אחד המקיף בספר תורה בשמיני עצרת ושמחת תורה, "תחיה לשנה הבאה"! שלא ראיתי כן נוהגין בעירות ליטא, ארץ מולדתי, דמעי שמחה יורדות אז מעיני, ולבי מלא גיל, וכבר אמרו חז"ל </w:t>
      </w:r>
      <w:r w:rsidRPr="008234F8">
        <w:rPr>
          <w:sz w:val="20"/>
          <w:szCs w:val="20"/>
          <w:rtl/>
        </w:rPr>
        <w:t>(ברכות ז</w:t>
      </w:r>
      <w:r w:rsidR="003A7F10">
        <w:rPr>
          <w:rFonts w:hint="cs"/>
          <w:sz w:val="20"/>
          <w:szCs w:val="20"/>
          <w:rtl/>
        </w:rPr>
        <w:t>,</w:t>
      </w:r>
      <w:r w:rsidRPr="008234F8">
        <w:rPr>
          <w:sz w:val="20"/>
          <w:szCs w:val="20"/>
          <w:rtl/>
        </w:rPr>
        <w:t xml:space="preserve"> א)</w:t>
      </w:r>
      <w:r>
        <w:rPr>
          <w:rtl/>
        </w:rPr>
        <w:t xml:space="preserve"> אל תהי ברכת הדיוט קלה בעיניך, ובפרט ברכת הצבור, ולפענ"ד הוא מנהג טוב ויפה, בדבר בעתו ובזמנו, שם "עצרת", לפי מה שפירש התרגום אונקלס </w:t>
      </w:r>
      <w:r w:rsidR="00D22230">
        <w:rPr>
          <w:rtl/>
        </w:rPr>
        <w:t>פרשת</w:t>
      </w:r>
      <w:r>
        <w:rPr>
          <w:rtl/>
        </w:rPr>
        <w:t xml:space="preserve"> פנחס ביומא תמינאה "כנישו" יהיה לכון, ולפי תרגומו עצרת הוא לשון כניסה, אחדות וקיבוץ, ואם באחדות תלוי כל חיינו במשך כל השנה, ביום העצרת הוא חיוב ביותר, חג העצרת בא בסיום ובתשלום, אחר חג הסוכות, הד' מינים הבאים בחג, לפי המבואר במדרש </w:t>
      </w:r>
      <w:r w:rsidR="00D22230">
        <w:rPr>
          <w:rtl/>
        </w:rPr>
        <w:t>פרשת</w:t>
      </w:r>
      <w:r>
        <w:rPr>
          <w:rtl/>
        </w:rPr>
        <w:t xml:space="preserve"> אמור, מורים על אחדות והתקשרות כל המפלגות בישראל, והוא נקרא חג האסיף, חג אהבת רעים והשכל אל דל, </w:t>
      </w:r>
      <w:r w:rsidR="00D22230">
        <w:rPr>
          <w:rtl/>
        </w:rPr>
        <w:t>דמשום הכי</w:t>
      </w:r>
      <w:r>
        <w:rPr>
          <w:rtl/>
        </w:rPr>
        <w:t xml:space="preserve"> קורין </w:t>
      </w:r>
      <w:r w:rsidR="00D22230">
        <w:rPr>
          <w:rtl/>
        </w:rPr>
        <w:t>בשמיני עצרת</w:t>
      </w:r>
      <w:r>
        <w:rPr>
          <w:rtl/>
        </w:rPr>
        <w:t xml:space="preserve"> </w:t>
      </w:r>
      <w:r w:rsidR="00D22230">
        <w:rPr>
          <w:rtl/>
        </w:rPr>
        <w:t>פרשת</w:t>
      </w:r>
      <w:r>
        <w:rPr>
          <w:rtl/>
        </w:rPr>
        <w:t xml:space="preserve"> כל הבכור, ומתחילין מ"עשר תעשר", </w:t>
      </w:r>
      <w:r w:rsidR="00277DE3">
        <w:rPr>
          <w:rtl/>
        </w:rPr>
        <w:t>כמו שכתב</w:t>
      </w:r>
      <w:r w:rsidR="00277DE3">
        <w:rPr>
          <w:rFonts w:hint="cs"/>
          <w:rtl/>
        </w:rPr>
        <w:t>ו</w:t>
      </w:r>
      <w:r>
        <w:rPr>
          <w:rtl/>
        </w:rPr>
        <w:t xml:space="preserve"> האחרונים באור"ח </w:t>
      </w:r>
      <w:r w:rsidR="002C5A2E" w:rsidRPr="002C5A2E">
        <w:rPr>
          <w:sz w:val="20"/>
          <w:szCs w:val="20"/>
          <w:rtl/>
        </w:rPr>
        <w:t>(</w:t>
      </w:r>
      <w:r w:rsidRPr="002C5A2E">
        <w:rPr>
          <w:sz w:val="20"/>
          <w:szCs w:val="20"/>
          <w:rtl/>
        </w:rPr>
        <w:t>סימן תרסח סעיף ב</w:t>
      </w:r>
      <w:r w:rsidR="002C5A2E" w:rsidRPr="002C5A2E">
        <w:rPr>
          <w:sz w:val="20"/>
          <w:szCs w:val="20"/>
          <w:rtl/>
        </w:rPr>
        <w:t>)</w:t>
      </w:r>
      <w:r>
        <w:rPr>
          <w:rtl/>
        </w:rPr>
        <w:t>, שהוא זמן מעשרות ומתנות עניים, חג הסוכות הוא גם עת רחישת לב</w:t>
      </w:r>
      <w:r w:rsidR="007C2C48">
        <w:rPr>
          <w:rFonts w:hint="cs"/>
          <w:rtl/>
        </w:rPr>
        <w:t xml:space="preserve"> </w:t>
      </w:r>
      <w:r w:rsidR="0045664F">
        <w:rPr>
          <w:rtl/>
        </w:rPr>
        <w:t>-</w:t>
      </w:r>
      <w:r>
        <w:rPr>
          <w:rtl/>
        </w:rPr>
        <w:t xml:space="preserve"> היהודי לכל הנברא בצלם, הקרבת ע' פרים בעד ע' אומות, ושמיני העצרת הבא אחריו הוא מיוחד לאהבת ישראל בכלל ובפרט, וקרבנו רק פר אחד ואיל אחד, בודאי צריכין בני ישראל להיות באהבה ואחוה, וכשמברכין </w:t>
      </w:r>
      <w:r w:rsidRPr="007C2C48">
        <w:rPr>
          <w:highlight w:val="yellow"/>
          <w:rtl/>
        </w:rPr>
        <w:t>בכל לב ולב</w:t>
      </w:r>
      <w:r w:rsidR="00EF45F8">
        <w:rPr>
          <w:rFonts w:hint="cs"/>
          <w:rtl/>
        </w:rPr>
        <w:t xml:space="preserve"> </w:t>
      </w:r>
      <w:r>
        <w:rPr>
          <w:rtl/>
        </w:rPr>
        <w:t xml:space="preserve">שיזכה לחיות לשנה הבאה, וכמים פנים לפנים, כן לב אדם לאדם, </w:t>
      </w:r>
      <w:r w:rsidR="002D32F2">
        <w:rPr>
          <w:rtl/>
        </w:rPr>
        <w:t>ועל ידי זה</w:t>
      </w:r>
      <w:r>
        <w:rPr>
          <w:rtl/>
        </w:rPr>
        <w:t xml:space="preserve"> יתקשרו לבות ישראל זה בזה באחדות אמתית, שזה עיקר </w:t>
      </w:r>
      <w:r>
        <w:rPr>
          <w:rtl/>
        </w:rPr>
        <w:lastRenderedPageBreak/>
        <w:t xml:space="preserve">התכלית בחג העצרת הזה, ובמנהג זה קשורה התרוממות הרוח לפענ"ד </w:t>
      </w:r>
      <w:r w:rsidR="002D32F2">
        <w:rPr>
          <w:rFonts w:hint="cs"/>
          <w:rtl/>
        </w:rPr>
        <w:t>בעזרת ה' יתברך</w:t>
      </w:r>
      <w:r>
        <w:rPr>
          <w:rtl/>
        </w:rPr>
        <w:t>.</w:t>
      </w:r>
      <w:r w:rsidR="00FB7387">
        <w:rPr>
          <w:rtl/>
        </w:rPr>
        <w:tab/>
      </w:r>
    </w:p>
    <w:p w14:paraId="6BE7124C" w14:textId="59AB519F" w:rsidR="00571AE9" w:rsidRDefault="00571AE9" w:rsidP="00FB7387">
      <w:pPr>
        <w:spacing w:line="320" w:lineRule="exact"/>
        <w:jc w:val="distribute"/>
        <w:rPr>
          <w:rtl/>
        </w:rPr>
      </w:pPr>
      <w:r w:rsidRPr="00C76CE1">
        <w:rPr>
          <w:rFonts w:cs="VILNA מתוקן DP"/>
          <w:bCs/>
          <w:szCs w:val="32"/>
          <w:rtl/>
        </w:rPr>
        <w:t xml:space="preserve">ולכן </w:t>
      </w:r>
      <w:r>
        <w:rPr>
          <w:rtl/>
        </w:rPr>
        <w:t>המנהג לברך את המקיפים גלגל עולמם, כעין הקף בשמיני עצרת, "תחיו לשנה הבאה"! הברכה הזאת נאה ויאה לנו, ויהודי המקיף וספר תורה עמו ראוי לברכה, ולו נאה לברך.</w:t>
      </w:r>
      <w:r w:rsidR="00FB7387">
        <w:rPr>
          <w:rtl/>
        </w:rPr>
        <w:tab/>
      </w:r>
    </w:p>
    <w:p w14:paraId="1AB5DFE1" w14:textId="1C672C83" w:rsidR="00571AE9" w:rsidRDefault="00571AE9" w:rsidP="00FB7387">
      <w:pPr>
        <w:spacing w:line="320" w:lineRule="exact"/>
        <w:jc w:val="distribute"/>
        <w:rPr>
          <w:rtl/>
        </w:rPr>
      </w:pPr>
      <w:r w:rsidRPr="00C76CE1">
        <w:rPr>
          <w:rFonts w:cs="VILNA מתוקן DP"/>
          <w:bCs/>
          <w:szCs w:val="32"/>
          <w:rtl/>
        </w:rPr>
        <w:t xml:space="preserve">לפניו </w:t>
      </w:r>
      <w:r>
        <w:rPr>
          <w:rtl/>
        </w:rPr>
        <w:t xml:space="preserve">ילך הש"ץ וקורא, אנא ה' הושיעה נא, </w:t>
      </w:r>
      <w:r w:rsidRPr="008234F8">
        <w:rPr>
          <w:sz w:val="20"/>
          <w:szCs w:val="20"/>
          <w:rtl/>
        </w:rPr>
        <w:t>(בין שאני בעומק הצרות)</w:t>
      </w:r>
      <w:r>
        <w:rPr>
          <w:rtl/>
        </w:rPr>
        <w:t xml:space="preserve"> אנא ה' הצליחה נא! </w:t>
      </w:r>
      <w:r w:rsidRPr="008234F8">
        <w:rPr>
          <w:sz w:val="20"/>
          <w:szCs w:val="20"/>
          <w:rtl/>
        </w:rPr>
        <w:t>(בין שאני בפסגת העושר)</w:t>
      </w:r>
      <w:r>
        <w:rPr>
          <w:rtl/>
        </w:rPr>
        <w:t xml:space="preserve">, בכל מקום מדרך כף רגל היהודי, ובכל התקופות והזמנים לא ימוש ספר התורה מאתו, והיתה עמו וקרא בה כל ימי חייו, למען ילמד ליראה את ה' ולבלתי רום לבבו מאחיו אהבת רעים, התאגדות, איש את אחיו יאמר חזק, ואז אלקי הרוחות </w:t>
      </w:r>
      <w:r w:rsidRPr="008234F8">
        <w:rPr>
          <w:sz w:val="20"/>
          <w:szCs w:val="20"/>
          <w:rtl/>
        </w:rPr>
        <w:t>(לכל בשר)</w:t>
      </w:r>
      <w:r>
        <w:rPr>
          <w:rtl/>
        </w:rPr>
        <w:t xml:space="preserve"> הושיעה נא! ומי אשר יקיף את הקפתו בלי ספר התורה הולך חושך ולא אור, אם דברי התורה לא יאירו </w:t>
      </w:r>
      <w:r>
        <w:rPr>
          <w:rtl/>
        </w:rPr>
        <w:t xml:space="preserve">נר לרגלו, אז בחושך בא ובחושך ילך, ובחושך שמו יכוסה, </w:t>
      </w:r>
      <w:r w:rsidRPr="008234F8">
        <w:rPr>
          <w:sz w:val="20"/>
          <w:szCs w:val="20"/>
          <w:rtl/>
        </w:rPr>
        <w:t xml:space="preserve">(ועיין בספר עטרת צבי דרוש ט"ו בשם הגאון ר"ח ברלין זצ"ל על הש"ס, היכן </w:t>
      </w:r>
      <w:r w:rsidR="00823F52" w:rsidRPr="008234F8">
        <w:rPr>
          <w:rFonts w:hint="cs"/>
          <w:sz w:val="20"/>
          <w:szCs w:val="20"/>
          <w:rtl/>
        </w:rPr>
        <w:t>מנענעי</w:t>
      </w:r>
      <w:r w:rsidR="00823F52" w:rsidRPr="008234F8">
        <w:rPr>
          <w:rFonts w:hint="eastAsia"/>
          <w:sz w:val="20"/>
          <w:szCs w:val="20"/>
          <w:rtl/>
        </w:rPr>
        <w:t>ן</w:t>
      </w:r>
      <w:r w:rsidRPr="008234F8">
        <w:rPr>
          <w:sz w:val="20"/>
          <w:szCs w:val="20"/>
          <w:rtl/>
        </w:rPr>
        <w:t xml:space="preserve"> וכו' באנא ה' הושיעה נא, דברי ב</w:t>
      </w:r>
      <w:r w:rsidR="00823F52">
        <w:rPr>
          <w:rFonts w:hint="cs"/>
          <w:sz w:val="20"/>
          <w:szCs w:val="20"/>
          <w:rtl/>
        </w:rPr>
        <w:t>ית הלל</w:t>
      </w:r>
      <w:r w:rsidRPr="008234F8">
        <w:rPr>
          <w:sz w:val="20"/>
          <w:szCs w:val="20"/>
          <w:rtl/>
        </w:rPr>
        <w:t xml:space="preserve"> וכו', דברים נפלאים יקרים מפז)</w:t>
      </w:r>
      <w:r>
        <w:rPr>
          <w:rtl/>
        </w:rPr>
        <w:t>.</w:t>
      </w:r>
      <w:r w:rsidR="00FB7387">
        <w:rPr>
          <w:rtl/>
        </w:rPr>
        <w:tab/>
      </w:r>
    </w:p>
    <w:p w14:paraId="4E5A6E5D" w14:textId="3D2358B5" w:rsidR="00F956FE" w:rsidRDefault="00571AE9" w:rsidP="00FB7387">
      <w:pPr>
        <w:spacing w:line="320" w:lineRule="exact"/>
        <w:jc w:val="distribute"/>
        <w:rPr>
          <w:rtl/>
        </w:rPr>
        <w:sectPr w:rsidR="00F956FE" w:rsidSect="000E71A3">
          <w:type w:val="continuous"/>
          <w:pgSz w:w="10318" w:h="14576" w:code="139"/>
          <w:pgMar w:top="1531" w:right="1134" w:bottom="1134" w:left="1134" w:header="709" w:footer="709" w:gutter="0"/>
          <w:pgNumType w:fmt="hebrew1"/>
          <w:cols w:num="2" w:space="425"/>
          <w:bidi/>
          <w:rtlGutter/>
          <w:docGrid w:linePitch="360"/>
        </w:sectPr>
      </w:pPr>
      <w:r w:rsidRPr="00C76CE1">
        <w:rPr>
          <w:rFonts w:cs="VILNA מתוקן DP"/>
          <w:b/>
          <w:bCs/>
          <w:szCs w:val="32"/>
          <w:rtl/>
        </w:rPr>
        <w:t xml:space="preserve">אחים </w:t>
      </w:r>
      <w:r>
        <w:rPr>
          <w:rtl/>
        </w:rPr>
        <w:t xml:space="preserve">יקרים! נקח את ספר התורה, האור המאיר על זרוענו, ונדבק אותה ללבנו בלחיצה, דהיינו, בהרגשת הלב ממש, ובה נקיף את הקפתנו, הקפה </w:t>
      </w:r>
      <w:r w:rsidR="002D32F2">
        <w:rPr>
          <w:rtl/>
        </w:rPr>
        <w:t>בבית המדרש</w:t>
      </w:r>
      <w:r>
        <w:rPr>
          <w:rtl/>
        </w:rPr>
        <w:t xml:space="preserve"> בשמיני עצרת </w:t>
      </w:r>
      <w:r w:rsidR="002D32F2">
        <w:rPr>
          <w:rtl/>
        </w:rPr>
        <w:t>ושמחת תורה</w:t>
      </w:r>
      <w:r>
        <w:rPr>
          <w:rtl/>
        </w:rPr>
        <w:t xml:space="preserve">, והקפה </w:t>
      </w:r>
      <w:r w:rsidR="002D32F2">
        <w:rPr>
          <w:rFonts w:hint="cs"/>
          <w:rtl/>
        </w:rPr>
        <w:t>בבית המדרש</w:t>
      </w:r>
      <w:r>
        <w:rPr>
          <w:rtl/>
        </w:rPr>
        <w:t xml:space="preserve"> הגדול העולמי, כי מצוות ולימוד התורה, הם חיינו ואורך ימינו ובהם נהגה יומם ולילה, ואז בלי שום ספק </w:t>
      </w:r>
      <w:r w:rsidR="00F53055">
        <w:rPr>
          <w:rtl/>
        </w:rPr>
        <w:t>הקדוש ברוך הוא</w:t>
      </w:r>
      <w:r>
        <w:rPr>
          <w:rtl/>
        </w:rPr>
        <w:t xml:space="preserve"> ישמע לקול שועתנו, ונוראות בצדק יעננו ונברך בברכת "כה לחי", כן ה' אלקינו יגיענו למועדים ולרגלים אחרים הבאים לקראתנו, </w:t>
      </w:r>
      <w:r w:rsidR="004C349E">
        <w:rPr>
          <w:rtl/>
        </w:rPr>
        <w:t>אמן</w:t>
      </w:r>
      <w:r w:rsidR="001D07CB">
        <w:rPr>
          <w:rFonts w:hint="cs"/>
          <w:rtl/>
        </w:rPr>
        <w:t>.</w:t>
      </w:r>
      <w:r w:rsidR="00FB7387">
        <w:rPr>
          <w:rtl/>
        </w:rPr>
        <w:tab/>
      </w:r>
    </w:p>
    <w:p w14:paraId="7E48C564" w14:textId="77777777" w:rsidR="00541AAE" w:rsidRPr="00D37B81" w:rsidRDefault="00541AAE" w:rsidP="00F575F2">
      <w:pPr>
        <w:pStyle w:val="1"/>
        <w:rPr>
          <w:rtl/>
        </w:rPr>
        <w:sectPr w:rsidR="00541AAE" w:rsidRPr="00D37B81" w:rsidSect="000E71A3">
          <w:type w:val="continuous"/>
          <w:pgSz w:w="10318" w:h="14576" w:code="139"/>
          <w:pgMar w:top="1531" w:right="1134" w:bottom="1134" w:left="1134" w:header="709" w:footer="709" w:gutter="0"/>
          <w:pgNumType w:fmt="hebrew1"/>
          <w:cols w:space="425"/>
          <w:bidi/>
          <w:rtlGutter/>
          <w:docGrid w:linePitch="360"/>
        </w:sectPr>
      </w:pPr>
    </w:p>
    <w:p w14:paraId="48C984D7" w14:textId="77777777" w:rsidR="00EE7FCF" w:rsidRPr="00D37B81" w:rsidRDefault="00EE7FCF" w:rsidP="00F575F2">
      <w:pPr>
        <w:pStyle w:val="1"/>
        <w:rPr>
          <w:rtl/>
        </w:rPr>
      </w:pPr>
    </w:p>
    <w:sectPr w:rsidR="00EE7FCF" w:rsidRPr="00D37B81" w:rsidSect="000E71A3">
      <w:pgSz w:w="10318" w:h="14576" w:code="139"/>
      <w:pgMar w:top="1531" w:right="1134" w:bottom="1134" w:left="1134" w:header="709" w:footer="709" w:gutter="0"/>
      <w:pgNumType w:fmt="hebrew1"/>
      <w:cols w:space="425"/>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483A3" w14:textId="77777777" w:rsidR="009062CA" w:rsidRDefault="009062CA" w:rsidP="00CC3D4E">
      <w:r>
        <w:separator/>
      </w:r>
    </w:p>
  </w:endnote>
  <w:endnote w:type="continuationSeparator" w:id="0">
    <w:p w14:paraId="0610C9C7" w14:textId="77777777" w:rsidR="009062CA" w:rsidRDefault="009062CA" w:rsidP="00CC3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Ruehl DP">
    <w:panose1 w:val="02000600000000000000"/>
    <w:charset w:val="00"/>
    <w:family w:val="auto"/>
    <w:pitch w:val="variable"/>
    <w:sig w:usb0="00000803" w:usb1="40000000" w:usb2="00000000" w:usb3="00000000" w:csb0="00000021" w:csb1="00000000"/>
  </w:font>
  <w:font w:name="Frank Ruehl CLM">
    <w:panose1 w:val="02000603000000000000"/>
    <w:charset w:val="B1"/>
    <w:family w:val="auto"/>
    <w:pitch w:val="variable"/>
    <w:sig w:usb0="80000803" w:usb1="50002802" w:usb2="00000000" w:usb3="00000000" w:csb0="00000020" w:csb1="00000000"/>
  </w:font>
  <w:font w:name="VILNA מתוקן DP">
    <w:panose1 w:val="02000600000000000000"/>
    <w:charset w:val="00"/>
    <w:family w:val="auto"/>
    <w:pitch w:val="variable"/>
    <w:sig w:usb0="00000803" w:usb1="40000000" w:usb2="00000000" w:usb3="00000000" w:csb0="00000021" w:csb1="00000000"/>
  </w:font>
  <w:font w:name="Guttman Drogolin">
    <w:panose1 w:val="02010401010101010101"/>
    <w:charset w:val="B1"/>
    <w:family w:val="auto"/>
    <w:pitch w:val="variable"/>
    <w:sig w:usb0="00000801" w:usb1="40000000" w:usb2="00000000" w:usb3="00000000" w:csb0="00000020" w:csb1="00000000"/>
  </w:font>
  <w:font w:name="Hadassah Friedlaender">
    <w:panose1 w:val="02020603050405020304"/>
    <w:charset w:val="00"/>
    <w:family w:val="roman"/>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oprVilna">
    <w:panose1 w:val="01000503000000020003"/>
    <w:charset w:val="00"/>
    <w:family w:val="modern"/>
    <w:notTrueType/>
    <w:pitch w:val="variable"/>
    <w:sig w:usb0="80000827" w:usb1="5000004A" w:usb2="00000000" w:usb3="00000000" w:csb0="00000021" w:csb1="00000000"/>
  </w:font>
  <w:font w:name="Aharoni">
    <w:panose1 w:val="02010803020104030203"/>
    <w:charset w:val="00"/>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oprIvri">
    <w:panose1 w:val="01000503000000020003"/>
    <w:charset w:val="00"/>
    <w:family w:val="modern"/>
    <w:notTrueType/>
    <w:pitch w:val="variable"/>
    <w:sig w:usb0="80000827" w:usb1="5000004A"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1E57" w14:textId="77777777" w:rsidR="009062CA" w:rsidRDefault="009062CA" w:rsidP="00CC3D4E">
      <w:r>
        <w:separator/>
      </w:r>
    </w:p>
  </w:footnote>
  <w:footnote w:type="continuationSeparator" w:id="0">
    <w:p w14:paraId="394BE3B2" w14:textId="77777777" w:rsidR="009062CA" w:rsidRDefault="009062CA" w:rsidP="00CC3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bidiVisual/>
      <w:tblW w:w="780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2116"/>
      <w:gridCol w:w="2840"/>
      <w:gridCol w:w="2268"/>
    </w:tblGrid>
    <w:tr w:rsidR="0017106A" w14:paraId="5926984A" w14:textId="77777777" w:rsidTr="00D41579">
      <w:tc>
        <w:tcPr>
          <w:tcW w:w="576" w:type="dxa"/>
          <w:vAlign w:val="center"/>
        </w:tcPr>
        <w:p w14:paraId="60229581" w14:textId="77777777" w:rsidR="0017106A" w:rsidRPr="004D2E39" w:rsidRDefault="0017106A" w:rsidP="006B2A88">
          <w:pPr>
            <w:pStyle w:val="a3"/>
            <w:jc w:val="left"/>
            <w:rPr>
              <w:rFonts w:ascii="Hadassah Friedlaender" w:hAnsi="Hadassah Friedlaender" w:cs="Guttman Vilna"/>
              <w:rtl/>
            </w:rPr>
          </w:pPr>
          <w:r w:rsidRPr="00621B82">
            <w:rPr>
              <w:rFonts w:ascii="Hadassah Friedlaender" w:hAnsi="Hadassah Friedlaender" w:cs="oprVilna"/>
              <w:sz w:val="32"/>
              <w:szCs w:val="32"/>
            </w:rPr>
            <w:fldChar w:fldCharType="begin"/>
          </w:r>
          <w:r w:rsidRPr="00621B82">
            <w:rPr>
              <w:rFonts w:ascii="Hadassah Friedlaender" w:hAnsi="Hadassah Friedlaender" w:cs="oprVilna"/>
              <w:sz w:val="32"/>
              <w:szCs w:val="32"/>
            </w:rPr>
            <w:instrText>PAGE   \* MERGEFORMAT</w:instrText>
          </w:r>
          <w:r w:rsidRPr="00621B82">
            <w:rPr>
              <w:rFonts w:ascii="Hadassah Friedlaender" w:hAnsi="Hadassah Friedlaender" w:cs="oprVilna"/>
              <w:sz w:val="32"/>
              <w:szCs w:val="32"/>
            </w:rPr>
            <w:fldChar w:fldCharType="separate"/>
          </w:r>
          <w:r w:rsidRPr="00C76CE1">
            <w:rPr>
              <w:rFonts w:ascii="Hadassah Friedlaender" w:hAnsi="Hadassah Friedlaender" w:cs="VILNA מתוקן DP"/>
              <w:sz w:val="32"/>
              <w:szCs w:val="32"/>
            </w:rPr>
            <w:t>1</w:t>
          </w:r>
          <w:r w:rsidRPr="00621B82">
            <w:rPr>
              <w:rFonts w:ascii="Hadassah Friedlaender" w:hAnsi="Hadassah Friedlaender" w:cs="oprVilna"/>
              <w:sz w:val="32"/>
              <w:szCs w:val="32"/>
            </w:rPr>
            <w:fldChar w:fldCharType="end"/>
          </w:r>
        </w:p>
      </w:tc>
      <w:tc>
        <w:tcPr>
          <w:tcW w:w="2116" w:type="dxa"/>
          <w:vAlign w:val="center"/>
        </w:tcPr>
        <w:p w14:paraId="29CE4F08" w14:textId="77777777" w:rsidR="0017106A" w:rsidRPr="00D37B81" w:rsidRDefault="0017106A" w:rsidP="00F575F2">
          <w:pPr>
            <w:pStyle w:val="1"/>
            <w:rPr>
              <w:rtl/>
            </w:rPr>
          </w:pPr>
          <w:r w:rsidRPr="00621B82">
            <w:rPr>
              <w:rFonts w:hint="cs"/>
              <w:rtl/>
            </w:rPr>
            <w:t>חזון</w:t>
          </w:r>
        </w:p>
      </w:tc>
      <w:tc>
        <w:tcPr>
          <w:tcW w:w="2840" w:type="dxa"/>
          <w:vAlign w:val="center"/>
        </w:tcPr>
        <w:p w14:paraId="6ABA9F39" w14:textId="2E285A74" w:rsidR="0017106A" w:rsidRPr="00621B82" w:rsidRDefault="0017106A" w:rsidP="00F575F2">
          <w:pPr>
            <w:pStyle w:val="2"/>
            <w:rPr>
              <w:rtl/>
            </w:rPr>
          </w:pPr>
          <w:fldSimple w:instr=" STYLEREF  &quot;כותרת 1&quot;  \* MERGEFORMAT ">
            <w:r w:rsidR="00331691">
              <w:rPr>
                <w:noProof/>
                <w:rtl/>
              </w:rPr>
              <w:t>חזיון ה'</w:t>
            </w:r>
          </w:fldSimple>
        </w:p>
      </w:tc>
      <w:tc>
        <w:tcPr>
          <w:tcW w:w="2268" w:type="dxa"/>
          <w:vAlign w:val="center"/>
        </w:tcPr>
        <w:p w14:paraId="147B4C30" w14:textId="77777777" w:rsidR="0017106A" w:rsidRPr="00D37B81" w:rsidRDefault="0017106A" w:rsidP="00F575F2">
          <w:pPr>
            <w:pStyle w:val="1"/>
            <w:rPr>
              <w:sz w:val="26"/>
              <w:szCs w:val="26"/>
              <w:rtl/>
            </w:rPr>
          </w:pPr>
          <w:r w:rsidRPr="00621B82">
            <w:rPr>
              <w:rFonts w:hint="cs"/>
              <w:rtl/>
            </w:rPr>
            <w:t>למועד</w:t>
          </w:r>
        </w:p>
      </w:tc>
    </w:tr>
  </w:tbl>
  <w:p w14:paraId="38AD3A55" w14:textId="77777777" w:rsidR="0017106A" w:rsidRPr="00CB7117" w:rsidRDefault="0017106A" w:rsidP="00CB7117">
    <w:pPr>
      <w:pStyle w:val="a3"/>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bidiVisual/>
      <w:tblW w:w="8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597"/>
      <w:gridCol w:w="1434"/>
      <w:gridCol w:w="840"/>
    </w:tblGrid>
    <w:tr w:rsidR="0017106A" w14:paraId="7601766C" w14:textId="77777777" w:rsidTr="003B2573">
      <w:tc>
        <w:tcPr>
          <w:tcW w:w="2271" w:type="dxa"/>
          <w:vAlign w:val="center"/>
        </w:tcPr>
        <w:p w14:paraId="66844F6E" w14:textId="77777777" w:rsidR="0017106A" w:rsidRPr="00D37B81" w:rsidRDefault="0017106A" w:rsidP="00F575F2">
          <w:pPr>
            <w:pStyle w:val="1"/>
            <w:rPr>
              <w:rtl/>
            </w:rPr>
          </w:pPr>
          <w:r w:rsidRPr="00621B82">
            <w:rPr>
              <w:rFonts w:hint="cs"/>
              <w:rtl/>
            </w:rPr>
            <w:t>חזון</w:t>
          </w:r>
        </w:p>
      </w:tc>
      <w:tc>
        <w:tcPr>
          <w:tcW w:w="3597" w:type="dxa"/>
          <w:vAlign w:val="center"/>
        </w:tcPr>
        <w:p w14:paraId="7CE82EDC" w14:textId="1C2834DD" w:rsidR="0017106A" w:rsidRPr="00621B82" w:rsidRDefault="00EF606C" w:rsidP="00F575F2">
          <w:pPr>
            <w:pStyle w:val="2"/>
            <w:rPr>
              <w:rFonts w:ascii="oprIvri" w:hAnsi="oprIvri"/>
              <w:rtl/>
            </w:rPr>
          </w:pPr>
          <w:fldSimple w:instr=" STYLEREF  &quot;כותרת 2&quot;  \* MERGEFORMAT ">
            <w:r w:rsidR="00331691" w:rsidRPr="00331691">
              <w:rPr>
                <w:rFonts w:ascii="oprIvri" w:hAnsi="oprIvri"/>
                <w:noProof/>
                <w:rtl/>
              </w:rPr>
              <w:t>בנים לגבולם</w:t>
            </w:r>
          </w:fldSimple>
        </w:p>
      </w:tc>
      <w:tc>
        <w:tcPr>
          <w:tcW w:w="1434" w:type="dxa"/>
          <w:vAlign w:val="center"/>
        </w:tcPr>
        <w:p w14:paraId="725AB072" w14:textId="77777777" w:rsidR="0017106A" w:rsidRPr="002F38FF" w:rsidRDefault="0017106A" w:rsidP="00F575F2">
          <w:pPr>
            <w:pStyle w:val="1"/>
            <w:rPr>
              <w:rtl/>
            </w:rPr>
          </w:pPr>
          <w:r w:rsidRPr="00621B82">
            <w:rPr>
              <w:rFonts w:hint="cs"/>
              <w:rtl/>
            </w:rPr>
            <w:t>למועד</w:t>
          </w:r>
        </w:p>
      </w:tc>
      <w:tc>
        <w:tcPr>
          <w:tcW w:w="840" w:type="dxa"/>
          <w:vAlign w:val="center"/>
        </w:tcPr>
        <w:p w14:paraId="1C2FEF71" w14:textId="77777777" w:rsidR="0017106A" w:rsidRPr="00C76CE1" w:rsidRDefault="0017106A" w:rsidP="004D2E39">
          <w:pPr>
            <w:pStyle w:val="a3"/>
            <w:jc w:val="right"/>
            <w:rPr>
              <w:rFonts w:ascii="Hadassah Friedlaender" w:hAnsi="Hadassah Friedlaender" w:cs="VILNA מתוקן DP"/>
              <w:sz w:val="32"/>
              <w:szCs w:val="32"/>
            </w:rPr>
          </w:pPr>
          <w:r w:rsidRPr="00C76CE1">
            <w:rPr>
              <w:rFonts w:ascii="Hadassah Friedlaender" w:hAnsi="Hadassah Friedlaender" w:cs="VILNA מתוקן DP"/>
              <w:sz w:val="32"/>
              <w:szCs w:val="32"/>
            </w:rPr>
            <w:fldChar w:fldCharType="begin"/>
          </w:r>
          <w:r w:rsidRPr="00C76CE1">
            <w:rPr>
              <w:rFonts w:ascii="Hadassah Friedlaender" w:hAnsi="Hadassah Friedlaender" w:cs="VILNA מתוקן DP"/>
              <w:sz w:val="32"/>
              <w:szCs w:val="32"/>
            </w:rPr>
            <w:instrText>PAGE   \* MERGEFORMAT</w:instrText>
          </w:r>
          <w:r w:rsidRPr="00C76CE1">
            <w:rPr>
              <w:rFonts w:ascii="Hadassah Friedlaender" w:hAnsi="Hadassah Friedlaender" w:cs="VILNA מתוקן DP"/>
              <w:sz w:val="32"/>
              <w:szCs w:val="32"/>
            </w:rPr>
            <w:fldChar w:fldCharType="separate"/>
          </w:r>
          <w:r w:rsidRPr="00C76CE1">
            <w:rPr>
              <w:rFonts w:ascii="Hadassah Friedlaender" w:hAnsi="Hadassah Friedlaender" w:cs="VILNA מתוקן DP"/>
              <w:sz w:val="32"/>
              <w:szCs w:val="32"/>
              <w:lang w:val="he-IL"/>
            </w:rPr>
            <w:t>1</w:t>
          </w:r>
          <w:r w:rsidRPr="00C76CE1">
            <w:rPr>
              <w:rFonts w:ascii="Hadassah Friedlaender" w:hAnsi="Hadassah Friedlaender" w:cs="VILNA מתוקן DP"/>
              <w:sz w:val="32"/>
              <w:szCs w:val="32"/>
            </w:rPr>
            <w:fldChar w:fldCharType="end"/>
          </w:r>
        </w:p>
      </w:tc>
    </w:tr>
  </w:tbl>
  <w:p w14:paraId="31290C2A" w14:textId="77777777" w:rsidR="0017106A" w:rsidRPr="00CB7117" w:rsidRDefault="0017106A" w:rsidP="00CB7117">
    <w:pPr>
      <w:pStyle w:val="a3"/>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816A" w14:textId="77777777" w:rsidR="0017106A" w:rsidRDefault="0017106A">
    <w:pPr>
      <w:pStyle w:val="a3"/>
    </w:pPr>
    <w:r>
      <w:rPr>
        <w:noProof/>
      </w:rPr>
      <w:drawing>
        <wp:anchor distT="0" distB="0" distL="114300" distR="114300" simplePos="0" relativeHeight="251661312" behindDoc="1" locked="0" layoutInCell="1" allowOverlap="1" wp14:anchorId="56D2E305" wp14:editId="735C1B5E">
          <wp:simplePos x="0" y="0"/>
          <wp:positionH relativeFrom="column">
            <wp:posOffset>-712470</wp:posOffset>
          </wp:positionH>
          <wp:positionV relativeFrom="paragraph">
            <wp:posOffset>-301625</wp:posOffset>
          </wp:positionV>
          <wp:extent cx="6533296" cy="9227820"/>
          <wp:effectExtent l="0" t="0" r="1270" b="0"/>
          <wp:wrapNone/>
          <wp:docPr id="31"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3296" cy="92278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4997"/>
    <w:multiLevelType w:val="hybridMultilevel"/>
    <w:tmpl w:val="D8E699A2"/>
    <w:lvl w:ilvl="0" w:tplc="5FAE1FE4">
      <w:start w:val="1"/>
      <w:numFmt w:val="hebrew1"/>
      <w:lvlText w:val="%1."/>
      <w:lvlJc w:val="center"/>
      <w:pPr>
        <w:ind w:left="719" w:hanging="360"/>
      </w:pPr>
      <w:rPr>
        <w:b w:val="0"/>
        <w:bCs w:val="0"/>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num w:numId="1" w16cid:durableId="44315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attachedTemplate r:id="rId1"/>
  <w:defaultTabStop w:val="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CF"/>
    <w:rsid w:val="00001836"/>
    <w:rsid w:val="00003520"/>
    <w:rsid w:val="00005C9A"/>
    <w:rsid w:val="00007677"/>
    <w:rsid w:val="0001048D"/>
    <w:rsid w:val="00011875"/>
    <w:rsid w:val="000121EA"/>
    <w:rsid w:val="00013925"/>
    <w:rsid w:val="00014663"/>
    <w:rsid w:val="00015BE1"/>
    <w:rsid w:val="00021250"/>
    <w:rsid w:val="00022510"/>
    <w:rsid w:val="0002507D"/>
    <w:rsid w:val="00025325"/>
    <w:rsid w:val="000255BF"/>
    <w:rsid w:val="0002699F"/>
    <w:rsid w:val="000308CE"/>
    <w:rsid w:val="00031F35"/>
    <w:rsid w:val="00032826"/>
    <w:rsid w:val="00032AC2"/>
    <w:rsid w:val="00041117"/>
    <w:rsid w:val="0004232F"/>
    <w:rsid w:val="0004260F"/>
    <w:rsid w:val="00044169"/>
    <w:rsid w:val="000448AE"/>
    <w:rsid w:val="00046095"/>
    <w:rsid w:val="0004650E"/>
    <w:rsid w:val="00046856"/>
    <w:rsid w:val="000474BB"/>
    <w:rsid w:val="00047894"/>
    <w:rsid w:val="00052DCD"/>
    <w:rsid w:val="00054B12"/>
    <w:rsid w:val="00056D9B"/>
    <w:rsid w:val="00060D06"/>
    <w:rsid w:val="00060F08"/>
    <w:rsid w:val="00063D67"/>
    <w:rsid w:val="00064A9D"/>
    <w:rsid w:val="000676A1"/>
    <w:rsid w:val="00070FDF"/>
    <w:rsid w:val="000718B7"/>
    <w:rsid w:val="00081CFC"/>
    <w:rsid w:val="00082391"/>
    <w:rsid w:val="000825E3"/>
    <w:rsid w:val="00084189"/>
    <w:rsid w:val="000846D7"/>
    <w:rsid w:val="00086DE5"/>
    <w:rsid w:val="00087BC6"/>
    <w:rsid w:val="00087CC2"/>
    <w:rsid w:val="00090066"/>
    <w:rsid w:val="00090B15"/>
    <w:rsid w:val="00094DA8"/>
    <w:rsid w:val="00095A69"/>
    <w:rsid w:val="0009706E"/>
    <w:rsid w:val="000A3E83"/>
    <w:rsid w:val="000A5F71"/>
    <w:rsid w:val="000A67B5"/>
    <w:rsid w:val="000A6F44"/>
    <w:rsid w:val="000B22AC"/>
    <w:rsid w:val="000B25BF"/>
    <w:rsid w:val="000B3DF3"/>
    <w:rsid w:val="000B584C"/>
    <w:rsid w:val="000B585D"/>
    <w:rsid w:val="000B6A2B"/>
    <w:rsid w:val="000B7668"/>
    <w:rsid w:val="000B7689"/>
    <w:rsid w:val="000C022D"/>
    <w:rsid w:val="000C1D1E"/>
    <w:rsid w:val="000C31B1"/>
    <w:rsid w:val="000C4E92"/>
    <w:rsid w:val="000D0EBE"/>
    <w:rsid w:val="000D2B66"/>
    <w:rsid w:val="000D3E42"/>
    <w:rsid w:val="000D45BD"/>
    <w:rsid w:val="000D59C6"/>
    <w:rsid w:val="000D7DDE"/>
    <w:rsid w:val="000E06D6"/>
    <w:rsid w:val="000E0BE6"/>
    <w:rsid w:val="000E0D3E"/>
    <w:rsid w:val="000E1E68"/>
    <w:rsid w:val="000E2FC7"/>
    <w:rsid w:val="000E371D"/>
    <w:rsid w:val="000E515D"/>
    <w:rsid w:val="000E60CD"/>
    <w:rsid w:val="000E6692"/>
    <w:rsid w:val="000E71A3"/>
    <w:rsid w:val="000E7317"/>
    <w:rsid w:val="000F0E5D"/>
    <w:rsid w:val="000F3B95"/>
    <w:rsid w:val="000F3CAD"/>
    <w:rsid w:val="000F6C42"/>
    <w:rsid w:val="000F7354"/>
    <w:rsid w:val="000F7D0A"/>
    <w:rsid w:val="001007BB"/>
    <w:rsid w:val="00101549"/>
    <w:rsid w:val="00104957"/>
    <w:rsid w:val="00110DF1"/>
    <w:rsid w:val="00111146"/>
    <w:rsid w:val="0011200F"/>
    <w:rsid w:val="00113C84"/>
    <w:rsid w:val="0012036F"/>
    <w:rsid w:val="00121046"/>
    <w:rsid w:val="00121CF7"/>
    <w:rsid w:val="001238E7"/>
    <w:rsid w:val="00123FC4"/>
    <w:rsid w:val="00125485"/>
    <w:rsid w:val="00135620"/>
    <w:rsid w:val="001406FE"/>
    <w:rsid w:val="001422E2"/>
    <w:rsid w:val="001429A2"/>
    <w:rsid w:val="0014536B"/>
    <w:rsid w:val="0015095D"/>
    <w:rsid w:val="00150D4C"/>
    <w:rsid w:val="00151176"/>
    <w:rsid w:val="001529B9"/>
    <w:rsid w:val="00154175"/>
    <w:rsid w:val="0015417C"/>
    <w:rsid w:val="00154203"/>
    <w:rsid w:val="001543EE"/>
    <w:rsid w:val="001558EE"/>
    <w:rsid w:val="0016028D"/>
    <w:rsid w:val="00162C9D"/>
    <w:rsid w:val="00164D95"/>
    <w:rsid w:val="00167ED5"/>
    <w:rsid w:val="0017106A"/>
    <w:rsid w:val="00171A4C"/>
    <w:rsid w:val="001740BB"/>
    <w:rsid w:val="00174ED5"/>
    <w:rsid w:val="00175040"/>
    <w:rsid w:val="00181362"/>
    <w:rsid w:val="00181FDD"/>
    <w:rsid w:val="00182578"/>
    <w:rsid w:val="00182C97"/>
    <w:rsid w:val="0018682E"/>
    <w:rsid w:val="0019188E"/>
    <w:rsid w:val="00191915"/>
    <w:rsid w:val="001922D9"/>
    <w:rsid w:val="00192B74"/>
    <w:rsid w:val="00194899"/>
    <w:rsid w:val="001A0505"/>
    <w:rsid w:val="001A0C8A"/>
    <w:rsid w:val="001A1EFB"/>
    <w:rsid w:val="001A276A"/>
    <w:rsid w:val="001A5D89"/>
    <w:rsid w:val="001B16CD"/>
    <w:rsid w:val="001B17F2"/>
    <w:rsid w:val="001B3E92"/>
    <w:rsid w:val="001B5DF8"/>
    <w:rsid w:val="001C3763"/>
    <w:rsid w:val="001C4783"/>
    <w:rsid w:val="001C7627"/>
    <w:rsid w:val="001D07CB"/>
    <w:rsid w:val="001D1F18"/>
    <w:rsid w:val="001D5507"/>
    <w:rsid w:val="001D57DE"/>
    <w:rsid w:val="001D5B32"/>
    <w:rsid w:val="001D61A6"/>
    <w:rsid w:val="001D6DC9"/>
    <w:rsid w:val="001E6F73"/>
    <w:rsid w:val="001F0EED"/>
    <w:rsid w:val="001F6331"/>
    <w:rsid w:val="001F6756"/>
    <w:rsid w:val="00202323"/>
    <w:rsid w:val="00203BF0"/>
    <w:rsid w:val="00204C4D"/>
    <w:rsid w:val="0020653D"/>
    <w:rsid w:val="0021026F"/>
    <w:rsid w:val="00210633"/>
    <w:rsid w:val="00211F60"/>
    <w:rsid w:val="002124D4"/>
    <w:rsid w:val="00225103"/>
    <w:rsid w:val="0022698C"/>
    <w:rsid w:val="00230E41"/>
    <w:rsid w:val="00233405"/>
    <w:rsid w:val="00236532"/>
    <w:rsid w:val="00240D63"/>
    <w:rsid w:val="0024571A"/>
    <w:rsid w:val="0024649B"/>
    <w:rsid w:val="0024755E"/>
    <w:rsid w:val="00251E5A"/>
    <w:rsid w:val="002530EC"/>
    <w:rsid w:val="0025613E"/>
    <w:rsid w:val="0026291B"/>
    <w:rsid w:val="00264B52"/>
    <w:rsid w:val="002706B6"/>
    <w:rsid w:val="00271881"/>
    <w:rsid w:val="002718C9"/>
    <w:rsid w:val="002740E2"/>
    <w:rsid w:val="0027544B"/>
    <w:rsid w:val="00277DE3"/>
    <w:rsid w:val="00280A65"/>
    <w:rsid w:val="00280E0A"/>
    <w:rsid w:val="00282012"/>
    <w:rsid w:val="00282D00"/>
    <w:rsid w:val="00282D88"/>
    <w:rsid w:val="00284A47"/>
    <w:rsid w:val="00285196"/>
    <w:rsid w:val="00286D95"/>
    <w:rsid w:val="00290931"/>
    <w:rsid w:val="002A05A5"/>
    <w:rsid w:val="002A1A67"/>
    <w:rsid w:val="002C176F"/>
    <w:rsid w:val="002C188C"/>
    <w:rsid w:val="002C489F"/>
    <w:rsid w:val="002C5A2E"/>
    <w:rsid w:val="002C7758"/>
    <w:rsid w:val="002D0DBA"/>
    <w:rsid w:val="002D0FE0"/>
    <w:rsid w:val="002D32F2"/>
    <w:rsid w:val="002D3503"/>
    <w:rsid w:val="002D3D62"/>
    <w:rsid w:val="002D4759"/>
    <w:rsid w:val="002D5C09"/>
    <w:rsid w:val="002D5F49"/>
    <w:rsid w:val="002D7319"/>
    <w:rsid w:val="002E086D"/>
    <w:rsid w:val="002E11C8"/>
    <w:rsid w:val="002E3109"/>
    <w:rsid w:val="002E333A"/>
    <w:rsid w:val="002E4C30"/>
    <w:rsid w:val="002E5B62"/>
    <w:rsid w:val="002F2060"/>
    <w:rsid w:val="002F2C5A"/>
    <w:rsid w:val="002F38FF"/>
    <w:rsid w:val="002F3B86"/>
    <w:rsid w:val="002F4FB1"/>
    <w:rsid w:val="002F5981"/>
    <w:rsid w:val="003023CD"/>
    <w:rsid w:val="00302553"/>
    <w:rsid w:val="00303F6F"/>
    <w:rsid w:val="00304093"/>
    <w:rsid w:val="00305048"/>
    <w:rsid w:val="00307145"/>
    <w:rsid w:val="00307F03"/>
    <w:rsid w:val="00310562"/>
    <w:rsid w:val="00311F17"/>
    <w:rsid w:val="003134FF"/>
    <w:rsid w:val="0031516E"/>
    <w:rsid w:val="0031733A"/>
    <w:rsid w:val="00317405"/>
    <w:rsid w:val="003227FE"/>
    <w:rsid w:val="00330069"/>
    <w:rsid w:val="00330399"/>
    <w:rsid w:val="0033096F"/>
    <w:rsid w:val="00331691"/>
    <w:rsid w:val="00331DAD"/>
    <w:rsid w:val="0033209A"/>
    <w:rsid w:val="00332DDD"/>
    <w:rsid w:val="003342D0"/>
    <w:rsid w:val="003345F5"/>
    <w:rsid w:val="00334E2F"/>
    <w:rsid w:val="00336C02"/>
    <w:rsid w:val="00336DCE"/>
    <w:rsid w:val="0033716C"/>
    <w:rsid w:val="003373C7"/>
    <w:rsid w:val="003379C1"/>
    <w:rsid w:val="00337F03"/>
    <w:rsid w:val="00345F67"/>
    <w:rsid w:val="00346056"/>
    <w:rsid w:val="00346E1D"/>
    <w:rsid w:val="00346FC5"/>
    <w:rsid w:val="0034770A"/>
    <w:rsid w:val="00347A27"/>
    <w:rsid w:val="0035458B"/>
    <w:rsid w:val="00354C13"/>
    <w:rsid w:val="00354F5D"/>
    <w:rsid w:val="00360200"/>
    <w:rsid w:val="00361B68"/>
    <w:rsid w:val="003654BC"/>
    <w:rsid w:val="00367D58"/>
    <w:rsid w:val="003742B8"/>
    <w:rsid w:val="00375E4E"/>
    <w:rsid w:val="0038053F"/>
    <w:rsid w:val="00382EE1"/>
    <w:rsid w:val="00383C04"/>
    <w:rsid w:val="00385882"/>
    <w:rsid w:val="003858C0"/>
    <w:rsid w:val="00392104"/>
    <w:rsid w:val="00392446"/>
    <w:rsid w:val="00395678"/>
    <w:rsid w:val="003A00D5"/>
    <w:rsid w:val="003A21E5"/>
    <w:rsid w:val="003A23E6"/>
    <w:rsid w:val="003A3F9E"/>
    <w:rsid w:val="003A56F0"/>
    <w:rsid w:val="003A7F10"/>
    <w:rsid w:val="003B2573"/>
    <w:rsid w:val="003B3115"/>
    <w:rsid w:val="003B47BF"/>
    <w:rsid w:val="003B4A68"/>
    <w:rsid w:val="003B4C62"/>
    <w:rsid w:val="003B4D9B"/>
    <w:rsid w:val="003B5FB5"/>
    <w:rsid w:val="003B69FA"/>
    <w:rsid w:val="003C0224"/>
    <w:rsid w:val="003C1B58"/>
    <w:rsid w:val="003C5824"/>
    <w:rsid w:val="003D41C6"/>
    <w:rsid w:val="003D53AF"/>
    <w:rsid w:val="003D5DB0"/>
    <w:rsid w:val="003E09D0"/>
    <w:rsid w:val="003E1E6F"/>
    <w:rsid w:val="003E224C"/>
    <w:rsid w:val="003E3B70"/>
    <w:rsid w:val="003E5586"/>
    <w:rsid w:val="003E6203"/>
    <w:rsid w:val="003E723F"/>
    <w:rsid w:val="003F02B3"/>
    <w:rsid w:val="003F0902"/>
    <w:rsid w:val="003F32E8"/>
    <w:rsid w:val="003F5A44"/>
    <w:rsid w:val="00405889"/>
    <w:rsid w:val="00407960"/>
    <w:rsid w:val="004132E5"/>
    <w:rsid w:val="00413DE0"/>
    <w:rsid w:val="00421863"/>
    <w:rsid w:val="00423AF2"/>
    <w:rsid w:val="00426605"/>
    <w:rsid w:val="004267F3"/>
    <w:rsid w:val="004269A9"/>
    <w:rsid w:val="004278D4"/>
    <w:rsid w:val="00430A56"/>
    <w:rsid w:val="004348A4"/>
    <w:rsid w:val="004350F9"/>
    <w:rsid w:val="00441027"/>
    <w:rsid w:val="00441992"/>
    <w:rsid w:val="00442319"/>
    <w:rsid w:val="00442CDA"/>
    <w:rsid w:val="004438E9"/>
    <w:rsid w:val="004446D0"/>
    <w:rsid w:val="00444CAF"/>
    <w:rsid w:val="0045027A"/>
    <w:rsid w:val="00454329"/>
    <w:rsid w:val="004545E5"/>
    <w:rsid w:val="0045664F"/>
    <w:rsid w:val="00456EF4"/>
    <w:rsid w:val="00457B1B"/>
    <w:rsid w:val="004602F0"/>
    <w:rsid w:val="00466933"/>
    <w:rsid w:val="00472CF7"/>
    <w:rsid w:val="00477DB3"/>
    <w:rsid w:val="00480673"/>
    <w:rsid w:val="00480678"/>
    <w:rsid w:val="00482076"/>
    <w:rsid w:val="00482777"/>
    <w:rsid w:val="00483C72"/>
    <w:rsid w:val="0048428B"/>
    <w:rsid w:val="00485A89"/>
    <w:rsid w:val="00485D16"/>
    <w:rsid w:val="004879A3"/>
    <w:rsid w:val="004905DA"/>
    <w:rsid w:val="004909BA"/>
    <w:rsid w:val="00492049"/>
    <w:rsid w:val="00496D87"/>
    <w:rsid w:val="004A06A0"/>
    <w:rsid w:val="004A0A9B"/>
    <w:rsid w:val="004A1193"/>
    <w:rsid w:val="004A1E37"/>
    <w:rsid w:val="004A4217"/>
    <w:rsid w:val="004A66BC"/>
    <w:rsid w:val="004B107E"/>
    <w:rsid w:val="004B10DB"/>
    <w:rsid w:val="004B1707"/>
    <w:rsid w:val="004B19E9"/>
    <w:rsid w:val="004B3761"/>
    <w:rsid w:val="004B39C4"/>
    <w:rsid w:val="004B6F7E"/>
    <w:rsid w:val="004B7816"/>
    <w:rsid w:val="004B7854"/>
    <w:rsid w:val="004B7EC7"/>
    <w:rsid w:val="004C1A00"/>
    <w:rsid w:val="004C349E"/>
    <w:rsid w:val="004C5110"/>
    <w:rsid w:val="004C5E1C"/>
    <w:rsid w:val="004C617A"/>
    <w:rsid w:val="004D06C6"/>
    <w:rsid w:val="004D1C8C"/>
    <w:rsid w:val="004D2E39"/>
    <w:rsid w:val="004D3D73"/>
    <w:rsid w:val="004D4B6D"/>
    <w:rsid w:val="004D6517"/>
    <w:rsid w:val="004D65BD"/>
    <w:rsid w:val="004D7665"/>
    <w:rsid w:val="004E274C"/>
    <w:rsid w:val="004E38AC"/>
    <w:rsid w:val="004E6AFB"/>
    <w:rsid w:val="004E6D87"/>
    <w:rsid w:val="004E790B"/>
    <w:rsid w:val="004F42D7"/>
    <w:rsid w:val="004F4BDA"/>
    <w:rsid w:val="0050052E"/>
    <w:rsid w:val="00500FE2"/>
    <w:rsid w:val="00501F6A"/>
    <w:rsid w:val="00510844"/>
    <w:rsid w:val="005111A7"/>
    <w:rsid w:val="00526A0D"/>
    <w:rsid w:val="005277B2"/>
    <w:rsid w:val="005304D3"/>
    <w:rsid w:val="00530774"/>
    <w:rsid w:val="0053317F"/>
    <w:rsid w:val="00537D45"/>
    <w:rsid w:val="005403A6"/>
    <w:rsid w:val="005404E8"/>
    <w:rsid w:val="00541AAE"/>
    <w:rsid w:val="005455BC"/>
    <w:rsid w:val="00545F04"/>
    <w:rsid w:val="00550A9C"/>
    <w:rsid w:val="00550B94"/>
    <w:rsid w:val="005517B1"/>
    <w:rsid w:val="005518A0"/>
    <w:rsid w:val="00554EC0"/>
    <w:rsid w:val="0055515F"/>
    <w:rsid w:val="005555C0"/>
    <w:rsid w:val="005623A3"/>
    <w:rsid w:val="005647D7"/>
    <w:rsid w:val="00570090"/>
    <w:rsid w:val="005708D9"/>
    <w:rsid w:val="00571AE9"/>
    <w:rsid w:val="00573060"/>
    <w:rsid w:val="0057453B"/>
    <w:rsid w:val="005772EC"/>
    <w:rsid w:val="005802E4"/>
    <w:rsid w:val="005809ED"/>
    <w:rsid w:val="005811E5"/>
    <w:rsid w:val="005841FC"/>
    <w:rsid w:val="00586A00"/>
    <w:rsid w:val="00590740"/>
    <w:rsid w:val="005923DD"/>
    <w:rsid w:val="00593F0D"/>
    <w:rsid w:val="005942D1"/>
    <w:rsid w:val="005A2CB5"/>
    <w:rsid w:val="005A2FDD"/>
    <w:rsid w:val="005A33E9"/>
    <w:rsid w:val="005A6C66"/>
    <w:rsid w:val="005A6D25"/>
    <w:rsid w:val="005A7C79"/>
    <w:rsid w:val="005B062F"/>
    <w:rsid w:val="005B0839"/>
    <w:rsid w:val="005B1DB4"/>
    <w:rsid w:val="005B22D5"/>
    <w:rsid w:val="005B46A2"/>
    <w:rsid w:val="005B5E2A"/>
    <w:rsid w:val="005B6FE1"/>
    <w:rsid w:val="005B7120"/>
    <w:rsid w:val="005B773E"/>
    <w:rsid w:val="005C0B52"/>
    <w:rsid w:val="005C466D"/>
    <w:rsid w:val="005C547F"/>
    <w:rsid w:val="005C66E6"/>
    <w:rsid w:val="005C685E"/>
    <w:rsid w:val="005C776E"/>
    <w:rsid w:val="005C7822"/>
    <w:rsid w:val="005D11FE"/>
    <w:rsid w:val="005D1CC0"/>
    <w:rsid w:val="005D25FB"/>
    <w:rsid w:val="005D57FE"/>
    <w:rsid w:val="005D5934"/>
    <w:rsid w:val="005D5D0A"/>
    <w:rsid w:val="005D6F41"/>
    <w:rsid w:val="005D7059"/>
    <w:rsid w:val="005E247C"/>
    <w:rsid w:val="005E64DF"/>
    <w:rsid w:val="005F1576"/>
    <w:rsid w:val="005F1B6D"/>
    <w:rsid w:val="005F1C31"/>
    <w:rsid w:val="005F55A6"/>
    <w:rsid w:val="00602FD3"/>
    <w:rsid w:val="006034AD"/>
    <w:rsid w:val="00603752"/>
    <w:rsid w:val="006050CE"/>
    <w:rsid w:val="00605F72"/>
    <w:rsid w:val="00606C0D"/>
    <w:rsid w:val="0061356D"/>
    <w:rsid w:val="006150EE"/>
    <w:rsid w:val="00615F7A"/>
    <w:rsid w:val="00621B82"/>
    <w:rsid w:val="00621EFD"/>
    <w:rsid w:val="00623945"/>
    <w:rsid w:val="0063036B"/>
    <w:rsid w:val="00630483"/>
    <w:rsid w:val="00631332"/>
    <w:rsid w:val="006327BF"/>
    <w:rsid w:val="006379B7"/>
    <w:rsid w:val="00640A65"/>
    <w:rsid w:val="00641F78"/>
    <w:rsid w:val="00642C28"/>
    <w:rsid w:val="00644B77"/>
    <w:rsid w:val="00646AAD"/>
    <w:rsid w:val="00647C0F"/>
    <w:rsid w:val="00650588"/>
    <w:rsid w:val="0065092D"/>
    <w:rsid w:val="006511F2"/>
    <w:rsid w:val="0065197C"/>
    <w:rsid w:val="00652010"/>
    <w:rsid w:val="0065242B"/>
    <w:rsid w:val="006557C0"/>
    <w:rsid w:val="00657FE6"/>
    <w:rsid w:val="006608BF"/>
    <w:rsid w:val="00660A4B"/>
    <w:rsid w:val="006617FE"/>
    <w:rsid w:val="006659F2"/>
    <w:rsid w:val="00671AF5"/>
    <w:rsid w:val="00675511"/>
    <w:rsid w:val="00675F72"/>
    <w:rsid w:val="00676A99"/>
    <w:rsid w:val="0068241E"/>
    <w:rsid w:val="0068345E"/>
    <w:rsid w:val="00684651"/>
    <w:rsid w:val="00685A4F"/>
    <w:rsid w:val="006861A3"/>
    <w:rsid w:val="00686B63"/>
    <w:rsid w:val="00691C3C"/>
    <w:rsid w:val="0069574C"/>
    <w:rsid w:val="0069623C"/>
    <w:rsid w:val="006A03F0"/>
    <w:rsid w:val="006A0D12"/>
    <w:rsid w:val="006A4ECE"/>
    <w:rsid w:val="006A5C39"/>
    <w:rsid w:val="006A6B8C"/>
    <w:rsid w:val="006A74FB"/>
    <w:rsid w:val="006A7A26"/>
    <w:rsid w:val="006B1F24"/>
    <w:rsid w:val="006B2A88"/>
    <w:rsid w:val="006B40CA"/>
    <w:rsid w:val="006B501C"/>
    <w:rsid w:val="006B6721"/>
    <w:rsid w:val="006B7B38"/>
    <w:rsid w:val="006C07FF"/>
    <w:rsid w:val="006C1F17"/>
    <w:rsid w:val="006C28A7"/>
    <w:rsid w:val="006C2C30"/>
    <w:rsid w:val="006C368B"/>
    <w:rsid w:val="006C5674"/>
    <w:rsid w:val="006C5960"/>
    <w:rsid w:val="006C690C"/>
    <w:rsid w:val="006D18A9"/>
    <w:rsid w:val="006D1F30"/>
    <w:rsid w:val="006D3A95"/>
    <w:rsid w:val="006D570C"/>
    <w:rsid w:val="006D6268"/>
    <w:rsid w:val="006D6A96"/>
    <w:rsid w:val="006D6DB8"/>
    <w:rsid w:val="006D6FD4"/>
    <w:rsid w:val="006D78AE"/>
    <w:rsid w:val="006D78E5"/>
    <w:rsid w:val="006E15CA"/>
    <w:rsid w:val="006E1D2F"/>
    <w:rsid w:val="006E2A3C"/>
    <w:rsid w:val="006E30AB"/>
    <w:rsid w:val="006E3F66"/>
    <w:rsid w:val="006F0016"/>
    <w:rsid w:val="006F4627"/>
    <w:rsid w:val="006F4994"/>
    <w:rsid w:val="006F5228"/>
    <w:rsid w:val="006F6851"/>
    <w:rsid w:val="0070143B"/>
    <w:rsid w:val="007115DD"/>
    <w:rsid w:val="00714E27"/>
    <w:rsid w:val="007222FF"/>
    <w:rsid w:val="00723CD1"/>
    <w:rsid w:val="00723EA0"/>
    <w:rsid w:val="007242B1"/>
    <w:rsid w:val="00724425"/>
    <w:rsid w:val="00726280"/>
    <w:rsid w:val="00732E21"/>
    <w:rsid w:val="00741A2B"/>
    <w:rsid w:val="00741A53"/>
    <w:rsid w:val="0074393F"/>
    <w:rsid w:val="00747835"/>
    <w:rsid w:val="00751B73"/>
    <w:rsid w:val="007554F4"/>
    <w:rsid w:val="00756EB5"/>
    <w:rsid w:val="0076111C"/>
    <w:rsid w:val="007631D3"/>
    <w:rsid w:val="00763419"/>
    <w:rsid w:val="00763E69"/>
    <w:rsid w:val="00764097"/>
    <w:rsid w:val="007670DD"/>
    <w:rsid w:val="0077541A"/>
    <w:rsid w:val="007762FD"/>
    <w:rsid w:val="00781960"/>
    <w:rsid w:val="00781E47"/>
    <w:rsid w:val="00786ED4"/>
    <w:rsid w:val="00791609"/>
    <w:rsid w:val="00792E50"/>
    <w:rsid w:val="00793AE0"/>
    <w:rsid w:val="00794A87"/>
    <w:rsid w:val="00794B71"/>
    <w:rsid w:val="007A034B"/>
    <w:rsid w:val="007A1330"/>
    <w:rsid w:val="007A3207"/>
    <w:rsid w:val="007A364B"/>
    <w:rsid w:val="007A746B"/>
    <w:rsid w:val="007A756C"/>
    <w:rsid w:val="007A7957"/>
    <w:rsid w:val="007A7EDE"/>
    <w:rsid w:val="007B2F89"/>
    <w:rsid w:val="007B5C96"/>
    <w:rsid w:val="007B6005"/>
    <w:rsid w:val="007B7655"/>
    <w:rsid w:val="007C0301"/>
    <w:rsid w:val="007C18B4"/>
    <w:rsid w:val="007C29AA"/>
    <w:rsid w:val="007C2C48"/>
    <w:rsid w:val="007C3BA2"/>
    <w:rsid w:val="007C5129"/>
    <w:rsid w:val="007C5421"/>
    <w:rsid w:val="007D0C79"/>
    <w:rsid w:val="007D1152"/>
    <w:rsid w:val="007D156C"/>
    <w:rsid w:val="007D6339"/>
    <w:rsid w:val="007D7590"/>
    <w:rsid w:val="007D7943"/>
    <w:rsid w:val="007E401F"/>
    <w:rsid w:val="007E5EEA"/>
    <w:rsid w:val="007F28F1"/>
    <w:rsid w:val="007F62E6"/>
    <w:rsid w:val="008027E3"/>
    <w:rsid w:val="00803458"/>
    <w:rsid w:val="00805E7C"/>
    <w:rsid w:val="0081056A"/>
    <w:rsid w:val="0081444B"/>
    <w:rsid w:val="00814C2E"/>
    <w:rsid w:val="0081531B"/>
    <w:rsid w:val="008175C6"/>
    <w:rsid w:val="00817C80"/>
    <w:rsid w:val="008225E2"/>
    <w:rsid w:val="00822B25"/>
    <w:rsid w:val="008234F8"/>
    <w:rsid w:val="0082399D"/>
    <w:rsid w:val="008239B4"/>
    <w:rsid w:val="00823F52"/>
    <w:rsid w:val="00824309"/>
    <w:rsid w:val="00824DC1"/>
    <w:rsid w:val="00826449"/>
    <w:rsid w:val="0082649E"/>
    <w:rsid w:val="00830603"/>
    <w:rsid w:val="00830B3D"/>
    <w:rsid w:val="00831602"/>
    <w:rsid w:val="0083262E"/>
    <w:rsid w:val="008335F5"/>
    <w:rsid w:val="008346E6"/>
    <w:rsid w:val="00834A36"/>
    <w:rsid w:val="0083625B"/>
    <w:rsid w:val="00836945"/>
    <w:rsid w:val="0084026B"/>
    <w:rsid w:val="00840436"/>
    <w:rsid w:val="0084044D"/>
    <w:rsid w:val="00840988"/>
    <w:rsid w:val="00841233"/>
    <w:rsid w:val="00841D2E"/>
    <w:rsid w:val="0084316C"/>
    <w:rsid w:val="0084330D"/>
    <w:rsid w:val="00844966"/>
    <w:rsid w:val="00844A5A"/>
    <w:rsid w:val="00845F75"/>
    <w:rsid w:val="00847DB7"/>
    <w:rsid w:val="008511FE"/>
    <w:rsid w:val="008549F4"/>
    <w:rsid w:val="00855833"/>
    <w:rsid w:val="00856ED3"/>
    <w:rsid w:val="00864500"/>
    <w:rsid w:val="00865330"/>
    <w:rsid w:val="0086578D"/>
    <w:rsid w:val="00865A18"/>
    <w:rsid w:val="008668E1"/>
    <w:rsid w:val="0086691C"/>
    <w:rsid w:val="00866929"/>
    <w:rsid w:val="00867EC2"/>
    <w:rsid w:val="00871948"/>
    <w:rsid w:val="00873102"/>
    <w:rsid w:val="00880560"/>
    <w:rsid w:val="008827BF"/>
    <w:rsid w:val="00882FE5"/>
    <w:rsid w:val="00885C81"/>
    <w:rsid w:val="00891315"/>
    <w:rsid w:val="0089228D"/>
    <w:rsid w:val="00894021"/>
    <w:rsid w:val="00895BE6"/>
    <w:rsid w:val="008A3181"/>
    <w:rsid w:val="008A3191"/>
    <w:rsid w:val="008A59FB"/>
    <w:rsid w:val="008A7A7F"/>
    <w:rsid w:val="008A7C98"/>
    <w:rsid w:val="008B1EB0"/>
    <w:rsid w:val="008B3176"/>
    <w:rsid w:val="008B5C68"/>
    <w:rsid w:val="008B6223"/>
    <w:rsid w:val="008B653D"/>
    <w:rsid w:val="008C1A74"/>
    <w:rsid w:val="008C1F30"/>
    <w:rsid w:val="008C2CCA"/>
    <w:rsid w:val="008C34C6"/>
    <w:rsid w:val="008C4701"/>
    <w:rsid w:val="008C4EC8"/>
    <w:rsid w:val="008C51AC"/>
    <w:rsid w:val="008C58CC"/>
    <w:rsid w:val="008C5A04"/>
    <w:rsid w:val="008D2375"/>
    <w:rsid w:val="008D478E"/>
    <w:rsid w:val="008E0241"/>
    <w:rsid w:val="008E04DF"/>
    <w:rsid w:val="008E31F3"/>
    <w:rsid w:val="008E591B"/>
    <w:rsid w:val="008E6C4E"/>
    <w:rsid w:val="008E72FC"/>
    <w:rsid w:val="008F1FAC"/>
    <w:rsid w:val="008F2134"/>
    <w:rsid w:val="008F3CD6"/>
    <w:rsid w:val="008F4970"/>
    <w:rsid w:val="008F4987"/>
    <w:rsid w:val="00902160"/>
    <w:rsid w:val="00902744"/>
    <w:rsid w:val="0090334A"/>
    <w:rsid w:val="009052CB"/>
    <w:rsid w:val="009058E2"/>
    <w:rsid w:val="009062CA"/>
    <w:rsid w:val="009069D5"/>
    <w:rsid w:val="00910247"/>
    <w:rsid w:val="0091206F"/>
    <w:rsid w:val="009129BA"/>
    <w:rsid w:val="00913A60"/>
    <w:rsid w:val="009155B7"/>
    <w:rsid w:val="0091562F"/>
    <w:rsid w:val="009162AD"/>
    <w:rsid w:val="009170D6"/>
    <w:rsid w:val="00920F8D"/>
    <w:rsid w:val="00920FD4"/>
    <w:rsid w:val="009210EE"/>
    <w:rsid w:val="009210F9"/>
    <w:rsid w:val="0092170D"/>
    <w:rsid w:val="009226FD"/>
    <w:rsid w:val="00927754"/>
    <w:rsid w:val="009278FD"/>
    <w:rsid w:val="00932F11"/>
    <w:rsid w:val="00934ABF"/>
    <w:rsid w:val="0093621E"/>
    <w:rsid w:val="0093627D"/>
    <w:rsid w:val="00942901"/>
    <w:rsid w:val="0095059C"/>
    <w:rsid w:val="00950B97"/>
    <w:rsid w:val="0095251F"/>
    <w:rsid w:val="00955C81"/>
    <w:rsid w:val="009564C3"/>
    <w:rsid w:val="009567C4"/>
    <w:rsid w:val="00957842"/>
    <w:rsid w:val="00957B10"/>
    <w:rsid w:val="00960D46"/>
    <w:rsid w:val="00966312"/>
    <w:rsid w:val="00966A3F"/>
    <w:rsid w:val="00967762"/>
    <w:rsid w:val="009747E4"/>
    <w:rsid w:val="00974CA2"/>
    <w:rsid w:val="0097754B"/>
    <w:rsid w:val="00977BDA"/>
    <w:rsid w:val="00981030"/>
    <w:rsid w:val="0098583E"/>
    <w:rsid w:val="00990410"/>
    <w:rsid w:val="00993346"/>
    <w:rsid w:val="00994DC7"/>
    <w:rsid w:val="009A140D"/>
    <w:rsid w:val="009A222C"/>
    <w:rsid w:val="009A3499"/>
    <w:rsid w:val="009A4176"/>
    <w:rsid w:val="009A5891"/>
    <w:rsid w:val="009B043F"/>
    <w:rsid w:val="009B1557"/>
    <w:rsid w:val="009B37CA"/>
    <w:rsid w:val="009C2FDB"/>
    <w:rsid w:val="009C3634"/>
    <w:rsid w:val="009C3A50"/>
    <w:rsid w:val="009C40B9"/>
    <w:rsid w:val="009C62C1"/>
    <w:rsid w:val="009C67D8"/>
    <w:rsid w:val="009D3E15"/>
    <w:rsid w:val="009D43C4"/>
    <w:rsid w:val="009D48CE"/>
    <w:rsid w:val="009E0948"/>
    <w:rsid w:val="009E7D88"/>
    <w:rsid w:val="009F031A"/>
    <w:rsid w:val="009F3977"/>
    <w:rsid w:val="00A00AFB"/>
    <w:rsid w:val="00A04967"/>
    <w:rsid w:val="00A05048"/>
    <w:rsid w:val="00A071EC"/>
    <w:rsid w:val="00A07C74"/>
    <w:rsid w:val="00A1007F"/>
    <w:rsid w:val="00A10683"/>
    <w:rsid w:val="00A12B2B"/>
    <w:rsid w:val="00A1482F"/>
    <w:rsid w:val="00A15F5E"/>
    <w:rsid w:val="00A172C9"/>
    <w:rsid w:val="00A17AEA"/>
    <w:rsid w:val="00A22741"/>
    <w:rsid w:val="00A22A10"/>
    <w:rsid w:val="00A25412"/>
    <w:rsid w:val="00A259E6"/>
    <w:rsid w:val="00A25C0F"/>
    <w:rsid w:val="00A27C7A"/>
    <w:rsid w:val="00A3056E"/>
    <w:rsid w:val="00A325F1"/>
    <w:rsid w:val="00A36344"/>
    <w:rsid w:val="00A37124"/>
    <w:rsid w:val="00A37B13"/>
    <w:rsid w:val="00A42888"/>
    <w:rsid w:val="00A44702"/>
    <w:rsid w:val="00A44D34"/>
    <w:rsid w:val="00A45300"/>
    <w:rsid w:val="00A4761E"/>
    <w:rsid w:val="00A47628"/>
    <w:rsid w:val="00A50503"/>
    <w:rsid w:val="00A527FC"/>
    <w:rsid w:val="00A54FC2"/>
    <w:rsid w:val="00A56C65"/>
    <w:rsid w:val="00A5705A"/>
    <w:rsid w:val="00A6145F"/>
    <w:rsid w:val="00A61F7B"/>
    <w:rsid w:val="00A63DC2"/>
    <w:rsid w:val="00A654C2"/>
    <w:rsid w:val="00A67059"/>
    <w:rsid w:val="00A70FA5"/>
    <w:rsid w:val="00A71907"/>
    <w:rsid w:val="00A75109"/>
    <w:rsid w:val="00A76461"/>
    <w:rsid w:val="00A805FD"/>
    <w:rsid w:val="00A80A09"/>
    <w:rsid w:val="00A80D32"/>
    <w:rsid w:val="00A83421"/>
    <w:rsid w:val="00A853A0"/>
    <w:rsid w:val="00A85430"/>
    <w:rsid w:val="00A858E8"/>
    <w:rsid w:val="00A86965"/>
    <w:rsid w:val="00A86F12"/>
    <w:rsid w:val="00A90BF8"/>
    <w:rsid w:val="00A910AD"/>
    <w:rsid w:val="00A9131A"/>
    <w:rsid w:val="00A9466D"/>
    <w:rsid w:val="00A96101"/>
    <w:rsid w:val="00A9718F"/>
    <w:rsid w:val="00AA02D8"/>
    <w:rsid w:val="00AA05FF"/>
    <w:rsid w:val="00AA271B"/>
    <w:rsid w:val="00AA6E93"/>
    <w:rsid w:val="00AA7C34"/>
    <w:rsid w:val="00AB09B0"/>
    <w:rsid w:val="00AB11E0"/>
    <w:rsid w:val="00AB4D61"/>
    <w:rsid w:val="00AB4E62"/>
    <w:rsid w:val="00AB4FC4"/>
    <w:rsid w:val="00AB5008"/>
    <w:rsid w:val="00AB55A1"/>
    <w:rsid w:val="00AB6221"/>
    <w:rsid w:val="00AB7828"/>
    <w:rsid w:val="00AC37CD"/>
    <w:rsid w:val="00AD190F"/>
    <w:rsid w:val="00AD2E4E"/>
    <w:rsid w:val="00AD36BD"/>
    <w:rsid w:val="00AD43F6"/>
    <w:rsid w:val="00AD57C6"/>
    <w:rsid w:val="00AD6669"/>
    <w:rsid w:val="00AD6B7B"/>
    <w:rsid w:val="00AD6D18"/>
    <w:rsid w:val="00AD6F77"/>
    <w:rsid w:val="00AE02D4"/>
    <w:rsid w:val="00AE3C39"/>
    <w:rsid w:val="00AE413C"/>
    <w:rsid w:val="00AF1220"/>
    <w:rsid w:val="00AF1235"/>
    <w:rsid w:val="00AF2117"/>
    <w:rsid w:val="00AF31CA"/>
    <w:rsid w:val="00AF3345"/>
    <w:rsid w:val="00AF5341"/>
    <w:rsid w:val="00AF7158"/>
    <w:rsid w:val="00AF7760"/>
    <w:rsid w:val="00B001A7"/>
    <w:rsid w:val="00B02BBB"/>
    <w:rsid w:val="00B0681D"/>
    <w:rsid w:val="00B10DE0"/>
    <w:rsid w:val="00B13221"/>
    <w:rsid w:val="00B20914"/>
    <w:rsid w:val="00B216DD"/>
    <w:rsid w:val="00B21D59"/>
    <w:rsid w:val="00B24083"/>
    <w:rsid w:val="00B2415D"/>
    <w:rsid w:val="00B24C3B"/>
    <w:rsid w:val="00B306AE"/>
    <w:rsid w:val="00B30E97"/>
    <w:rsid w:val="00B32B24"/>
    <w:rsid w:val="00B33302"/>
    <w:rsid w:val="00B33764"/>
    <w:rsid w:val="00B36058"/>
    <w:rsid w:val="00B418FF"/>
    <w:rsid w:val="00B4399B"/>
    <w:rsid w:val="00B43F53"/>
    <w:rsid w:val="00B45276"/>
    <w:rsid w:val="00B504FE"/>
    <w:rsid w:val="00B537B0"/>
    <w:rsid w:val="00B54224"/>
    <w:rsid w:val="00B623C8"/>
    <w:rsid w:val="00B65433"/>
    <w:rsid w:val="00B66E26"/>
    <w:rsid w:val="00B67532"/>
    <w:rsid w:val="00B711E4"/>
    <w:rsid w:val="00B75881"/>
    <w:rsid w:val="00B763EA"/>
    <w:rsid w:val="00B76EF7"/>
    <w:rsid w:val="00B77163"/>
    <w:rsid w:val="00B802CF"/>
    <w:rsid w:val="00B83897"/>
    <w:rsid w:val="00B84E9B"/>
    <w:rsid w:val="00B86BBD"/>
    <w:rsid w:val="00B87160"/>
    <w:rsid w:val="00B9255C"/>
    <w:rsid w:val="00B965DC"/>
    <w:rsid w:val="00BA00E2"/>
    <w:rsid w:val="00BA21D6"/>
    <w:rsid w:val="00BA56FB"/>
    <w:rsid w:val="00BA7A51"/>
    <w:rsid w:val="00BB2258"/>
    <w:rsid w:val="00BB421D"/>
    <w:rsid w:val="00BB4876"/>
    <w:rsid w:val="00BB5FEA"/>
    <w:rsid w:val="00BC0A14"/>
    <w:rsid w:val="00BC0C22"/>
    <w:rsid w:val="00BC13E8"/>
    <w:rsid w:val="00BC1D16"/>
    <w:rsid w:val="00BC37C2"/>
    <w:rsid w:val="00BC400A"/>
    <w:rsid w:val="00BD1D94"/>
    <w:rsid w:val="00BD1E50"/>
    <w:rsid w:val="00BD3CE6"/>
    <w:rsid w:val="00BD4B79"/>
    <w:rsid w:val="00BE0A5B"/>
    <w:rsid w:val="00BE128A"/>
    <w:rsid w:val="00BE3780"/>
    <w:rsid w:val="00BF012E"/>
    <w:rsid w:val="00BF161A"/>
    <w:rsid w:val="00BF6EA7"/>
    <w:rsid w:val="00BF7823"/>
    <w:rsid w:val="00C05425"/>
    <w:rsid w:val="00C05DD6"/>
    <w:rsid w:val="00C06F1D"/>
    <w:rsid w:val="00C075A7"/>
    <w:rsid w:val="00C07EAB"/>
    <w:rsid w:val="00C12B9C"/>
    <w:rsid w:val="00C17E99"/>
    <w:rsid w:val="00C23AFC"/>
    <w:rsid w:val="00C24D46"/>
    <w:rsid w:val="00C26E6C"/>
    <w:rsid w:val="00C27252"/>
    <w:rsid w:val="00C3118F"/>
    <w:rsid w:val="00C32D30"/>
    <w:rsid w:val="00C334AE"/>
    <w:rsid w:val="00C423DC"/>
    <w:rsid w:val="00C42CF2"/>
    <w:rsid w:val="00C42FC0"/>
    <w:rsid w:val="00C45883"/>
    <w:rsid w:val="00C46C68"/>
    <w:rsid w:val="00C522AB"/>
    <w:rsid w:val="00C569F2"/>
    <w:rsid w:val="00C5771C"/>
    <w:rsid w:val="00C61209"/>
    <w:rsid w:val="00C61215"/>
    <w:rsid w:val="00C70603"/>
    <w:rsid w:val="00C7194B"/>
    <w:rsid w:val="00C71A58"/>
    <w:rsid w:val="00C7246D"/>
    <w:rsid w:val="00C726F7"/>
    <w:rsid w:val="00C7422F"/>
    <w:rsid w:val="00C74319"/>
    <w:rsid w:val="00C76CE1"/>
    <w:rsid w:val="00C848DB"/>
    <w:rsid w:val="00C84A47"/>
    <w:rsid w:val="00C9284F"/>
    <w:rsid w:val="00C93699"/>
    <w:rsid w:val="00C9452D"/>
    <w:rsid w:val="00C950CE"/>
    <w:rsid w:val="00C96C94"/>
    <w:rsid w:val="00C97675"/>
    <w:rsid w:val="00CA0290"/>
    <w:rsid w:val="00CA2FFF"/>
    <w:rsid w:val="00CA6824"/>
    <w:rsid w:val="00CA71FE"/>
    <w:rsid w:val="00CB3A70"/>
    <w:rsid w:val="00CB4A0B"/>
    <w:rsid w:val="00CB682E"/>
    <w:rsid w:val="00CB7117"/>
    <w:rsid w:val="00CC080F"/>
    <w:rsid w:val="00CC2893"/>
    <w:rsid w:val="00CC2A84"/>
    <w:rsid w:val="00CC3D4E"/>
    <w:rsid w:val="00CC4161"/>
    <w:rsid w:val="00CC5E0E"/>
    <w:rsid w:val="00CD2417"/>
    <w:rsid w:val="00CD518B"/>
    <w:rsid w:val="00CD6299"/>
    <w:rsid w:val="00CD6380"/>
    <w:rsid w:val="00CE39C5"/>
    <w:rsid w:val="00CE3F0E"/>
    <w:rsid w:val="00CE5CF9"/>
    <w:rsid w:val="00CE6137"/>
    <w:rsid w:val="00CF28C3"/>
    <w:rsid w:val="00CF339C"/>
    <w:rsid w:val="00CF351D"/>
    <w:rsid w:val="00CF63A0"/>
    <w:rsid w:val="00CF6976"/>
    <w:rsid w:val="00CF7EE1"/>
    <w:rsid w:val="00D01534"/>
    <w:rsid w:val="00D018D9"/>
    <w:rsid w:val="00D034BA"/>
    <w:rsid w:val="00D03FAC"/>
    <w:rsid w:val="00D04674"/>
    <w:rsid w:val="00D05147"/>
    <w:rsid w:val="00D073B4"/>
    <w:rsid w:val="00D073F5"/>
    <w:rsid w:val="00D11326"/>
    <w:rsid w:val="00D11876"/>
    <w:rsid w:val="00D14756"/>
    <w:rsid w:val="00D14B40"/>
    <w:rsid w:val="00D216B2"/>
    <w:rsid w:val="00D21E23"/>
    <w:rsid w:val="00D22230"/>
    <w:rsid w:val="00D23D54"/>
    <w:rsid w:val="00D26C3D"/>
    <w:rsid w:val="00D27DA1"/>
    <w:rsid w:val="00D308E6"/>
    <w:rsid w:val="00D32026"/>
    <w:rsid w:val="00D32D96"/>
    <w:rsid w:val="00D351C8"/>
    <w:rsid w:val="00D36368"/>
    <w:rsid w:val="00D36548"/>
    <w:rsid w:val="00D37B81"/>
    <w:rsid w:val="00D41579"/>
    <w:rsid w:val="00D43275"/>
    <w:rsid w:val="00D4454E"/>
    <w:rsid w:val="00D44E21"/>
    <w:rsid w:val="00D454C8"/>
    <w:rsid w:val="00D468AF"/>
    <w:rsid w:val="00D528CA"/>
    <w:rsid w:val="00D52E35"/>
    <w:rsid w:val="00D53545"/>
    <w:rsid w:val="00D53E0D"/>
    <w:rsid w:val="00D57C2B"/>
    <w:rsid w:val="00D62C75"/>
    <w:rsid w:val="00D6329B"/>
    <w:rsid w:val="00D672C7"/>
    <w:rsid w:val="00D70582"/>
    <w:rsid w:val="00D71C9C"/>
    <w:rsid w:val="00D73D2B"/>
    <w:rsid w:val="00D759F3"/>
    <w:rsid w:val="00D76270"/>
    <w:rsid w:val="00D767EE"/>
    <w:rsid w:val="00D80E22"/>
    <w:rsid w:val="00D812BF"/>
    <w:rsid w:val="00D82652"/>
    <w:rsid w:val="00D83B81"/>
    <w:rsid w:val="00D84773"/>
    <w:rsid w:val="00D85E48"/>
    <w:rsid w:val="00D91AB0"/>
    <w:rsid w:val="00D95C72"/>
    <w:rsid w:val="00D9654E"/>
    <w:rsid w:val="00D97760"/>
    <w:rsid w:val="00DA0C03"/>
    <w:rsid w:val="00DA282C"/>
    <w:rsid w:val="00DA4F37"/>
    <w:rsid w:val="00DA6E7B"/>
    <w:rsid w:val="00DB2E2F"/>
    <w:rsid w:val="00DB4D9F"/>
    <w:rsid w:val="00DB4FBD"/>
    <w:rsid w:val="00DB502D"/>
    <w:rsid w:val="00DC098A"/>
    <w:rsid w:val="00DC1E44"/>
    <w:rsid w:val="00DC2E6D"/>
    <w:rsid w:val="00DC2EAC"/>
    <w:rsid w:val="00DC3DFA"/>
    <w:rsid w:val="00DC584B"/>
    <w:rsid w:val="00DD2C89"/>
    <w:rsid w:val="00DD31DC"/>
    <w:rsid w:val="00DD3566"/>
    <w:rsid w:val="00DD3917"/>
    <w:rsid w:val="00DD45A8"/>
    <w:rsid w:val="00DD57F0"/>
    <w:rsid w:val="00DD6CCA"/>
    <w:rsid w:val="00DE0F18"/>
    <w:rsid w:val="00DE3262"/>
    <w:rsid w:val="00DE44EF"/>
    <w:rsid w:val="00DF2AFE"/>
    <w:rsid w:val="00DF4245"/>
    <w:rsid w:val="00DF4C5D"/>
    <w:rsid w:val="00E00981"/>
    <w:rsid w:val="00E024E6"/>
    <w:rsid w:val="00E035C5"/>
    <w:rsid w:val="00E03E9B"/>
    <w:rsid w:val="00E05852"/>
    <w:rsid w:val="00E10739"/>
    <w:rsid w:val="00E10AF8"/>
    <w:rsid w:val="00E14AFD"/>
    <w:rsid w:val="00E14F2C"/>
    <w:rsid w:val="00E1758F"/>
    <w:rsid w:val="00E17BEB"/>
    <w:rsid w:val="00E2025C"/>
    <w:rsid w:val="00E21239"/>
    <w:rsid w:val="00E23367"/>
    <w:rsid w:val="00E24FC9"/>
    <w:rsid w:val="00E27F56"/>
    <w:rsid w:val="00E3076A"/>
    <w:rsid w:val="00E3086C"/>
    <w:rsid w:val="00E31C6F"/>
    <w:rsid w:val="00E35562"/>
    <w:rsid w:val="00E37008"/>
    <w:rsid w:val="00E40AAD"/>
    <w:rsid w:val="00E41DB6"/>
    <w:rsid w:val="00E43ADF"/>
    <w:rsid w:val="00E444FC"/>
    <w:rsid w:val="00E45218"/>
    <w:rsid w:val="00E45DCA"/>
    <w:rsid w:val="00E470F4"/>
    <w:rsid w:val="00E47139"/>
    <w:rsid w:val="00E47548"/>
    <w:rsid w:val="00E479BA"/>
    <w:rsid w:val="00E47A08"/>
    <w:rsid w:val="00E513C2"/>
    <w:rsid w:val="00E513E7"/>
    <w:rsid w:val="00E5682A"/>
    <w:rsid w:val="00E56DBF"/>
    <w:rsid w:val="00E600E4"/>
    <w:rsid w:val="00E60FB4"/>
    <w:rsid w:val="00E62312"/>
    <w:rsid w:val="00E64137"/>
    <w:rsid w:val="00E645A4"/>
    <w:rsid w:val="00E6654C"/>
    <w:rsid w:val="00E7320C"/>
    <w:rsid w:val="00E7691D"/>
    <w:rsid w:val="00E76EA8"/>
    <w:rsid w:val="00E80629"/>
    <w:rsid w:val="00E80757"/>
    <w:rsid w:val="00E807A9"/>
    <w:rsid w:val="00E81663"/>
    <w:rsid w:val="00E87126"/>
    <w:rsid w:val="00E90DC3"/>
    <w:rsid w:val="00E946E6"/>
    <w:rsid w:val="00E95273"/>
    <w:rsid w:val="00EA030D"/>
    <w:rsid w:val="00EA2710"/>
    <w:rsid w:val="00EA3B95"/>
    <w:rsid w:val="00EA4A67"/>
    <w:rsid w:val="00EB1CD6"/>
    <w:rsid w:val="00EB3147"/>
    <w:rsid w:val="00EB3C41"/>
    <w:rsid w:val="00EB4623"/>
    <w:rsid w:val="00EB56C3"/>
    <w:rsid w:val="00EB79B4"/>
    <w:rsid w:val="00EC0426"/>
    <w:rsid w:val="00EC1B75"/>
    <w:rsid w:val="00EC33CC"/>
    <w:rsid w:val="00EC3B5E"/>
    <w:rsid w:val="00EC6B43"/>
    <w:rsid w:val="00ED5941"/>
    <w:rsid w:val="00ED5C50"/>
    <w:rsid w:val="00ED5FC9"/>
    <w:rsid w:val="00ED648D"/>
    <w:rsid w:val="00EE04D0"/>
    <w:rsid w:val="00EE10B3"/>
    <w:rsid w:val="00EE1C0D"/>
    <w:rsid w:val="00EE5161"/>
    <w:rsid w:val="00EE76DD"/>
    <w:rsid w:val="00EE7B23"/>
    <w:rsid w:val="00EE7FCF"/>
    <w:rsid w:val="00EF0011"/>
    <w:rsid w:val="00EF0A2D"/>
    <w:rsid w:val="00EF45F8"/>
    <w:rsid w:val="00EF606C"/>
    <w:rsid w:val="00EF641E"/>
    <w:rsid w:val="00EF6766"/>
    <w:rsid w:val="00F00942"/>
    <w:rsid w:val="00F023FD"/>
    <w:rsid w:val="00F0259B"/>
    <w:rsid w:val="00F0300B"/>
    <w:rsid w:val="00F07E52"/>
    <w:rsid w:val="00F10AB2"/>
    <w:rsid w:val="00F11EB1"/>
    <w:rsid w:val="00F12F46"/>
    <w:rsid w:val="00F1566F"/>
    <w:rsid w:val="00F1577D"/>
    <w:rsid w:val="00F15896"/>
    <w:rsid w:val="00F208CB"/>
    <w:rsid w:val="00F20A06"/>
    <w:rsid w:val="00F248D6"/>
    <w:rsid w:val="00F24E3E"/>
    <w:rsid w:val="00F25C53"/>
    <w:rsid w:val="00F262CB"/>
    <w:rsid w:val="00F26741"/>
    <w:rsid w:val="00F27CF1"/>
    <w:rsid w:val="00F31420"/>
    <w:rsid w:val="00F3150F"/>
    <w:rsid w:val="00F32117"/>
    <w:rsid w:val="00F360E2"/>
    <w:rsid w:val="00F36765"/>
    <w:rsid w:val="00F43A40"/>
    <w:rsid w:val="00F47AC7"/>
    <w:rsid w:val="00F50F6C"/>
    <w:rsid w:val="00F5204F"/>
    <w:rsid w:val="00F52269"/>
    <w:rsid w:val="00F52823"/>
    <w:rsid w:val="00F53055"/>
    <w:rsid w:val="00F535D6"/>
    <w:rsid w:val="00F55824"/>
    <w:rsid w:val="00F5583D"/>
    <w:rsid w:val="00F5609C"/>
    <w:rsid w:val="00F56DE3"/>
    <w:rsid w:val="00F5714F"/>
    <w:rsid w:val="00F575F2"/>
    <w:rsid w:val="00F605AA"/>
    <w:rsid w:val="00F64611"/>
    <w:rsid w:val="00F65FAE"/>
    <w:rsid w:val="00F72349"/>
    <w:rsid w:val="00F73759"/>
    <w:rsid w:val="00F754EE"/>
    <w:rsid w:val="00F76892"/>
    <w:rsid w:val="00F77726"/>
    <w:rsid w:val="00F81925"/>
    <w:rsid w:val="00F8408D"/>
    <w:rsid w:val="00F8442F"/>
    <w:rsid w:val="00F84D4B"/>
    <w:rsid w:val="00F84F6D"/>
    <w:rsid w:val="00F93591"/>
    <w:rsid w:val="00F93656"/>
    <w:rsid w:val="00F956FE"/>
    <w:rsid w:val="00FA26BB"/>
    <w:rsid w:val="00FA30EF"/>
    <w:rsid w:val="00FA605D"/>
    <w:rsid w:val="00FA6287"/>
    <w:rsid w:val="00FA67C6"/>
    <w:rsid w:val="00FA6A4B"/>
    <w:rsid w:val="00FB0DB0"/>
    <w:rsid w:val="00FB3D1B"/>
    <w:rsid w:val="00FB48C2"/>
    <w:rsid w:val="00FB6759"/>
    <w:rsid w:val="00FB6BC4"/>
    <w:rsid w:val="00FB7387"/>
    <w:rsid w:val="00FC25BC"/>
    <w:rsid w:val="00FC4C17"/>
    <w:rsid w:val="00FD1F65"/>
    <w:rsid w:val="00FD23ED"/>
    <w:rsid w:val="00FD39DF"/>
    <w:rsid w:val="00FD55EA"/>
    <w:rsid w:val="00FD5665"/>
    <w:rsid w:val="00FE317E"/>
    <w:rsid w:val="00FF3252"/>
    <w:rsid w:val="00FF5A1B"/>
    <w:rsid w:val="00FF5A5B"/>
    <w:rsid w:val="00FF5B87"/>
    <w:rsid w:val="00FF63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8EB96"/>
  <w15:chartTrackingRefBased/>
  <w15:docId w15:val="{478AAD98-055B-4341-AEEA-307BC1663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spacing w:line="36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מבוסס רגיל"/>
    <w:qFormat/>
    <w:rsid w:val="00CC3D4E"/>
    <w:rPr>
      <w:rFonts w:ascii="FrankRuehl DP" w:hAnsi="FrankRuehl DP" w:cs="Frank Ruehl CLM"/>
      <w:sz w:val="24"/>
      <w:szCs w:val="24"/>
    </w:rPr>
  </w:style>
  <w:style w:type="paragraph" w:styleId="1">
    <w:name w:val="heading 1"/>
    <w:basedOn w:val="a"/>
    <w:next w:val="a"/>
    <w:link w:val="10"/>
    <w:uiPriority w:val="9"/>
    <w:qFormat/>
    <w:rsid w:val="00F575F2"/>
    <w:pPr>
      <w:keepNext/>
      <w:keepLines/>
      <w:spacing w:before="120" w:after="120"/>
      <w:jc w:val="center"/>
      <w:outlineLvl w:val="0"/>
    </w:pPr>
    <w:rPr>
      <w:rFonts w:ascii="VILNA מתוקן DP" w:eastAsiaTheme="majorEastAsia" w:hAnsi="VILNA מתוקן DP" w:cs="VILNA מתוקן DP"/>
      <w:color w:val="000000" w:themeColor="text1"/>
      <w:sz w:val="44"/>
      <w:szCs w:val="44"/>
    </w:rPr>
  </w:style>
  <w:style w:type="paragraph" w:styleId="2">
    <w:name w:val="heading 2"/>
    <w:basedOn w:val="a"/>
    <w:next w:val="a"/>
    <w:link w:val="20"/>
    <w:uiPriority w:val="9"/>
    <w:unhideWhenUsed/>
    <w:qFormat/>
    <w:rsid w:val="00F575F2"/>
    <w:pPr>
      <w:widowControl w:val="0"/>
      <w:spacing w:after="120"/>
      <w:jc w:val="center"/>
      <w:outlineLvl w:val="1"/>
    </w:pPr>
    <w:rPr>
      <w:rFonts w:ascii="Guttman Drogolin" w:hAnsi="Guttman Drogolin" w:cs="Guttman Drogolin"/>
      <w:b/>
      <w:bCs/>
    </w:rPr>
  </w:style>
  <w:style w:type="paragraph" w:styleId="3">
    <w:name w:val="heading 3"/>
    <w:basedOn w:val="a"/>
    <w:next w:val="a"/>
    <w:link w:val="30"/>
    <w:uiPriority w:val="9"/>
    <w:unhideWhenUsed/>
    <w:qFormat/>
    <w:rsid w:val="004A4217"/>
    <w:pPr>
      <w:spacing w:after="120" w:line="300" w:lineRule="exact"/>
      <w:ind w:left="1247" w:right="1418"/>
      <w:outlineLvl w:val="2"/>
    </w:pPr>
    <w:rPr>
      <w:rFonts w:ascii="Hadassah Friedlaender" w:hAnsi="Hadassah Friedlaender" w:cs="Hadassah Friedlaende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F575F2"/>
    <w:rPr>
      <w:rFonts w:ascii="Guttman Drogolin" w:hAnsi="Guttman Drogolin" w:cs="Guttman Drogolin"/>
      <w:b/>
      <w:bCs/>
      <w:sz w:val="24"/>
      <w:szCs w:val="24"/>
    </w:rPr>
  </w:style>
  <w:style w:type="paragraph" w:styleId="a3">
    <w:name w:val="header"/>
    <w:basedOn w:val="a"/>
    <w:link w:val="a4"/>
    <w:uiPriority w:val="99"/>
    <w:unhideWhenUsed/>
    <w:rsid w:val="0015417C"/>
    <w:pPr>
      <w:tabs>
        <w:tab w:val="center" w:pos="4153"/>
        <w:tab w:val="right" w:pos="8306"/>
      </w:tabs>
      <w:spacing w:line="240" w:lineRule="auto"/>
    </w:pPr>
  </w:style>
  <w:style w:type="character" w:customStyle="1" w:styleId="a4">
    <w:name w:val="כותרת עליונה תו"/>
    <w:basedOn w:val="a0"/>
    <w:link w:val="a3"/>
    <w:uiPriority w:val="99"/>
    <w:rsid w:val="0015417C"/>
    <w:rPr>
      <w:rFonts w:ascii="FrankRuehl DP" w:hAnsi="FrankRuehl DP" w:cs="FrankRuehl DP"/>
      <w:sz w:val="26"/>
      <w:szCs w:val="26"/>
    </w:rPr>
  </w:style>
  <w:style w:type="paragraph" w:styleId="a5">
    <w:name w:val="footer"/>
    <w:basedOn w:val="a"/>
    <w:link w:val="a6"/>
    <w:uiPriority w:val="99"/>
    <w:unhideWhenUsed/>
    <w:rsid w:val="0015417C"/>
    <w:pPr>
      <w:tabs>
        <w:tab w:val="center" w:pos="4153"/>
        <w:tab w:val="right" w:pos="8306"/>
      </w:tabs>
      <w:spacing w:line="240" w:lineRule="auto"/>
    </w:pPr>
  </w:style>
  <w:style w:type="character" w:customStyle="1" w:styleId="a6">
    <w:name w:val="כותרת תחתונה תו"/>
    <w:basedOn w:val="a0"/>
    <w:link w:val="a5"/>
    <w:uiPriority w:val="99"/>
    <w:rsid w:val="0015417C"/>
    <w:rPr>
      <w:rFonts w:ascii="FrankRuehl DP" w:hAnsi="FrankRuehl DP" w:cs="FrankRuehl DP"/>
      <w:sz w:val="26"/>
      <w:szCs w:val="26"/>
    </w:rPr>
  </w:style>
  <w:style w:type="table" w:styleId="a7">
    <w:name w:val="Table Grid"/>
    <w:basedOn w:val="a1"/>
    <w:uiPriority w:val="39"/>
    <w:rsid w:val="00150D4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uiPriority w:val="9"/>
    <w:rsid w:val="00F575F2"/>
    <w:rPr>
      <w:rFonts w:ascii="VILNA מתוקן DP" w:eastAsiaTheme="majorEastAsia" w:hAnsi="VILNA מתוקן DP" w:cs="VILNA מתוקן DP"/>
      <w:color w:val="000000" w:themeColor="text1"/>
      <w:sz w:val="44"/>
      <w:szCs w:val="44"/>
    </w:rPr>
  </w:style>
  <w:style w:type="character" w:customStyle="1" w:styleId="30">
    <w:name w:val="כותרת 3 תו"/>
    <w:basedOn w:val="a0"/>
    <w:link w:val="3"/>
    <w:uiPriority w:val="9"/>
    <w:rsid w:val="004A4217"/>
    <w:rPr>
      <w:rFonts w:ascii="Hadassah Friedlaender" w:hAnsi="Hadassah Friedlaender" w:cs="Hadassah Friedlaender"/>
    </w:rPr>
  </w:style>
  <w:style w:type="paragraph" w:styleId="TOC1">
    <w:name w:val="toc 1"/>
    <w:basedOn w:val="a"/>
    <w:next w:val="a"/>
    <w:autoRedefine/>
    <w:uiPriority w:val="39"/>
    <w:unhideWhenUsed/>
    <w:rsid w:val="00E17BEB"/>
    <w:pPr>
      <w:tabs>
        <w:tab w:val="right" w:leader="dot" w:pos="8040"/>
      </w:tabs>
      <w:spacing w:before="120" w:after="120"/>
      <w:ind w:left="253"/>
    </w:pPr>
    <w:rPr>
      <w:rFonts w:asciiTheme="minorHAnsi" w:hAnsiTheme="minorHAnsi" w:cstheme="minorHAnsi"/>
      <w:b/>
      <w:bCs/>
      <w:caps/>
      <w:sz w:val="20"/>
      <w:szCs w:val="20"/>
    </w:rPr>
  </w:style>
  <w:style w:type="paragraph" w:styleId="TOC2">
    <w:name w:val="toc 2"/>
    <w:basedOn w:val="a"/>
    <w:next w:val="a"/>
    <w:autoRedefine/>
    <w:uiPriority w:val="39"/>
    <w:unhideWhenUsed/>
    <w:rsid w:val="001F6756"/>
    <w:pPr>
      <w:ind w:left="240"/>
      <w:jc w:val="left"/>
    </w:pPr>
    <w:rPr>
      <w:rFonts w:asciiTheme="minorHAnsi" w:hAnsiTheme="minorHAnsi" w:cstheme="minorHAnsi"/>
      <w:smallCaps/>
      <w:sz w:val="20"/>
      <w:szCs w:val="20"/>
    </w:rPr>
  </w:style>
  <w:style w:type="paragraph" w:styleId="TOC3">
    <w:name w:val="toc 3"/>
    <w:basedOn w:val="a"/>
    <w:next w:val="a"/>
    <w:autoRedefine/>
    <w:uiPriority w:val="39"/>
    <w:unhideWhenUsed/>
    <w:rsid w:val="001F6756"/>
    <w:pPr>
      <w:ind w:left="480"/>
      <w:jc w:val="left"/>
    </w:pPr>
    <w:rPr>
      <w:rFonts w:asciiTheme="minorHAnsi" w:hAnsiTheme="minorHAnsi" w:cstheme="minorHAnsi"/>
      <w:i/>
      <w:iCs/>
      <w:sz w:val="20"/>
      <w:szCs w:val="20"/>
    </w:rPr>
  </w:style>
  <w:style w:type="paragraph" w:styleId="TOC4">
    <w:name w:val="toc 4"/>
    <w:basedOn w:val="a"/>
    <w:next w:val="a"/>
    <w:autoRedefine/>
    <w:uiPriority w:val="39"/>
    <w:unhideWhenUsed/>
    <w:rsid w:val="001F6756"/>
    <w:pPr>
      <w:ind w:left="720"/>
      <w:jc w:val="left"/>
    </w:pPr>
    <w:rPr>
      <w:rFonts w:asciiTheme="minorHAnsi" w:hAnsiTheme="minorHAnsi" w:cstheme="minorHAnsi"/>
      <w:sz w:val="18"/>
      <w:szCs w:val="18"/>
    </w:rPr>
  </w:style>
  <w:style w:type="paragraph" w:styleId="TOC5">
    <w:name w:val="toc 5"/>
    <w:basedOn w:val="a"/>
    <w:next w:val="a"/>
    <w:autoRedefine/>
    <w:uiPriority w:val="39"/>
    <w:unhideWhenUsed/>
    <w:rsid w:val="001F6756"/>
    <w:pPr>
      <w:ind w:left="960"/>
      <w:jc w:val="left"/>
    </w:pPr>
    <w:rPr>
      <w:rFonts w:asciiTheme="minorHAnsi" w:hAnsiTheme="minorHAnsi" w:cstheme="minorHAnsi"/>
      <w:sz w:val="18"/>
      <w:szCs w:val="18"/>
    </w:rPr>
  </w:style>
  <w:style w:type="paragraph" w:styleId="TOC6">
    <w:name w:val="toc 6"/>
    <w:basedOn w:val="a"/>
    <w:next w:val="a"/>
    <w:autoRedefine/>
    <w:uiPriority w:val="39"/>
    <w:unhideWhenUsed/>
    <w:rsid w:val="001F6756"/>
    <w:pPr>
      <w:ind w:left="1200"/>
      <w:jc w:val="left"/>
    </w:pPr>
    <w:rPr>
      <w:rFonts w:asciiTheme="minorHAnsi" w:hAnsiTheme="minorHAnsi" w:cstheme="minorHAnsi"/>
      <w:sz w:val="18"/>
      <w:szCs w:val="18"/>
    </w:rPr>
  </w:style>
  <w:style w:type="paragraph" w:styleId="TOC7">
    <w:name w:val="toc 7"/>
    <w:basedOn w:val="a"/>
    <w:next w:val="a"/>
    <w:autoRedefine/>
    <w:uiPriority w:val="39"/>
    <w:unhideWhenUsed/>
    <w:rsid w:val="001F6756"/>
    <w:pPr>
      <w:ind w:left="1440"/>
      <w:jc w:val="left"/>
    </w:pPr>
    <w:rPr>
      <w:rFonts w:asciiTheme="minorHAnsi" w:hAnsiTheme="minorHAnsi" w:cstheme="minorHAnsi"/>
      <w:sz w:val="18"/>
      <w:szCs w:val="18"/>
    </w:rPr>
  </w:style>
  <w:style w:type="paragraph" w:styleId="TOC8">
    <w:name w:val="toc 8"/>
    <w:basedOn w:val="a"/>
    <w:next w:val="a"/>
    <w:autoRedefine/>
    <w:uiPriority w:val="39"/>
    <w:unhideWhenUsed/>
    <w:rsid w:val="001F6756"/>
    <w:pPr>
      <w:ind w:left="1680"/>
      <w:jc w:val="left"/>
    </w:pPr>
    <w:rPr>
      <w:rFonts w:asciiTheme="minorHAnsi" w:hAnsiTheme="minorHAnsi" w:cstheme="minorHAnsi"/>
      <w:sz w:val="18"/>
      <w:szCs w:val="18"/>
    </w:rPr>
  </w:style>
  <w:style w:type="paragraph" w:styleId="TOC9">
    <w:name w:val="toc 9"/>
    <w:basedOn w:val="a"/>
    <w:next w:val="a"/>
    <w:autoRedefine/>
    <w:uiPriority w:val="39"/>
    <w:unhideWhenUsed/>
    <w:rsid w:val="001F6756"/>
    <w:pPr>
      <w:ind w:left="1920"/>
      <w:jc w:val="left"/>
    </w:pPr>
    <w:rPr>
      <w:rFonts w:asciiTheme="minorHAnsi" w:hAnsiTheme="minorHAnsi" w:cstheme="minorHAnsi"/>
      <w:sz w:val="18"/>
      <w:szCs w:val="18"/>
    </w:rPr>
  </w:style>
  <w:style w:type="paragraph" w:styleId="a8">
    <w:name w:val="Balloon Text"/>
    <w:basedOn w:val="a"/>
    <w:link w:val="a9"/>
    <w:uiPriority w:val="99"/>
    <w:semiHidden/>
    <w:unhideWhenUsed/>
    <w:rsid w:val="00794A87"/>
    <w:pPr>
      <w:spacing w:line="240" w:lineRule="auto"/>
    </w:pPr>
    <w:rPr>
      <w:rFonts w:ascii="Tahoma" w:hAnsi="Tahoma" w:cs="Tahoma"/>
      <w:sz w:val="18"/>
      <w:szCs w:val="18"/>
    </w:rPr>
  </w:style>
  <w:style w:type="character" w:customStyle="1" w:styleId="a9">
    <w:name w:val="טקסט בלונים תו"/>
    <w:basedOn w:val="a0"/>
    <w:link w:val="a8"/>
    <w:uiPriority w:val="99"/>
    <w:semiHidden/>
    <w:rsid w:val="00794A87"/>
    <w:rPr>
      <w:rFonts w:ascii="Tahoma" w:hAnsi="Tahoma" w:cs="Tahoma"/>
      <w:sz w:val="18"/>
      <w:szCs w:val="18"/>
    </w:rPr>
  </w:style>
  <w:style w:type="paragraph" w:styleId="aa">
    <w:name w:val="List Paragraph"/>
    <w:basedOn w:val="a"/>
    <w:uiPriority w:val="34"/>
    <w:qFormat/>
    <w:rsid w:val="00F93591"/>
    <w:pPr>
      <w:spacing w:after="160" w:line="259" w:lineRule="auto"/>
      <w:ind w:left="720"/>
      <w:contextualSpacing/>
      <w:jc w:val="left"/>
    </w:pPr>
    <w:rPr>
      <w:rFonts w:asciiTheme="minorHAnsi" w:hAnsiTheme="minorHAnsi" w:cstheme="minorBidi"/>
      <w:sz w:val="22"/>
      <w:szCs w:val="22"/>
    </w:rPr>
  </w:style>
  <w:style w:type="character" w:styleId="ab">
    <w:name w:val="annotation reference"/>
    <w:basedOn w:val="a0"/>
    <w:uiPriority w:val="99"/>
    <w:semiHidden/>
    <w:unhideWhenUsed/>
    <w:rsid w:val="00F93591"/>
    <w:rPr>
      <w:sz w:val="16"/>
      <w:szCs w:val="16"/>
    </w:rPr>
  </w:style>
  <w:style w:type="paragraph" w:styleId="ac">
    <w:name w:val="annotation text"/>
    <w:basedOn w:val="a"/>
    <w:link w:val="ad"/>
    <w:uiPriority w:val="99"/>
    <w:semiHidden/>
    <w:unhideWhenUsed/>
    <w:rsid w:val="00F93591"/>
    <w:pPr>
      <w:spacing w:after="160" w:line="240" w:lineRule="auto"/>
      <w:jc w:val="left"/>
    </w:pPr>
    <w:rPr>
      <w:rFonts w:asciiTheme="minorHAnsi" w:hAnsiTheme="minorHAnsi" w:cstheme="minorBidi"/>
      <w:sz w:val="20"/>
      <w:szCs w:val="20"/>
    </w:rPr>
  </w:style>
  <w:style w:type="character" w:customStyle="1" w:styleId="ad">
    <w:name w:val="טקסט הערה תו"/>
    <w:basedOn w:val="a0"/>
    <w:link w:val="ac"/>
    <w:uiPriority w:val="99"/>
    <w:semiHidden/>
    <w:rsid w:val="00F9359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548451548\Documents\&#8235;&#1514;&#1489;&#1504;&#1497;&#1493;&#1514;%20&#1502;&#1493;&#1514;&#1488;&#1502;&#1493;&#1514;%20&#1488;&#1497;&#1513;&#1497;&#1514;%20&#1513;&#1500;%20Office&#8236;\&#1506;&#1497;&#1502;&#1493;&#1491;%20&#1506;&#1500;%20&#1508;&#1497;%20&#1514;&#1493;&#1491;&#1492;%20&#1512;&#1489;&#1492;4.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B858F-93E8-4AA7-A00F-E3AA9877A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עימוד על פי תודה רבה4.dotx</Template>
  <TotalTime>10</TotalTime>
  <Pages>78</Pages>
  <Words>26820</Words>
  <Characters>134101</Characters>
  <Application>Microsoft Office Word</Application>
  <DocSecurity>0</DocSecurity>
  <Lines>1117</Lines>
  <Paragraphs>321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1234</dc:creator>
  <cp:keywords/>
  <dc:description/>
  <cp:lastModifiedBy>1234</cp:lastModifiedBy>
  <cp:revision>9</cp:revision>
  <cp:lastPrinted>2022-12-26T23:34:00Z</cp:lastPrinted>
  <dcterms:created xsi:type="dcterms:W3CDTF">2026-09-14T19:00:00Z</dcterms:created>
  <dcterms:modified xsi:type="dcterms:W3CDTF">2026-09-14T19:28:00Z</dcterms:modified>
</cp:coreProperties>
</file>